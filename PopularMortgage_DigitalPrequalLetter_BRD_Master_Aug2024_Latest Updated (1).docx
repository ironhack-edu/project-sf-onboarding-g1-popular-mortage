
<file path=[Content_Types].xml><?xml version="1.0" encoding="utf-8"?>
<Types xmlns="http://schemas.openxmlformats.org/package/2006/content-types">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25026418" w:displacedByCustomXml="next"/>
    <w:sdt>
      <w:sdtPr>
        <w:rPr>
          <w:rFonts w:asciiTheme="majorHAnsi" w:eastAsiaTheme="majorEastAsia" w:hAnsiTheme="majorHAnsi" w:cstheme="majorBidi"/>
          <w:b/>
          <w:bCs/>
          <w:noProof/>
          <w:color w:val="2E74B5" w:themeColor="accent1" w:themeShade="BF"/>
          <w:sz w:val="28"/>
          <w:szCs w:val="28"/>
        </w:rPr>
        <w:id w:val="2044246337"/>
        <w:docPartObj>
          <w:docPartGallery w:val="Cover Pages"/>
          <w:docPartUnique/>
        </w:docPartObj>
      </w:sdtPr>
      <w:sdtEndPr>
        <w:rPr>
          <w:rFonts w:ascii="Henderson BCG Serif" w:eastAsiaTheme="minorEastAsia" w:hAnsi="Henderson BCG Serif" w:cstheme="minorBidi"/>
          <w:b w:val="0"/>
          <w:bCs w:val="0"/>
          <w:noProof w:val="0"/>
          <w:color w:val="4472C4" w:themeColor="accent5"/>
          <w:kern w:val="24"/>
          <w:sz w:val="40"/>
          <w:szCs w:val="40"/>
          <w:lang w:val="en-GB"/>
        </w:rPr>
      </w:sdtEndPr>
      <w:sdtContent>
        <w:p w14:paraId="51B5AAB7" w14:textId="2C6ED48A" w:rsidR="00937497" w:rsidRDefault="000A6E3F">
          <w:r w:rsidRPr="007C0C45">
            <w:rPr>
              <w:rFonts w:ascii="Aptos" w:eastAsia="Aptos" w:hAnsi="Aptos"/>
              <w:b/>
              <w:bCs/>
              <w:noProof/>
              <w:kern w:val="2"/>
              <w14:ligatures w14:val="standardContextual"/>
            </w:rPr>
            <w:drawing>
              <wp:anchor distT="0" distB="0" distL="114300" distR="114300" simplePos="0" relativeHeight="251659264" behindDoc="0" locked="0" layoutInCell="1" allowOverlap="1" wp14:anchorId="37C2BE52" wp14:editId="71B6C69D">
                <wp:simplePos x="0" y="0"/>
                <wp:positionH relativeFrom="margin">
                  <wp:posOffset>5177790</wp:posOffset>
                </wp:positionH>
                <wp:positionV relativeFrom="paragraph">
                  <wp:posOffset>6613525</wp:posOffset>
                </wp:positionV>
                <wp:extent cx="1286453" cy="1369726"/>
                <wp:effectExtent l="0" t="0" r="9525" b="1905"/>
                <wp:wrapNone/>
                <wp:docPr id="43343526" name="Picture 23" descr="A logo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42575" name="Picture 23" descr="A logo of a clou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86453" cy="1369726"/>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7216" behindDoc="0" locked="0" layoutInCell="1" allowOverlap="1" wp14:anchorId="72692912" wp14:editId="32794773">
                    <wp:simplePos x="0" y="0"/>
                    <wp:positionH relativeFrom="page">
                      <wp:posOffset>1272540</wp:posOffset>
                    </wp:positionH>
                    <wp:positionV relativeFrom="page">
                      <wp:posOffset>8723630</wp:posOffset>
                    </wp:positionV>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D635D1" w14:textId="3E3FBDCF" w:rsidR="00937497" w:rsidRPr="00F00606" w:rsidRDefault="00937497">
                                <w:pPr>
                                  <w:pStyle w:val="NoSpacing"/>
                                  <w:jc w:val="right"/>
                                  <w:rPr>
                                    <w:caps/>
                                    <w:color w:val="262626" w:themeColor="text1" w:themeTint="D9"/>
                                    <w:sz w:val="28"/>
                                    <w:szCs w:val="28"/>
                                    <w:lang w:val="en-US"/>
                                  </w:rPr>
                                </w:pPr>
                              </w:p>
                              <w:p w14:paraId="4BDB3624" w14:textId="099150F7" w:rsidR="00937497" w:rsidRDefault="006A2B0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26CD0">
                                      <w:rPr>
                                        <w:caps/>
                                        <w:color w:val="262626" w:themeColor="text1" w:themeTint="D9"/>
                                        <w:sz w:val="20"/>
                                        <w:szCs w:val="20"/>
                                      </w:rPr>
                                      <w:t>june 2024</w:t>
                                    </w:r>
                                  </w:sdtContent>
                                </w:sdt>
                              </w:p>
                              <w:p w14:paraId="33B8EB28" w14:textId="57EEF401" w:rsidR="00937497" w:rsidRDefault="006A2B0E">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526CD0">
                                      <w:rPr>
                                        <w:color w:val="262626" w:themeColor="text1" w:themeTint="D9"/>
                                        <w:sz w:val="20"/>
                                        <w:szCs w:val="20"/>
                                      </w:rPr>
                                      <w:t xml:space="preserve">     </w:t>
                                    </w:r>
                                  </w:sdtContent>
                                </w:sdt>
                                <w:r w:rsidR="0093749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72692912" id="_x0000_t202" coordsize="21600,21600" o:spt="202" path="m,l,21600r21600,l21600,xe">
                    <v:stroke joinstyle="miter"/>
                    <v:path gradientshapeok="t" o:connecttype="rect"/>
                  </v:shapetype>
                  <v:shape id="Text Box 112" o:spid="_x0000_s1026" type="#_x0000_t202" style="position:absolute;margin-left:100.2pt;margin-top:686.9pt;width:453pt;height:51.4pt;z-index:251657216;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71RXgIAAC0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" filled="f" stroked="f" strokeweight=".5pt">
                    <v:textbox inset="0,0,0,0">
                      <w:txbxContent>
                        <w:p w14:paraId="03D635D1" w14:textId="3E3FBDCF" w:rsidR="00937497" w:rsidRPr="00F00606" w:rsidRDefault="00937497">
                          <w:pPr>
                            <w:pStyle w:val="NoSpacing"/>
                            <w:jc w:val="right"/>
                            <w:rPr>
                              <w:caps/>
                              <w:color w:val="262626" w:themeColor="text1" w:themeTint="D9"/>
                              <w:sz w:val="28"/>
                              <w:szCs w:val="28"/>
                              <w:lang w:val="en-US"/>
                            </w:rPr>
                          </w:pPr>
                        </w:p>
                        <w:p w14:paraId="4BDB3624" w14:textId="099150F7" w:rsidR="00937497" w:rsidRDefault="006A2B0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26CD0">
                                <w:rPr>
                                  <w:caps/>
                                  <w:color w:val="262626" w:themeColor="text1" w:themeTint="D9"/>
                                  <w:sz w:val="20"/>
                                  <w:szCs w:val="20"/>
                                </w:rPr>
                                <w:t>june 2024</w:t>
                              </w:r>
                            </w:sdtContent>
                          </w:sdt>
                        </w:p>
                        <w:p w14:paraId="33B8EB28" w14:textId="57EEF401" w:rsidR="00937497" w:rsidRDefault="006A2B0E">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526CD0">
                                <w:rPr>
                                  <w:color w:val="262626" w:themeColor="text1" w:themeTint="D9"/>
                                  <w:sz w:val="20"/>
                                  <w:szCs w:val="20"/>
                                </w:rPr>
                                <w:t xml:space="preserve">     </w:t>
                              </w:r>
                            </w:sdtContent>
                          </w:sdt>
                          <w:r w:rsidR="00937497">
                            <w:rPr>
                              <w:color w:val="262626" w:themeColor="text1" w:themeTint="D9"/>
                              <w:sz w:val="20"/>
                              <w:szCs w:val="20"/>
                            </w:rPr>
                            <w:t xml:space="preserve"> </w:t>
                          </w:r>
                        </w:p>
                      </w:txbxContent>
                    </v:textbox>
                    <w10:wrap type="square" anchorx="page" anchory="page"/>
                  </v:shape>
                </w:pict>
              </mc:Fallback>
            </mc:AlternateContent>
          </w:r>
          <w:r w:rsidR="003A2DFA">
            <w:rPr>
              <w:noProof/>
            </w:rPr>
            <mc:AlternateContent>
              <mc:Choice Requires="wpg">
                <w:drawing>
                  <wp:anchor distT="0" distB="0" distL="114300" distR="114300" simplePos="0" relativeHeight="251648000" behindDoc="0" locked="0" layoutInCell="1" allowOverlap="1" wp14:anchorId="3BE7C67D" wp14:editId="6FF5A9DE">
                    <wp:simplePos x="0" y="0"/>
                    <wp:positionH relativeFrom="margin">
                      <wp:align>left</wp:align>
                    </wp:positionH>
                    <wp:positionV relativeFrom="page">
                      <wp:posOffset>579120</wp:posOffset>
                    </wp:positionV>
                    <wp:extent cx="228600" cy="9144000"/>
                    <wp:effectExtent l="0" t="0" r="3175" b="635"/>
                    <wp:wrapNone/>
                    <wp:docPr id="114" name="Group 115"/>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B0F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BAB138B" id="Group 115" o:spid="_x0000_s1026" style="position:absolute;margin-left:0;margin-top:45.6pt;width:18pt;height:10in;z-index:251648000;mso-width-percent:29;mso-height-percent:909;mso-position-horizontal:left;mso-position-horizontal-relative:margin;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" fillcolor="#ffc000" stroked="f" strokeweight="1pt">
                      <o:lock v:ext="edit" aspectratio="t"/>
                    </v:rect>
                    <w10:wrap anchorx="margin" anchory="page"/>
                  </v:group>
                </w:pict>
              </mc:Fallback>
            </mc:AlternateContent>
          </w:r>
          <w:r w:rsidR="00937497">
            <w:rPr>
              <w:noProof/>
            </w:rPr>
            <mc:AlternateContent>
              <mc:Choice Requires="wps">
                <w:drawing>
                  <wp:anchor distT="0" distB="0" distL="114300" distR="114300" simplePos="0" relativeHeight="251650048" behindDoc="0" locked="0" layoutInCell="1" allowOverlap="1" wp14:anchorId="51087DD3" wp14:editId="3E82941F">
                    <wp:simplePos x="0" y="0"/>
                    <wp:positionH relativeFrom="page">
                      <wp:posOffset>1213627</wp:posOffset>
                    </wp:positionH>
                    <wp:positionV relativeFrom="page">
                      <wp:posOffset>564003</wp:posOffset>
                    </wp:positionV>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21C78" w14:textId="1B927E41" w:rsidR="00937497" w:rsidRPr="00F00606" w:rsidRDefault="006A2B0E">
                                <w:pPr>
                                  <w:pStyle w:val="NoSpacing"/>
                                  <w:jc w:val="right"/>
                                  <w:rPr>
                                    <w:caps/>
                                    <w:color w:val="323E4F" w:themeColor="text2" w:themeShade="BF"/>
                                    <w:sz w:val="48"/>
                                    <w:szCs w:val="44"/>
                                    <w:lang w:val="en-US"/>
                                  </w:rPr>
                                </w:pPr>
                                <w:sdt>
                                  <w:sdtPr>
                                    <w:rPr>
                                      <w:caps/>
                                      <w:color w:val="323E4F" w:themeColor="text2" w:themeShade="BF"/>
                                      <w:sz w:val="48"/>
                                      <w:szCs w:val="44"/>
                                      <w:lang w:val="en-US"/>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26CD0" w:rsidRPr="00F00606">
                                      <w:rPr>
                                        <w:caps/>
                                        <w:color w:val="323E4F" w:themeColor="text2" w:themeShade="BF"/>
                                        <w:sz w:val="48"/>
                                        <w:szCs w:val="44"/>
                                        <w:lang w:val="en-US"/>
                                      </w:rPr>
                                      <w:t>Popular mortgage</w:t>
                                    </w:r>
                                    <w:r w:rsidR="00C17096">
                                      <w:rPr>
                                        <w:caps/>
                                        <w:color w:val="323E4F" w:themeColor="text2" w:themeShade="BF"/>
                                        <w:sz w:val="48"/>
                                        <w:szCs w:val="44"/>
                                        <w:lang w:val="en-US"/>
                                      </w:rPr>
                                      <w:t xml:space="preserve"> </w:t>
                                    </w:r>
                                    <w:r w:rsidR="00937497" w:rsidRPr="00F00606">
                                      <w:rPr>
                                        <w:caps/>
                                        <w:color w:val="323E4F" w:themeColor="text2" w:themeShade="BF"/>
                                        <w:sz w:val="48"/>
                                        <w:szCs w:val="44"/>
                                        <w:lang w:val="en-US"/>
                                      </w:rPr>
                                      <w:t xml:space="preserve">  </w:t>
                                    </w:r>
                                    <w:r w:rsidR="00E112DF">
                                      <w:rPr>
                                        <w:caps/>
                                        <w:color w:val="323E4F" w:themeColor="text2" w:themeShade="BF"/>
                                        <w:sz w:val="48"/>
                                        <w:szCs w:val="44"/>
                                        <w:lang w:val="en-US"/>
                                      </w:rPr>
                                      <w:br/>
                                    </w:r>
                                    <w:r w:rsidR="00937497" w:rsidRPr="00F00606">
                                      <w:rPr>
                                        <w:caps/>
                                        <w:color w:val="323E4F" w:themeColor="text2" w:themeShade="BF"/>
                                        <w:sz w:val="48"/>
                                        <w:szCs w:val="44"/>
                                        <w:lang w:val="en-US"/>
                                      </w:rPr>
                                      <w:t>Digital Prequalification letter</w:t>
                                    </w:r>
                                  </w:sdtContent>
                                </w:sdt>
                              </w:p>
                              <w:sdt>
                                <w:sdtPr>
                                  <w:rPr>
                                    <w:smallCaps/>
                                    <w:color w:val="767171" w:themeColor="background2" w:themeShade="80"/>
                                    <w:sz w:val="52"/>
                                    <w:szCs w:val="144"/>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FAB179D" w14:textId="4B218D7E" w:rsidR="00937497" w:rsidRPr="00526CD0" w:rsidRDefault="00E112DF">
                                    <w:pPr>
                                      <w:pStyle w:val="NoSpacing"/>
                                      <w:jc w:val="right"/>
                                      <w:rPr>
                                        <w:smallCaps/>
                                        <w:color w:val="767171" w:themeColor="background2" w:themeShade="80"/>
                                        <w:sz w:val="52"/>
                                        <w:szCs w:val="144"/>
                                      </w:rPr>
                                    </w:pPr>
                                    <w:r>
                                      <w:rPr>
                                        <w:smallCaps/>
                                        <w:color w:val="767171" w:themeColor="background2" w:themeShade="80"/>
                                        <w:sz w:val="52"/>
                                        <w:szCs w:val="144"/>
                                      </w:rPr>
                                      <w:t>business requirements document (BRD)</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1087DD3" id="Text Box 113" o:spid="_x0000_s1027" type="#_x0000_t202" style="position:absolute;margin-left:95.55pt;margin-top:44.4pt;width:453pt;height:41.4pt;z-index:25165004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" filled="f" stroked="f" strokeweight=".5pt">
                    <v:textbox inset="0,0,0,0">
                      <w:txbxContent>
                        <w:p w14:paraId="58221C78" w14:textId="1B927E41" w:rsidR="00937497" w:rsidRPr="00F00606" w:rsidRDefault="006A2B0E">
                          <w:pPr>
                            <w:pStyle w:val="NoSpacing"/>
                            <w:jc w:val="right"/>
                            <w:rPr>
                              <w:caps/>
                              <w:color w:val="323E4F" w:themeColor="text2" w:themeShade="BF"/>
                              <w:sz w:val="48"/>
                              <w:szCs w:val="44"/>
                              <w:lang w:val="en-US"/>
                            </w:rPr>
                          </w:pPr>
                          <w:sdt>
                            <w:sdtPr>
                              <w:rPr>
                                <w:caps/>
                                <w:color w:val="323E4F" w:themeColor="text2" w:themeShade="BF"/>
                                <w:sz w:val="48"/>
                                <w:szCs w:val="44"/>
                                <w:lang w:val="en-US"/>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26CD0" w:rsidRPr="00F00606">
                                <w:rPr>
                                  <w:caps/>
                                  <w:color w:val="323E4F" w:themeColor="text2" w:themeShade="BF"/>
                                  <w:sz w:val="48"/>
                                  <w:szCs w:val="44"/>
                                  <w:lang w:val="en-US"/>
                                </w:rPr>
                                <w:t>Popular mortgage</w:t>
                              </w:r>
                              <w:r w:rsidR="00C17096">
                                <w:rPr>
                                  <w:caps/>
                                  <w:color w:val="323E4F" w:themeColor="text2" w:themeShade="BF"/>
                                  <w:sz w:val="48"/>
                                  <w:szCs w:val="44"/>
                                  <w:lang w:val="en-US"/>
                                </w:rPr>
                                <w:t xml:space="preserve"> </w:t>
                              </w:r>
                              <w:r w:rsidR="00937497" w:rsidRPr="00F00606">
                                <w:rPr>
                                  <w:caps/>
                                  <w:color w:val="323E4F" w:themeColor="text2" w:themeShade="BF"/>
                                  <w:sz w:val="48"/>
                                  <w:szCs w:val="44"/>
                                  <w:lang w:val="en-US"/>
                                </w:rPr>
                                <w:t xml:space="preserve">  </w:t>
                              </w:r>
                              <w:r w:rsidR="00E112DF">
                                <w:rPr>
                                  <w:caps/>
                                  <w:color w:val="323E4F" w:themeColor="text2" w:themeShade="BF"/>
                                  <w:sz w:val="48"/>
                                  <w:szCs w:val="44"/>
                                  <w:lang w:val="en-US"/>
                                </w:rPr>
                                <w:br/>
                              </w:r>
                              <w:r w:rsidR="00937497" w:rsidRPr="00F00606">
                                <w:rPr>
                                  <w:caps/>
                                  <w:color w:val="323E4F" w:themeColor="text2" w:themeShade="BF"/>
                                  <w:sz w:val="48"/>
                                  <w:szCs w:val="44"/>
                                  <w:lang w:val="en-US"/>
                                </w:rPr>
                                <w:t>Digital Prequalification letter</w:t>
                              </w:r>
                            </w:sdtContent>
                          </w:sdt>
                        </w:p>
                        <w:sdt>
                          <w:sdtPr>
                            <w:rPr>
                              <w:smallCaps/>
                              <w:color w:val="767171" w:themeColor="background2" w:themeShade="80"/>
                              <w:sz w:val="52"/>
                              <w:szCs w:val="144"/>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FAB179D" w14:textId="4B218D7E" w:rsidR="00937497" w:rsidRPr="00526CD0" w:rsidRDefault="00E112DF">
                              <w:pPr>
                                <w:pStyle w:val="NoSpacing"/>
                                <w:jc w:val="right"/>
                                <w:rPr>
                                  <w:smallCaps/>
                                  <w:color w:val="767171" w:themeColor="background2" w:themeShade="80"/>
                                  <w:sz w:val="52"/>
                                  <w:szCs w:val="144"/>
                                </w:rPr>
                              </w:pPr>
                              <w:r>
                                <w:rPr>
                                  <w:smallCaps/>
                                  <w:color w:val="767171" w:themeColor="background2" w:themeShade="80"/>
                                  <w:sz w:val="52"/>
                                  <w:szCs w:val="144"/>
                                </w:rPr>
                                <w:t>business requirements document (BRD)</w:t>
                              </w:r>
                            </w:p>
                          </w:sdtContent>
                        </w:sdt>
                      </w:txbxContent>
                    </v:textbox>
                    <w10:wrap type="square" anchorx="page" anchory="page"/>
                  </v:shape>
                </w:pict>
              </mc:Fallback>
            </mc:AlternateContent>
          </w:r>
        </w:p>
        <w:p w14:paraId="112C06F8" w14:textId="77777777" w:rsidR="00EB5AA9" w:rsidRDefault="00EB5AA9" w:rsidP="00EB5AA9">
          <w:pPr>
            <w:rPr>
              <w:rFonts w:ascii="Aptos" w:eastAsia="Aptos" w:hAnsi="Aptos"/>
              <w:kern w:val="2"/>
              <w14:ligatures w14:val="standardContextual"/>
            </w:rPr>
          </w:pPr>
        </w:p>
        <w:p w14:paraId="5B9094BE" w14:textId="77777777" w:rsidR="00EB5AA9" w:rsidRDefault="00EB5AA9" w:rsidP="00EB5AA9">
          <w:pPr>
            <w:rPr>
              <w:rFonts w:ascii="Aptos" w:eastAsia="Aptos" w:hAnsi="Aptos"/>
              <w:kern w:val="2"/>
              <w14:ligatures w14:val="standardContextual"/>
            </w:rPr>
          </w:pPr>
        </w:p>
        <w:p w14:paraId="28B7B2E0" w14:textId="77777777" w:rsidR="00EB5AA9" w:rsidRDefault="00EB5AA9" w:rsidP="00EB5AA9">
          <w:pPr>
            <w:rPr>
              <w:rFonts w:ascii="Aptos" w:eastAsia="Aptos" w:hAnsi="Aptos"/>
              <w:kern w:val="2"/>
              <w14:ligatures w14:val="standardContextual"/>
            </w:rPr>
          </w:pPr>
        </w:p>
        <w:p w14:paraId="3E206E36" w14:textId="77777777" w:rsidR="00EB5AA9" w:rsidRDefault="00EB5AA9" w:rsidP="00EB5AA9">
          <w:pPr>
            <w:rPr>
              <w:rFonts w:ascii="Aptos" w:eastAsia="Aptos" w:hAnsi="Aptos"/>
              <w:kern w:val="2"/>
              <w14:ligatures w14:val="standardContextual"/>
            </w:rPr>
          </w:pPr>
        </w:p>
        <w:p w14:paraId="58DE7D28" w14:textId="77777777" w:rsidR="00EB5AA9" w:rsidRDefault="00EB5AA9" w:rsidP="00EB5AA9">
          <w:pPr>
            <w:rPr>
              <w:rFonts w:ascii="Aptos" w:eastAsia="Aptos" w:hAnsi="Aptos"/>
              <w:kern w:val="2"/>
              <w14:ligatures w14:val="standardContextual"/>
            </w:rPr>
          </w:pPr>
        </w:p>
        <w:p w14:paraId="0ADF9576" w14:textId="77777777" w:rsidR="00EB5AA9" w:rsidRDefault="00EB5AA9" w:rsidP="00EB5AA9">
          <w:pPr>
            <w:rPr>
              <w:rFonts w:ascii="Aptos" w:eastAsia="Aptos" w:hAnsi="Aptos"/>
              <w:kern w:val="2"/>
              <w14:ligatures w14:val="standardContextual"/>
            </w:rPr>
          </w:pPr>
        </w:p>
        <w:p w14:paraId="3CE65C85" w14:textId="77777777" w:rsidR="00EB5AA9" w:rsidRDefault="00EB5AA9" w:rsidP="00EB5AA9">
          <w:pPr>
            <w:rPr>
              <w:rFonts w:ascii="Aptos" w:eastAsia="Aptos" w:hAnsi="Aptos"/>
              <w:kern w:val="2"/>
              <w14:ligatures w14:val="standardContextual"/>
            </w:rPr>
          </w:pPr>
        </w:p>
        <w:p w14:paraId="5BAC263C" w14:textId="77777777" w:rsidR="00EB5AA9" w:rsidRDefault="00EB5AA9" w:rsidP="00EB5AA9">
          <w:pPr>
            <w:rPr>
              <w:rFonts w:ascii="Aptos" w:eastAsia="Aptos" w:hAnsi="Aptos"/>
              <w:kern w:val="2"/>
              <w14:ligatures w14:val="standardContextual"/>
            </w:rPr>
          </w:pPr>
        </w:p>
        <w:p w14:paraId="1E751606" w14:textId="77777777" w:rsidR="00EB5AA9" w:rsidRDefault="00EB5AA9" w:rsidP="00EB5AA9">
          <w:pPr>
            <w:rPr>
              <w:rFonts w:ascii="Aptos" w:eastAsia="Aptos" w:hAnsi="Aptos"/>
              <w:kern w:val="2"/>
              <w14:ligatures w14:val="standardContextual"/>
            </w:rPr>
          </w:pPr>
        </w:p>
        <w:p w14:paraId="3BE43814" w14:textId="77777777" w:rsidR="00EB5AA9" w:rsidRDefault="00EB5AA9" w:rsidP="00EB5AA9">
          <w:pPr>
            <w:rPr>
              <w:rFonts w:ascii="Aptos" w:eastAsia="Aptos" w:hAnsi="Aptos"/>
              <w:kern w:val="2"/>
              <w14:ligatures w14:val="standardContextual"/>
            </w:rPr>
          </w:pPr>
        </w:p>
        <w:p w14:paraId="15E6E69B" w14:textId="77777777" w:rsidR="00EB5AA9" w:rsidRDefault="00EB5AA9" w:rsidP="00EB5AA9">
          <w:pPr>
            <w:rPr>
              <w:rFonts w:ascii="Aptos" w:eastAsia="Aptos" w:hAnsi="Aptos"/>
              <w:kern w:val="2"/>
              <w14:ligatures w14:val="standardContextual"/>
            </w:rPr>
          </w:pPr>
        </w:p>
        <w:p w14:paraId="0F25AF37" w14:textId="77777777" w:rsidR="00EB5AA9" w:rsidRDefault="00EB5AA9" w:rsidP="00EB5AA9">
          <w:pPr>
            <w:rPr>
              <w:rFonts w:ascii="Aptos" w:eastAsia="Aptos" w:hAnsi="Aptos"/>
              <w:kern w:val="2"/>
              <w14:ligatures w14:val="standardContextual"/>
            </w:rPr>
          </w:pPr>
        </w:p>
        <w:p w14:paraId="54971631" w14:textId="77777777" w:rsidR="00EB5AA9" w:rsidRDefault="00EB5AA9" w:rsidP="00EB5AA9">
          <w:pPr>
            <w:rPr>
              <w:rFonts w:ascii="Aptos" w:eastAsia="Aptos" w:hAnsi="Aptos"/>
              <w:kern w:val="2"/>
              <w14:ligatures w14:val="standardContextual"/>
            </w:rPr>
          </w:pPr>
        </w:p>
        <w:p w14:paraId="5459CD50" w14:textId="77777777" w:rsidR="00EB5AA9" w:rsidRDefault="00EB5AA9" w:rsidP="00EB5AA9">
          <w:pPr>
            <w:rPr>
              <w:rFonts w:ascii="Aptos" w:eastAsia="Aptos" w:hAnsi="Aptos"/>
              <w:kern w:val="2"/>
              <w14:ligatures w14:val="standardContextual"/>
            </w:rPr>
          </w:pPr>
        </w:p>
        <w:p w14:paraId="1EB14D20" w14:textId="77777777" w:rsidR="00EB5AA9" w:rsidRDefault="00EB5AA9" w:rsidP="00EB5AA9">
          <w:pPr>
            <w:rPr>
              <w:rFonts w:ascii="Aptos" w:eastAsia="Aptos" w:hAnsi="Aptos"/>
              <w:kern w:val="2"/>
              <w14:ligatures w14:val="standardContextual"/>
            </w:rPr>
          </w:pPr>
        </w:p>
        <w:p w14:paraId="7C3A44C5" w14:textId="77777777" w:rsidR="00EB5AA9" w:rsidRDefault="00EB5AA9" w:rsidP="00EB5AA9">
          <w:pPr>
            <w:rPr>
              <w:rFonts w:ascii="Aptos" w:eastAsia="Aptos" w:hAnsi="Aptos"/>
              <w:kern w:val="2"/>
              <w14:ligatures w14:val="standardContextual"/>
            </w:rPr>
          </w:pPr>
        </w:p>
        <w:p w14:paraId="0FD2F468" w14:textId="77777777" w:rsidR="00EB5AA9" w:rsidRDefault="00EB5AA9" w:rsidP="00EB5AA9">
          <w:pPr>
            <w:rPr>
              <w:rFonts w:ascii="Aptos" w:eastAsia="Aptos" w:hAnsi="Aptos"/>
              <w:kern w:val="2"/>
              <w14:ligatures w14:val="standardContextual"/>
            </w:rPr>
          </w:pPr>
        </w:p>
        <w:p w14:paraId="60AD8F7B" w14:textId="77777777" w:rsidR="00EB5AA9" w:rsidRDefault="00EB5AA9" w:rsidP="00EB5AA9">
          <w:pPr>
            <w:rPr>
              <w:rFonts w:ascii="Aptos" w:eastAsia="Aptos" w:hAnsi="Aptos"/>
              <w:kern w:val="2"/>
              <w14:ligatures w14:val="standardContextual"/>
            </w:rPr>
          </w:pPr>
        </w:p>
        <w:p w14:paraId="5698EEC1" w14:textId="77777777" w:rsidR="00EB5AA9" w:rsidRDefault="00EB5AA9" w:rsidP="00EB5AA9">
          <w:pPr>
            <w:rPr>
              <w:rFonts w:ascii="Aptos" w:eastAsia="Aptos" w:hAnsi="Aptos"/>
              <w:kern w:val="2"/>
              <w14:ligatures w14:val="standardContextual"/>
            </w:rPr>
          </w:pPr>
        </w:p>
        <w:p w14:paraId="2755EF6E" w14:textId="77777777" w:rsidR="00EB5AA9" w:rsidRDefault="00EB5AA9" w:rsidP="00EB5AA9">
          <w:pPr>
            <w:rPr>
              <w:rFonts w:ascii="Aptos" w:eastAsia="Aptos" w:hAnsi="Aptos"/>
              <w:kern w:val="2"/>
              <w14:ligatures w14:val="standardContextual"/>
            </w:rPr>
          </w:pPr>
        </w:p>
        <w:p w14:paraId="73771C7D" w14:textId="77777777" w:rsidR="00EB5AA9" w:rsidRDefault="00EB5AA9" w:rsidP="00EB5AA9">
          <w:pPr>
            <w:rPr>
              <w:rFonts w:ascii="Aptos" w:eastAsia="Aptos" w:hAnsi="Aptos"/>
              <w:kern w:val="2"/>
              <w14:ligatures w14:val="standardContextual"/>
            </w:rPr>
          </w:pPr>
        </w:p>
        <w:p w14:paraId="25371F76" w14:textId="77777777" w:rsidR="00EB5AA9" w:rsidRDefault="00EB5AA9" w:rsidP="00EB5AA9">
          <w:pPr>
            <w:rPr>
              <w:rFonts w:ascii="Aptos" w:eastAsia="Aptos" w:hAnsi="Aptos"/>
              <w:kern w:val="2"/>
              <w14:ligatures w14:val="standardContextual"/>
            </w:rPr>
          </w:pPr>
        </w:p>
        <w:p w14:paraId="03C2C82B" w14:textId="77777777" w:rsidR="00EB5AA9" w:rsidRDefault="00EB5AA9" w:rsidP="00EB5AA9">
          <w:pPr>
            <w:rPr>
              <w:rFonts w:ascii="Aptos" w:eastAsia="Aptos" w:hAnsi="Aptos"/>
              <w:kern w:val="2"/>
              <w14:ligatures w14:val="standardContextual"/>
            </w:rPr>
          </w:pPr>
        </w:p>
        <w:p w14:paraId="43C096BE" w14:textId="77777777" w:rsidR="00EB5AA9" w:rsidRDefault="00EB5AA9" w:rsidP="00EB5AA9">
          <w:pPr>
            <w:rPr>
              <w:rFonts w:ascii="Aptos" w:eastAsia="Aptos" w:hAnsi="Aptos"/>
              <w:kern w:val="2"/>
              <w14:ligatures w14:val="standardContextual"/>
            </w:rPr>
          </w:pPr>
        </w:p>
        <w:p w14:paraId="6772D2E5" w14:textId="77777777" w:rsidR="00EB5AA9" w:rsidRDefault="00EB5AA9" w:rsidP="00EB5AA9">
          <w:pPr>
            <w:rPr>
              <w:rFonts w:ascii="Aptos" w:eastAsia="Aptos" w:hAnsi="Aptos"/>
              <w:kern w:val="2"/>
              <w14:ligatures w14:val="standardContextual"/>
            </w:rPr>
          </w:pPr>
        </w:p>
        <w:p w14:paraId="288F9C66" w14:textId="77777777" w:rsidR="00EB5AA9" w:rsidRDefault="00EB5AA9" w:rsidP="00EB5AA9">
          <w:pPr>
            <w:rPr>
              <w:rFonts w:ascii="Aptos" w:eastAsia="Aptos" w:hAnsi="Aptos"/>
              <w:kern w:val="2"/>
              <w14:ligatures w14:val="standardContextual"/>
            </w:rPr>
          </w:pPr>
        </w:p>
        <w:p w14:paraId="60B50327" w14:textId="77777777" w:rsidR="00EB5AA9" w:rsidRDefault="00EB5AA9" w:rsidP="00EB5AA9">
          <w:pPr>
            <w:rPr>
              <w:rFonts w:ascii="Aptos" w:eastAsia="Aptos" w:hAnsi="Aptos"/>
              <w:kern w:val="2"/>
              <w14:ligatures w14:val="standardContextual"/>
            </w:rPr>
          </w:pPr>
        </w:p>
        <w:p w14:paraId="32D5349B" w14:textId="77777777" w:rsidR="00EB5AA9" w:rsidRDefault="00EB5AA9" w:rsidP="00EB5AA9">
          <w:pPr>
            <w:rPr>
              <w:rFonts w:ascii="Aptos" w:eastAsia="Aptos" w:hAnsi="Aptos"/>
              <w:kern w:val="2"/>
              <w14:ligatures w14:val="standardContextual"/>
            </w:rPr>
          </w:pPr>
        </w:p>
        <w:sdt>
          <w:sdtPr>
            <w:rPr>
              <w:rFonts w:asciiTheme="minorHAnsi" w:eastAsiaTheme="minorEastAsia" w:hAnsiTheme="minorHAnsi" w:cstheme="minorBidi"/>
              <w:color w:val="auto"/>
              <w:sz w:val="22"/>
              <w:szCs w:val="22"/>
            </w:rPr>
            <w:id w:val="-1525467105"/>
            <w:docPartObj>
              <w:docPartGallery w:val="Table of Contents"/>
              <w:docPartUnique/>
            </w:docPartObj>
          </w:sdtPr>
          <w:sdtEndPr>
            <w:rPr>
              <w:b/>
              <w:bCs/>
              <w:noProof/>
            </w:rPr>
          </w:sdtEndPr>
          <w:sdtContent>
            <w:p w14:paraId="527DF3B7" w14:textId="2E1ABB25" w:rsidR="00587083" w:rsidRDefault="00587083">
              <w:pPr>
                <w:pStyle w:val="TOCHeading"/>
              </w:pPr>
              <w:r>
                <w:t>Contents</w:t>
              </w:r>
            </w:p>
            <w:p w14:paraId="13356C8B" w14:textId="77777777" w:rsidR="00EC1E67" w:rsidRPr="00EC1E67" w:rsidRDefault="00EC1E67" w:rsidP="00EC1E67"/>
            <w:p w14:paraId="6CC7E37F" w14:textId="2A3BFC1E" w:rsidR="00874F0A" w:rsidRDefault="00587083">
              <w:pPr>
                <w:pStyle w:val="TOC1"/>
                <w:tabs>
                  <w:tab w:val="right" w:leader="dot" w:pos="10250"/>
                </w:tabs>
                <w:rPr>
                  <w:noProof/>
                  <w:kern w:val="2"/>
                  <w:sz w:val="24"/>
                  <w:szCs w:val="24"/>
                  <w:lang w:val="en-US"/>
                  <w14:ligatures w14:val="standardContextual"/>
                </w:rPr>
              </w:pPr>
              <w:r>
                <w:fldChar w:fldCharType="begin"/>
              </w:r>
              <w:r>
                <w:instrText xml:space="preserve"> TOC \o "1-3" \h \z \u </w:instrText>
              </w:r>
              <w:r>
                <w:fldChar w:fldCharType="separate"/>
              </w:r>
              <w:hyperlink w:anchor="_Toc174375703" w:history="1">
                <w:r w:rsidR="00874F0A" w:rsidRPr="00815724">
                  <w:rPr>
                    <w:rStyle w:val="Hyperlink"/>
                    <w:rFonts w:ascii="Aptos Display" w:hAnsi="Aptos Display"/>
                    <w:b/>
                    <w:bCs/>
                    <w:noProof/>
                  </w:rPr>
                  <w:t>I. INTRODUCTION</w:t>
                </w:r>
                <w:r w:rsidR="00874F0A">
                  <w:rPr>
                    <w:noProof/>
                    <w:webHidden/>
                  </w:rPr>
                  <w:tab/>
                </w:r>
                <w:r w:rsidR="00874F0A">
                  <w:rPr>
                    <w:noProof/>
                    <w:webHidden/>
                  </w:rPr>
                  <w:fldChar w:fldCharType="begin"/>
                </w:r>
                <w:r w:rsidR="00874F0A">
                  <w:rPr>
                    <w:noProof/>
                    <w:webHidden/>
                  </w:rPr>
                  <w:instrText xml:space="preserve"> PAGEREF _Toc174375703 \h </w:instrText>
                </w:r>
                <w:r w:rsidR="00874F0A">
                  <w:rPr>
                    <w:noProof/>
                    <w:webHidden/>
                  </w:rPr>
                </w:r>
                <w:r w:rsidR="00874F0A">
                  <w:rPr>
                    <w:noProof/>
                    <w:webHidden/>
                  </w:rPr>
                  <w:fldChar w:fldCharType="separate"/>
                </w:r>
                <w:r w:rsidR="00874F0A">
                  <w:rPr>
                    <w:noProof/>
                    <w:webHidden/>
                  </w:rPr>
                  <w:t>2</w:t>
                </w:r>
                <w:r w:rsidR="00874F0A">
                  <w:rPr>
                    <w:noProof/>
                    <w:webHidden/>
                  </w:rPr>
                  <w:fldChar w:fldCharType="end"/>
                </w:r>
              </w:hyperlink>
            </w:p>
            <w:p w14:paraId="4B6F76F2" w14:textId="059F9BA6" w:rsidR="00874F0A" w:rsidRDefault="00874F0A">
              <w:pPr>
                <w:pStyle w:val="TOC1"/>
                <w:tabs>
                  <w:tab w:val="right" w:leader="dot" w:pos="10250"/>
                </w:tabs>
                <w:rPr>
                  <w:noProof/>
                  <w:kern w:val="2"/>
                  <w:sz w:val="24"/>
                  <w:szCs w:val="24"/>
                  <w:lang w:val="en-US"/>
                  <w14:ligatures w14:val="standardContextual"/>
                </w:rPr>
              </w:pPr>
              <w:hyperlink w:anchor="_Toc174375704" w:history="1">
                <w:r w:rsidRPr="00815724">
                  <w:rPr>
                    <w:rStyle w:val="Hyperlink"/>
                    <w:rFonts w:ascii="Aptos Display" w:hAnsi="Aptos Display"/>
                    <w:b/>
                    <w:bCs/>
                    <w:noProof/>
                  </w:rPr>
                  <w:t>II. BUSINESS OBJECTIVES AND PROJECT SCOPE</w:t>
                </w:r>
                <w:r>
                  <w:rPr>
                    <w:noProof/>
                    <w:webHidden/>
                  </w:rPr>
                  <w:tab/>
                </w:r>
                <w:r>
                  <w:rPr>
                    <w:noProof/>
                    <w:webHidden/>
                  </w:rPr>
                  <w:fldChar w:fldCharType="begin"/>
                </w:r>
                <w:r>
                  <w:rPr>
                    <w:noProof/>
                    <w:webHidden/>
                  </w:rPr>
                  <w:instrText xml:space="preserve"> PAGEREF _Toc174375704 \h </w:instrText>
                </w:r>
                <w:r>
                  <w:rPr>
                    <w:noProof/>
                    <w:webHidden/>
                  </w:rPr>
                </w:r>
                <w:r>
                  <w:rPr>
                    <w:noProof/>
                    <w:webHidden/>
                  </w:rPr>
                  <w:fldChar w:fldCharType="separate"/>
                </w:r>
                <w:r>
                  <w:rPr>
                    <w:noProof/>
                    <w:webHidden/>
                  </w:rPr>
                  <w:t>2</w:t>
                </w:r>
                <w:r>
                  <w:rPr>
                    <w:noProof/>
                    <w:webHidden/>
                  </w:rPr>
                  <w:fldChar w:fldCharType="end"/>
                </w:r>
              </w:hyperlink>
            </w:p>
            <w:p w14:paraId="0E330CD7" w14:textId="7784339F" w:rsidR="00874F0A" w:rsidRDefault="00874F0A">
              <w:pPr>
                <w:pStyle w:val="TOC2"/>
                <w:tabs>
                  <w:tab w:val="right" w:leader="dot" w:pos="10250"/>
                </w:tabs>
                <w:rPr>
                  <w:noProof/>
                  <w:kern w:val="2"/>
                  <w:sz w:val="24"/>
                  <w:szCs w:val="24"/>
                  <w:lang w:val="en-US"/>
                  <w14:ligatures w14:val="standardContextual"/>
                </w:rPr>
              </w:pPr>
              <w:hyperlink w:anchor="_Toc174375705" w:history="1">
                <w:r w:rsidRPr="00815724">
                  <w:rPr>
                    <w:rStyle w:val="Hyperlink"/>
                    <w:rFonts w:ascii="Aptos Display" w:hAnsi="Aptos Display"/>
                    <w:noProof/>
                  </w:rPr>
                  <w:t>A. Business Objectives</w:t>
                </w:r>
                <w:r>
                  <w:rPr>
                    <w:noProof/>
                    <w:webHidden/>
                  </w:rPr>
                  <w:tab/>
                </w:r>
                <w:r>
                  <w:rPr>
                    <w:noProof/>
                    <w:webHidden/>
                  </w:rPr>
                  <w:fldChar w:fldCharType="begin"/>
                </w:r>
                <w:r>
                  <w:rPr>
                    <w:noProof/>
                    <w:webHidden/>
                  </w:rPr>
                  <w:instrText xml:space="preserve"> PAGEREF _Toc174375705 \h </w:instrText>
                </w:r>
                <w:r>
                  <w:rPr>
                    <w:noProof/>
                    <w:webHidden/>
                  </w:rPr>
                </w:r>
                <w:r>
                  <w:rPr>
                    <w:noProof/>
                    <w:webHidden/>
                  </w:rPr>
                  <w:fldChar w:fldCharType="separate"/>
                </w:r>
                <w:r>
                  <w:rPr>
                    <w:noProof/>
                    <w:webHidden/>
                  </w:rPr>
                  <w:t>2</w:t>
                </w:r>
                <w:r>
                  <w:rPr>
                    <w:noProof/>
                    <w:webHidden/>
                  </w:rPr>
                  <w:fldChar w:fldCharType="end"/>
                </w:r>
              </w:hyperlink>
            </w:p>
            <w:p w14:paraId="57804F4C" w14:textId="63D72F1A" w:rsidR="00874F0A" w:rsidRDefault="00874F0A">
              <w:pPr>
                <w:pStyle w:val="TOC2"/>
                <w:tabs>
                  <w:tab w:val="right" w:leader="dot" w:pos="10250"/>
                </w:tabs>
                <w:rPr>
                  <w:noProof/>
                  <w:kern w:val="2"/>
                  <w:sz w:val="24"/>
                  <w:szCs w:val="24"/>
                  <w:lang w:val="en-US"/>
                  <w14:ligatures w14:val="standardContextual"/>
                </w:rPr>
              </w:pPr>
              <w:hyperlink w:anchor="_Toc174375706" w:history="1">
                <w:r w:rsidRPr="00815724">
                  <w:rPr>
                    <w:rStyle w:val="Hyperlink"/>
                    <w:rFonts w:ascii="Aptos Display" w:hAnsi="Aptos Display"/>
                    <w:noProof/>
                  </w:rPr>
                  <w:t>B. Project Scope</w:t>
                </w:r>
                <w:r>
                  <w:rPr>
                    <w:noProof/>
                    <w:webHidden/>
                  </w:rPr>
                  <w:tab/>
                </w:r>
                <w:r>
                  <w:rPr>
                    <w:noProof/>
                    <w:webHidden/>
                  </w:rPr>
                  <w:fldChar w:fldCharType="begin"/>
                </w:r>
                <w:r>
                  <w:rPr>
                    <w:noProof/>
                    <w:webHidden/>
                  </w:rPr>
                  <w:instrText xml:space="preserve"> PAGEREF _Toc174375706 \h </w:instrText>
                </w:r>
                <w:r>
                  <w:rPr>
                    <w:noProof/>
                    <w:webHidden/>
                  </w:rPr>
                </w:r>
                <w:r>
                  <w:rPr>
                    <w:noProof/>
                    <w:webHidden/>
                  </w:rPr>
                  <w:fldChar w:fldCharType="separate"/>
                </w:r>
                <w:r>
                  <w:rPr>
                    <w:noProof/>
                    <w:webHidden/>
                  </w:rPr>
                  <w:t>3</w:t>
                </w:r>
                <w:r>
                  <w:rPr>
                    <w:noProof/>
                    <w:webHidden/>
                  </w:rPr>
                  <w:fldChar w:fldCharType="end"/>
                </w:r>
              </w:hyperlink>
            </w:p>
            <w:p w14:paraId="706F037A" w14:textId="4C8CB95B" w:rsidR="00874F0A" w:rsidRDefault="00874F0A">
              <w:pPr>
                <w:pStyle w:val="TOC1"/>
                <w:tabs>
                  <w:tab w:val="right" w:leader="dot" w:pos="10250"/>
                </w:tabs>
                <w:rPr>
                  <w:noProof/>
                  <w:kern w:val="2"/>
                  <w:sz w:val="24"/>
                  <w:szCs w:val="24"/>
                  <w:lang w:val="en-US"/>
                  <w14:ligatures w14:val="standardContextual"/>
                </w:rPr>
              </w:pPr>
              <w:hyperlink w:anchor="_Toc174375707" w:history="1">
                <w:r w:rsidRPr="00815724">
                  <w:rPr>
                    <w:rStyle w:val="Hyperlink"/>
                    <w:rFonts w:ascii="Aptos Display" w:hAnsi="Aptos Display"/>
                    <w:b/>
                    <w:bCs/>
                    <w:noProof/>
                  </w:rPr>
                  <w:t>III. ASSUMPTIONS AND CONSTRAINTS (WIP)</w:t>
                </w:r>
                <w:r>
                  <w:rPr>
                    <w:noProof/>
                    <w:webHidden/>
                  </w:rPr>
                  <w:tab/>
                </w:r>
                <w:r>
                  <w:rPr>
                    <w:noProof/>
                    <w:webHidden/>
                  </w:rPr>
                  <w:fldChar w:fldCharType="begin"/>
                </w:r>
                <w:r>
                  <w:rPr>
                    <w:noProof/>
                    <w:webHidden/>
                  </w:rPr>
                  <w:instrText xml:space="preserve"> PAGEREF _Toc174375707 \h </w:instrText>
                </w:r>
                <w:r>
                  <w:rPr>
                    <w:noProof/>
                    <w:webHidden/>
                  </w:rPr>
                </w:r>
                <w:r>
                  <w:rPr>
                    <w:noProof/>
                    <w:webHidden/>
                  </w:rPr>
                  <w:fldChar w:fldCharType="separate"/>
                </w:r>
                <w:r>
                  <w:rPr>
                    <w:noProof/>
                    <w:webHidden/>
                  </w:rPr>
                  <w:t>3</w:t>
                </w:r>
                <w:r>
                  <w:rPr>
                    <w:noProof/>
                    <w:webHidden/>
                  </w:rPr>
                  <w:fldChar w:fldCharType="end"/>
                </w:r>
              </w:hyperlink>
            </w:p>
            <w:p w14:paraId="6DE55C99" w14:textId="6D3D3830" w:rsidR="00874F0A" w:rsidRDefault="00874F0A">
              <w:pPr>
                <w:pStyle w:val="TOC1"/>
                <w:tabs>
                  <w:tab w:val="right" w:leader="dot" w:pos="10250"/>
                </w:tabs>
                <w:rPr>
                  <w:noProof/>
                  <w:kern w:val="2"/>
                  <w:sz w:val="24"/>
                  <w:szCs w:val="24"/>
                  <w:lang w:val="en-US"/>
                  <w14:ligatures w14:val="standardContextual"/>
                </w:rPr>
              </w:pPr>
              <w:hyperlink w:anchor="_Toc174375708" w:history="1">
                <w:r w:rsidRPr="00815724">
                  <w:rPr>
                    <w:rStyle w:val="Hyperlink"/>
                    <w:rFonts w:ascii="Aptos Display" w:hAnsi="Aptos Display"/>
                    <w:b/>
                    <w:bCs/>
                    <w:noProof/>
                  </w:rPr>
                  <w:t>IV. HIGH-LEVEL FUNCTIONAL REQUIREMENTS</w:t>
                </w:r>
                <w:r>
                  <w:rPr>
                    <w:noProof/>
                    <w:webHidden/>
                  </w:rPr>
                  <w:tab/>
                </w:r>
                <w:r>
                  <w:rPr>
                    <w:noProof/>
                    <w:webHidden/>
                  </w:rPr>
                  <w:fldChar w:fldCharType="begin"/>
                </w:r>
                <w:r>
                  <w:rPr>
                    <w:noProof/>
                    <w:webHidden/>
                  </w:rPr>
                  <w:instrText xml:space="preserve"> PAGEREF _Toc174375708 \h </w:instrText>
                </w:r>
                <w:r>
                  <w:rPr>
                    <w:noProof/>
                    <w:webHidden/>
                  </w:rPr>
                </w:r>
                <w:r>
                  <w:rPr>
                    <w:noProof/>
                    <w:webHidden/>
                  </w:rPr>
                  <w:fldChar w:fldCharType="separate"/>
                </w:r>
                <w:r>
                  <w:rPr>
                    <w:noProof/>
                    <w:webHidden/>
                  </w:rPr>
                  <w:t>3</w:t>
                </w:r>
                <w:r>
                  <w:rPr>
                    <w:noProof/>
                    <w:webHidden/>
                  </w:rPr>
                  <w:fldChar w:fldCharType="end"/>
                </w:r>
              </w:hyperlink>
            </w:p>
            <w:p w14:paraId="131E4E66" w14:textId="74722C21" w:rsidR="00874F0A" w:rsidRDefault="00874F0A">
              <w:pPr>
                <w:pStyle w:val="TOC2"/>
                <w:tabs>
                  <w:tab w:val="right" w:leader="dot" w:pos="10250"/>
                </w:tabs>
                <w:rPr>
                  <w:noProof/>
                  <w:kern w:val="2"/>
                  <w:sz w:val="24"/>
                  <w:szCs w:val="24"/>
                  <w:lang w:val="en-US"/>
                  <w14:ligatures w14:val="standardContextual"/>
                </w:rPr>
              </w:pPr>
              <w:hyperlink w:anchor="_Toc174375709" w:history="1">
                <w:r w:rsidRPr="00815724">
                  <w:rPr>
                    <w:rStyle w:val="Hyperlink"/>
                    <w:rFonts w:ascii="Aptos Display" w:hAnsi="Aptos Display"/>
                    <w:noProof/>
                  </w:rPr>
                  <w:t>A. General Pre-qualification Engine Process (Proposed)</w:t>
                </w:r>
                <w:r>
                  <w:rPr>
                    <w:noProof/>
                    <w:webHidden/>
                  </w:rPr>
                  <w:tab/>
                </w:r>
                <w:r>
                  <w:rPr>
                    <w:noProof/>
                    <w:webHidden/>
                  </w:rPr>
                  <w:fldChar w:fldCharType="begin"/>
                </w:r>
                <w:r>
                  <w:rPr>
                    <w:noProof/>
                    <w:webHidden/>
                  </w:rPr>
                  <w:instrText xml:space="preserve"> PAGEREF _Toc174375709 \h </w:instrText>
                </w:r>
                <w:r>
                  <w:rPr>
                    <w:noProof/>
                    <w:webHidden/>
                  </w:rPr>
                </w:r>
                <w:r>
                  <w:rPr>
                    <w:noProof/>
                    <w:webHidden/>
                  </w:rPr>
                  <w:fldChar w:fldCharType="separate"/>
                </w:r>
                <w:r>
                  <w:rPr>
                    <w:noProof/>
                    <w:webHidden/>
                  </w:rPr>
                  <w:t>3</w:t>
                </w:r>
                <w:r>
                  <w:rPr>
                    <w:noProof/>
                    <w:webHidden/>
                  </w:rPr>
                  <w:fldChar w:fldCharType="end"/>
                </w:r>
              </w:hyperlink>
            </w:p>
            <w:p w14:paraId="0CB2596D" w14:textId="48F1894E" w:rsidR="00874F0A" w:rsidRDefault="00874F0A">
              <w:pPr>
                <w:pStyle w:val="TOC2"/>
                <w:tabs>
                  <w:tab w:val="right" w:leader="dot" w:pos="10250"/>
                </w:tabs>
                <w:rPr>
                  <w:noProof/>
                  <w:kern w:val="2"/>
                  <w:sz w:val="24"/>
                  <w:szCs w:val="24"/>
                  <w:lang w:val="en-US"/>
                  <w14:ligatures w14:val="standardContextual"/>
                </w:rPr>
              </w:pPr>
              <w:hyperlink w:anchor="_Toc174375710" w:history="1">
                <w:r w:rsidRPr="00815724">
                  <w:rPr>
                    <w:rStyle w:val="Hyperlink"/>
                    <w:rFonts w:ascii="Aptos Display" w:hAnsi="Aptos Display"/>
                    <w:noProof/>
                  </w:rPr>
                  <w:t>B. Pre-qualification Engine: Form (Fields)</w:t>
                </w:r>
                <w:r>
                  <w:rPr>
                    <w:noProof/>
                    <w:webHidden/>
                  </w:rPr>
                  <w:tab/>
                </w:r>
                <w:r>
                  <w:rPr>
                    <w:noProof/>
                    <w:webHidden/>
                  </w:rPr>
                  <w:fldChar w:fldCharType="begin"/>
                </w:r>
                <w:r>
                  <w:rPr>
                    <w:noProof/>
                    <w:webHidden/>
                  </w:rPr>
                  <w:instrText xml:space="preserve"> PAGEREF _Toc174375710 \h </w:instrText>
                </w:r>
                <w:r>
                  <w:rPr>
                    <w:noProof/>
                    <w:webHidden/>
                  </w:rPr>
                </w:r>
                <w:r>
                  <w:rPr>
                    <w:noProof/>
                    <w:webHidden/>
                  </w:rPr>
                  <w:fldChar w:fldCharType="separate"/>
                </w:r>
                <w:r>
                  <w:rPr>
                    <w:noProof/>
                    <w:webHidden/>
                  </w:rPr>
                  <w:t>11</w:t>
                </w:r>
                <w:r>
                  <w:rPr>
                    <w:noProof/>
                    <w:webHidden/>
                  </w:rPr>
                  <w:fldChar w:fldCharType="end"/>
                </w:r>
              </w:hyperlink>
            </w:p>
            <w:p w14:paraId="311D712E" w14:textId="278A3ACD" w:rsidR="00874F0A" w:rsidRDefault="00874F0A">
              <w:pPr>
                <w:pStyle w:val="TOC2"/>
                <w:tabs>
                  <w:tab w:val="right" w:leader="dot" w:pos="10250"/>
                </w:tabs>
                <w:rPr>
                  <w:noProof/>
                  <w:kern w:val="2"/>
                  <w:sz w:val="24"/>
                  <w:szCs w:val="24"/>
                  <w:lang w:val="en-US"/>
                  <w14:ligatures w14:val="standardContextual"/>
                </w:rPr>
              </w:pPr>
              <w:hyperlink w:anchor="_Toc174375711" w:history="1">
                <w:r w:rsidRPr="00815724">
                  <w:rPr>
                    <w:rStyle w:val="Hyperlink"/>
                    <w:rFonts w:ascii="Aptos Display" w:hAnsi="Aptos Display"/>
                    <w:noProof/>
                  </w:rPr>
                  <w:t>C. Pre-qualification Engine: Calculator</w:t>
                </w:r>
                <w:r>
                  <w:rPr>
                    <w:noProof/>
                    <w:webHidden/>
                  </w:rPr>
                  <w:tab/>
                </w:r>
                <w:r>
                  <w:rPr>
                    <w:noProof/>
                    <w:webHidden/>
                  </w:rPr>
                  <w:fldChar w:fldCharType="begin"/>
                </w:r>
                <w:r>
                  <w:rPr>
                    <w:noProof/>
                    <w:webHidden/>
                  </w:rPr>
                  <w:instrText xml:space="preserve"> PAGEREF _Toc174375711 \h </w:instrText>
                </w:r>
                <w:r>
                  <w:rPr>
                    <w:noProof/>
                    <w:webHidden/>
                  </w:rPr>
                </w:r>
                <w:r>
                  <w:rPr>
                    <w:noProof/>
                    <w:webHidden/>
                  </w:rPr>
                  <w:fldChar w:fldCharType="separate"/>
                </w:r>
                <w:r>
                  <w:rPr>
                    <w:noProof/>
                    <w:webHidden/>
                  </w:rPr>
                  <w:t>18</w:t>
                </w:r>
                <w:r>
                  <w:rPr>
                    <w:noProof/>
                    <w:webHidden/>
                  </w:rPr>
                  <w:fldChar w:fldCharType="end"/>
                </w:r>
              </w:hyperlink>
            </w:p>
            <w:p w14:paraId="518BCF98" w14:textId="742A568B" w:rsidR="00874F0A" w:rsidRDefault="00874F0A">
              <w:pPr>
                <w:pStyle w:val="TOC2"/>
                <w:tabs>
                  <w:tab w:val="right" w:leader="dot" w:pos="10250"/>
                </w:tabs>
                <w:rPr>
                  <w:noProof/>
                  <w:kern w:val="2"/>
                  <w:sz w:val="24"/>
                  <w:szCs w:val="24"/>
                  <w:lang w:val="en-US"/>
                  <w14:ligatures w14:val="standardContextual"/>
                </w:rPr>
              </w:pPr>
              <w:hyperlink w:anchor="_Toc174375712" w:history="1">
                <w:r w:rsidRPr="00815724">
                  <w:rPr>
                    <w:rStyle w:val="Hyperlink"/>
                    <w:rFonts w:ascii="Aptos Display" w:hAnsi="Aptos Display"/>
                    <w:noProof/>
                  </w:rPr>
                  <w:t>D. Lightning App for Backoffice</w:t>
                </w:r>
                <w:r>
                  <w:rPr>
                    <w:noProof/>
                    <w:webHidden/>
                  </w:rPr>
                  <w:tab/>
                </w:r>
                <w:r>
                  <w:rPr>
                    <w:noProof/>
                    <w:webHidden/>
                  </w:rPr>
                  <w:fldChar w:fldCharType="begin"/>
                </w:r>
                <w:r>
                  <w:rPr>
                    <w:noProof/>
                    <w:webHidden/>
                  </w:rPr>
                  <w:instrText xml:space="preserve"> PAGEREF _Toc174375712 \h </w:instrText>
                </w:r>
                <w:r>
                  <w:rPr>
                    <w:noProof/>
                    <w:webHidden/>
                  </w:rPr>
                </w:r>
                <w:r>
                  <w:rPr>
                    <w:noProof/>
                    <w:webHidden/>
                  </w:rPr>
                  <w:fldChar w:fldCharType="separate"/>
                </w:r>
                <w:r>
                  <w:rPr>
                    <w:noProof/>
                    <w:webHidden/>
                  </w:rPr>
                  <w:t>26</w:t>
                </w:r>
                <w:r>
                  <w:rPr>
                    <w:noProof/>
                    <w:webHidden/>
                  </w:rPr>
                  <w:fldChar w:fldCharType="end"/>
                </w:r>
              </w:hyperlink>
            </w:p>
            <w:p w14:paraId="7BA7EAE8" w14:textId="1A71A72C" w:rsidR="00874F0A" w:rsidRDefault="00874F0A">
              <w:pPr>
                <w:pStyle w:val="TOC2"/>
                <w:tabs>
                  <w:tab w:val="right" w:leader="dot" w:pos="10250"/>
                </w:tabs>
                <w:rPr>
                  <w:noProof/>
                  <w:kern w:val="2"/>
                  <w:sz w:val="24"/>
                  <w:szCs w:val="24"/>
                  <w:lang w:val="en-US"/>
                  <w14:ligatures w14:val="standardContextual"/>
                </w:rPr>
              </w:pPr>
              <w:hyperlink w:anchor="_Toc174375713" w:history="1">
                <w:r w:rsidRPr="00815724">
                  <w:rPr>
                    <w:rStyle w:val="Hyperlink"/>
                    <w:rFonts w:ascii="Aptos Display" w:hAnsi="Aptos Display"/>
                    <w:noProof/>
                  </w:rPr>
                  <w:t>E. Challenges</w:t>
                </w:r>
                <w:r>
                  <w:rPr>
                    <w:noProof/>
                    <w:webHidden/>
                  </w:rPr>
                  <w:tab/>
                </w:r>
                <w:r>
                  <w:rPr>
                    <w:noProof/>
                    <w:webHidden/>
                  </w:rPr>
                  <w:fldChar w:fldCharType="begin"/>
                </w:r>
                <w:r>
                  <w:rPr>
                    <w:noProof/>
                    <w:webHidden/>
                  </w:rPr>
                  <w:instrText xml:space="preserve"> PAGEREF _Toc174375713 \h </w:instrText>
                </w:r>
                <w:r>
                  <w:rPr>
                    <w:noProof/>
                    <w:webHidden/>
                  </w:rPr>
                </w:r>
                <w:r>
                  <w:rPr>
                    <w:noProof/>
                    <w:webHidden/>
                  </w:rPr>
                  <w:fldChar w:fldCharType="separate"/>
                </w:r>
                <w:r>
                  <w:rPr>
                    <w:noProof/>
                    <w:webHidden/>
                  </w:rPr>
                  <w:t>26</w:t>
                </w:r>
                <w:r>
                  <w:rPr>
                    <w:noProof/>
                    <w:webHidden/>
                  </w:rPr>
                  <w:fldChar w:fldCharType="end"/>
                </w:r>
              </w:hyperlink>
            </w:p>
            <w:p w14:paraId="73EBCDAD" w14:textId="305D884D" w:rsidR="00874F0A" w:rsidRDefault="00874F0A">
              <w:pPr>
                <w:pStyle w:val="TOC2"/>
                <w:tabs>
                  <w:tab w:val="right" w:leader="dot" w:pos="10250"/>
                </w:tabs>
                <w:rPr>
                  <w:noProof/>
                  <w:kern w:val="2"/>
                  <w:sz w:val="24"/>
                  <w:szCs w:val="24"/>
                  <w:lang w:val="en-US"/>
                  <w14:ligatures w14:val="standardContextual"/>
                </w:rPr>
              </w:pPr>
              <w:hyperlink w:anchor="_Toc174375714" w:history="1">
                <w:r w:rsidRPr="00815724">
                  <w:rPr>
                    <w:rStyle w:val="Hyperlink"/>
                    <w:rFonts w:ascii="Aptos Display" w:hAnsi="Aptos Display"/>
                    <w:noProof/>
                  </w:rPr>
                  <w:t>F. Development Guidelines</w:t>
                </w:r>
                <w:r>
                  <w:rPr>
                    <w:noProof/>
                    <w:webHidden/>
                  </w:rPr>
                  <w:tab/>
                </w:r>
                <w:r>
                  <w:rPr>
                    <w:noProof/>
                    <w:webHidden/>
                  </w:rPr>
                  <w:fldChar w:fldCharType="begin"/>
                </w:r>
                <w:r>
                  <w:rPr>
                    <w:noProof/>
                    <w:webHidden/>
                  </w:rPr>
                  <w:instrText xml:space="preserve"> PAGEREF _Toc174375714 \h </w:instrText>
                </w:r>
                <w:r>
                  <w:rPr>
                    <w:noProof/>
                    <w:webHidden/>
                  </w:rPr>
                </w:r>
                <w:r>
                  <w:rPr>
                    <w:noProof/>
                    <w:webHidden/>
                  </w:rPr>
                  <w:fldChar w:fldCharType="separate"/>
                </w:r>
                <w:r>
                  <w:rPr>
                    <w:noProof/>
                    <w:webHidden/>
                  </w:rPr>
                  <w:t>26</w:t>
                </w:r>
                <w:r>
                  <w:rPr>
                    <w:noProof/>
                    <w:webHidden/>
                  </w:rPr>
                  <w:fldChar w:fldCharType="end"/>
                </w:r>
              </w:hyperlink>
            </w:p>
            <w:p w14:paraId="383E4861" w14:textId="00DC940D" w:rsidR="00874F0A" w:rsidRDefault="00874F0A">
              <w:pPr>
                <w:pStyle w:val="TOC2"/>
                <w:tabs>
                  <w:tab w:val="right" w:leader="dot" w:pos="10250"/>
                </w:tabs>
                <w:rPr>
                  <w:noProof/>
                  <w:kern w:val="2"/>
                  <w:sz w:val="24"/>
                  <w:szCs w:val="24"/>
                  <w:lang w:val="en-US"/>
                  <w14:ligatures w14:val="standardContextual"/>
                </w:rPr>
              </w:pPr>
              <w:hyperlink w:anchor="_Toc174375715" w:history="1">
                <w:r w:rsidRPr="00815724">
                  <w:rPr>
                    <w:rStyle w:val="Hyperlink"/>
                    <w:rFonts w:ascii="Aptos Display" w:hAnsi="Aptos Display"/>
                    <w:noProof/>
                  </w:rPr>
                  <w:t>G. Reference Docs</w:t>
                </w:r>
                <w:r>
                  <w:rPr>
                    <w:noProof/>
                    <w:webHidden/>
                  </w:rPr>
                  <w:tab/>
                </w:r>
                <w:r>
                  <w:rPr>
                    <w:noProof/>
                    <w:webHidden/>
                  </w:rPr>
                  <w:fldChar w:fldCharType="begin"/>
                </w:r>
                <w:r>
                  <w:rPr>
                    <w:noProof/>
                    <w:webHidden/>
                  </w:rPr>
                  <w:instrText xml:space="preserve"> PAGEREF _Toc174375715 \h </w:instrText>
                </w:r>
                <w:r>
                  <w:rPr>
                    <w:noProof/>
                    <w:webHidden/>
                  </w:rPr>
                </w:r>
                <w:r>
                  <w:rPr>
                    <w:noProof/>
                    <w:webHidden/>
                  </w:rPr>
                  <w:fldChar w:fldCharType="separate"/>
                </w:r>
                <w:r>
                  <w:rPr>
                    <w:noProof/>
                    <w:webHidden/>
                  </w:rPr>
                  <w:t>26</w:t>
                </w:r>
                <w:r>
                  <w:rPr>
                    <w:noProof/>
                    <w:webHidden/>
                  </w:rPr>
                  <w:fldChar w:fldCharType="end"/>
                </w:r>
              </w:hyperlink>
            </w:p>
            <w:p w14:paraId="486B85AF" w14:textId="2E05B8AC" w:rsidR="00874F0A" w:rsidRDefault="00874F0A">
              <w:pPr>
                <w:pStyle w:val="TOC2"/>
                <w:tabs>
                  <w:tab w:val="right" w:leader="dot" w:pos="10250"/>
                </w:tabs>
                <w:rPr>
                  <w:noProof/>
                  <w:kern w:val="2"/>
                  <w:sz w:val="24"/>
                  <w:szCs w:val="24"/>
                  <w:lang w:val="en-US"/>
                  <w14:ligatures w14:val="standardContextual"/>
                </w:rPr>
              </w:pPr>
              <w:hyperlink w:anchor="_Toc174375716" w:history="1">
                <w:r w:rsidRPr="00815724">
                  <w:rPr>
                    <w:rStyle w:val="Hyperlink"/>
                    <w:rFonts w:ascii="Aptos Display" w:hAnsi="Aptos Display"/>
                    <w:noProof/>
                  </w:rPr>
                  <w:t>H. Operational / Functional Requirements: User Stories</w:t>
                </w:r>
                <w:r>
                  <w:rPr>
                    <w:noProof/>
                    <w:webHidden/>
                  </w:rPr>
                  <w:tab/>
                </w:r>
                <w:r>
                  <w:rPr>
                    <w:noProof/>
                    <w:webHidden/>
                  </w:rPr>
                  <w:fldChar w:fldCharType="begin"/>
                </w:r>
                <w:r>
                  <w:rPr>
                    <w:noProof/>
                    <w:webHidden/>
                  </w:rPr>
                  <w:instrText xml:space="preserve"> PAGEREF _Toc174375716 \h </w:instrText>
                </w:r>
                <w:r>
                  <w:rPr>
                    <w:noProof/>
                    <w:webHidden/>
                  </w:rPr>
                </w:r>
                <w:r>
                  <w:rPr>
                    <w:noProof/>
                    <w:webHidden/>
                  </w:rPr>
                  <w:fldChar w:fldCharType="separate"/>
                </w:r>
                <w:r>
                  <w:rPr>
                    <w:noProof/>
                    <w:webHidden/>
                  </w:rPr>
                  <w:t>27</w:t>
                </w:r>
                <w:r>
                  <w:rPr>
                    <w:noProof/>
                    <w:webHidden/>
                  </w:rPr>
                  <w:fldChar w:fldCharType="end"/>
                </w:r>
              </w:hyperlink>
            </w:p>
            <w:p w14:paraId="5FF4593F" w14:textId="21A4B9DD" w:rsidR="00874F0A" w:rsidRDefault="00874F0A">
              <w:pPr>
                <w:pStyle w:val="TOC1"/>
                <w:tabs>
                  <w:tab w:val="right" w:leader="dot" w:pos="10250"/>
                </w:tabs>
                <w:rPr>
                  <w:noProof/>
                  <w:kern w:val="2"/>
                  <w:sz w:val="24"/>
                  <w:szCs w:val="24"/>
                  <w:lang w:val="en-US"/>
                  <w14:ligatures w14:val="standardContextual"/>
                </w:rPr>
              </w:pPr>
              <w:hyperlink w:anchor="_Toc174375717" w:history="1">
                <w:r w:rsidRPr="00815724">
                  <w:rPr>
                    <w:rStyle w:val="Hyperlink"/>
                    <w:rFonts w:ascii="Aptos Display" w:hAnsi="Aptos Display"/>
                    <w:b/>
                    <w:bCs/>
                    <w:noProof/>
                  </w:rPr>
                  <w:t>V. PROJECT PLAN, SCHEDULE &amp; WHO?, WHAT?, WHEN? (WWW)</w:t>
                </w:r>
                <w:r>
                  <w:rPr>
                    <w:noProof/>
                    <w:webHidden/>
                  </w:rPr>
                  <w:tab/>
                </w:r>
                <w:r>
                  <w:rPr>
                    <w:noProof/>
                    <w:webHidden/>
                  </w:rPr>
                  <w:fldChar w:fldCharType="begin"/>
                </w:r>
                <w:r>
                  <w:rPr>
                    <w:noProof/>
                    <w:webHidden/>
                  </w:rPr>
                  <w:instrText xml:space="preserve"> PAGEREF _Toc174375717 \h </w:instrText>
                </w:r>
                <w:r>
                  <w:rPr>
                    <w:noProof/>
                    <w:webHidden/>
                  </w:rPr>
                </w:r>
                <w:r>
                  <w:rPr>
                    <w:noProof/>
                    <w:webHidden/>
                  </w:rPr>
                  <w:fldChar w:fldCharType="separate"/>
                </w:r>
                <w:r>
                  <w:rPr>
                    <w:noProof/>
                    <w:webHidden/>
                  </w:rPr>
                  <w:t>27</w:t>
                </w:r>
                <w:r>
                  <w:rPr>
                    <w:noProof/>
                    <w:webHidden/>
                  </w:rPr>
                  <w:fldChar w:fldCharType="end"/>
                </w:r>
              </w:hyperlink>
            </w:p>
            <w:p w14:paraId="3C10BB73" w14:textId="35A16917" w:rsidR="00874F0A" w:rsidRDefault="00874F0A">
              <w:pPr>
                <w:pStyle w:val="TOC1"/>
                <w:tabs>
                  <w:tab w:val="right" w:leader="dot" w:pos="10250"/>
                </w:tabs>
                <w:rPr>
                  <w:noProof/>
                  <w:kern w:val="2"/>
                  <w:sz w:val="24"/>
                  <w:szCs w:val="24"/>
                  <w:lang w:val="en-US"/>
                  <w14:ligatures w14:val="standardContextual"/>
                </w:rPr>
              </w:pPr>
              <w:hyperlink w:anchor="_Toc174375718" w:history="1">
                <w:r w:rsidRPr="00815724">
                  <w:rPr>
                    <w:rStyle w:val="Hyperlink"/>
                    <w:rFonts w:ascii="Aptos Display" w:hAnsi="Aptos Display"/>
                    <w:b/>
                    <w:bCs/>
                    <w:noProof/>
                  </w:rPr>
                  <w:t>VI. MEETING MINUTES &amp; AGREEMENTS</w:t>
                </w:r>
                <w:r>
                  <w:rPr>
                    <w:noProof/>
                    <w:webHidden/>
                  </w:rPr>
                  <w:tab/>
                </w:r>
                <w:r>
                  <w:rPr>
                    <w:noProof/>
                    <w:webHidden/>
                  </w:rPr>
                  <w:fldChar w:fldCharType="begin"/>
                </w:r>
                <w:r>
                  <w:rPr>
                    <w:noProof/>
                    <w:webHidden/>
                  </w:rPr>
                  <w:instrText xml:space="preserve"> PAGEREF _Toc174375718 \h </w:instrText>
                </w:r>
                <w:r>
                  <w:rPr>
                    <w:noProof/>
                    <w:webHidden/>
                  </w:rPr>
                </w:r>
                <w:r>
                  <w:rPr>
                    <w:noProof/>
                    <w:webHidden/>
                  </w:rPr>
                  <w:fldChar w:fldCharType="separate"/>
                </w:r>
                <w:r>
                  <w:rPr>
                    <w:noProof/>
                    <w:webHidden/>
                  </w:rPr>
                  <w:t>27</w:t>
                </w:r>
                <w:r>
                  <w:rPr>
                    <w:noProof/>
                    <w:webHidden/>
                  </w:rPr>
                  <w:fldChar w:fldCharType="end"/>
                </w:r>
              </w:hyperlink>
            </w:p>
            <w:p w14:paraId="44FB963C" w14:textId="68F40464" w:rsidR="00587083" w:rsidRDefault="00587083">
              <w:r>
                <w:rPr>
                  <w:b/>
                  <w:bCs/>
                  <w:noProof/>
                </w:rPr>
                <w:fldChar w:fldCharType="end"/>
              </w:r>
            </w:p>
          </w:sdtContent>
        </w:sdt>
        <w:p w14:paraId="78440AFE" w14:textId="77777777" w:rsidR="002F4CC2" w:rsidRDefault="002F4CC2" w:rsidP="00EB5AA9">
          <w:pPr>
            <w:rPr>
              <w:rFonts w:ascii="Aptos" w:eastAsia="Aptos" w:hAnsi="Aptos"/>
              <w:kern w:val="2"/>
              <w14:ligatures w14:val="standardContextual"/>
            </w:rPr>
          </w:pPr>
        </w:p>
        <w:p w14:paraId="6A71CF34" w14:textId="77777777" w:rsidR="00EB5AA9" w:rsidRDefault="00EB5AA9" w:rsidP="00EB5AA9">
          <w:pPr>
            <w:rPr>
              <w:rFonts w:ascii="Aptos" w:eastAsia="Aptos" w:hAnsi="Aptos"/>
              <w:kern w:val="2"/>
              <w14:ligatures w14:val="standardContextual"/>
            </w:rPr>
          </w:pPr>
        </w:p>
        <w:p w14:paraId="11AF733D" w14:textId="77777777" w:rsidR="00EB5AA9" w:rsidRDefault="00EB5AA9" w:rsidP="00EB5AA9">
          <w:pPr>
            <w:rPr>
              <w:rFonts w:ascii="Aptos" w:eastAsia="Aptos" w:hAnsi="Aptos"/>
              <w:kern w:val="2"/>
              <w14:ligatures w14:val="standardContextual"/>
            </w:rPr>
          </w:pPr>
        </w:p>
        <w:p w14:paraId="69AC0D9B" w14:textId="77777777" w:rsidR="00EB5AA9" w:rsidRDefault="00EB5AA9" w:rsidP="00EB5AA9">
          <w:pPr>
            <w:rPr>
              <w:rFonts w:ascii="Aptos" w:eastAsia="Aptos" w:hAnsi="Aptos"/>
              <w:kern w:val="2"/>
              <w14:ligatures w14:val="standardContextual"/>
            </w:rPr>
          </w:pPr>
        </w:p>
        <w:p w14:paraId="06951149" w14:textId="77777777" w:rsidR="00EB5AA9" w:rsidRDefault="00EB5AA9" w:rsidP="00EB5AA9">
          <w:pPr>
            <w:rPr>
              <w:rFonts w:ascii="Aptos" w:eastAsia="Aptos" w:hAnsi="Aptos"/>
              <w:kern w:val="2"/>
              <w14:ligatures w14:val="standardContextual"/>
            </w:rPr>
          </w:pPr>
        </w:p>
        <w:p w14:paraId="5D339111" w14:textId="77777777" w:rsidR="00EB5AA9" w:rsidRDefault="00EB5AA9" w:rsidP="00EB5AA9">
          <w:pPr>
            <w:rPr>
              <w:rFonts w:ascii="Aptos" w:eastAsia="Aptos" w:hAnsi="Aptos"/>
              <w:kern w:val="2"/>
              <w14:ligatures w14:val="standardContextual"/>
            </w:rPr>
          </w:pPr>
        </w:p>
        <w:p w14:paraId="272B13F0" w14:textId="77777777" w:rsidR="00EB5AA9" w:rsidRDefault="00EB5AA9" w:rsidP="00EB5AA9">
          <w:pPr>
            <w:rPr>
              <w:rFonts w:ascii="Aptos" w:eastAsia="Aptos" w:hAnsi="Aptos"/>
              <w:kern w:val="2"/>
              <w14:ligatures w14:val="standardContextual"/>
            </w:rPr>
          </w:pPr>
        </w:p>
        <w:p w14:paraId="72BD57D6" w14:textId="77777777" w:rsidR="00EB5AA9" w:rsidRDefault="00EB5AA9" w:rsidP="00EB5AA9">
          <w:pPr>
            <w:rPr>
              <w:rFonts w:ascii="Aptos" w:eastAsia="Aptos" w:hAnsi="Aptos"/>
              <w:kern w:val="2"/>
              <w14:ligatures w14:val="standardContextual"/>
            </w:rPr>
          </w:pPr>
        </w:p>
        <w:p w14:paraId="7381D717" w14:textId="77777777" w:rsidR="00EB5AA9" w:rsidRDefault="00EB5AA9" w:rsidP="00EB5AA9">
          <w:pPr>
            <w:rPr>
              <w:rFonts w:ascii="Aptos" w:eastAsia="Aptos" w:hAnsi="Aptos"/>
              <w:kern w:val="2"/>
              <w14:ligatures w14:val="standardContextual"/>
            </w:rPr>
          </w:pPr>
        </w:p>
        <w:p w14:paraId="54DFEDB3" w14:textId="77777777" w:rsidR="00EB5AA9" w:rsidRDefault="00EB5AA9" w:rsidP="00EB5AA9">
          <w:pPr>
            <w:rPr>
              <w:rFonts w:ascii="Aptos" w:eastAsia="Aptos" w:hAnsi="Aptos"/>
              <w:kern w:val="2"/>
              <w14:ligatures w14:val="standardContextual"/>
            </w:rPr>
          </w:pPr>
        </w:p>
        <w:p w14:paraId="27C6A658" w14:textId="77777777" w:rsidR="00EB5AA9" w:rsidRDefault="00EB5AA9" w:rsidP="00EB5AA9">
          <w:pPr>
            <w:rPr>
              <w:rFonts w:ascii="Aptos" w:eastAsia="Aptos" w:hAnsi="Aptos"/>
              <w:kern w:val="2"/>
              <w14:ligatures w14:val="standardContextual"/>
            </w:rPr>
          </w:pPr>
        </w:p>
        <w:p w14:paraId="0C2A6CA5" w14:textId="77777777" w:rsidR="00EB5AA9" w:rsidRDefault="00EB5AA9" w:rsidP="00EB5AA9">
          <w:pPr>
            <w:rPr>
              <w:rFonts w:ascii="Aptos" w:eastAsia="Aptos" w:hAnsi="Aptos"/>
              <w:kern w:val="2"/>
              <w14:ligatures w14:val="standardContextual"/>
            </w:rPr>
          </w:pPr>
        </w:p>
        <w:p w14:paraId="7A38D0AB" w14:textId="77777777" w:rsidR="00EB5AA9" w:rsidRDefault="00EB5AA9" w:rsidP="00EB5AA9">
          <w:pPr>
            <w:rPr>
              <w:rFonts w:ascii="Aptos" w:eastAsia="Aptos" w:hAnsi="Aptos"/>
              <w:kern w:val="2"/>
              <w14:ligatures w14:val="standardContextual"/>
            </w:rPr>
          </w:pPr>
        </w:p>
        <w:p w14:paraId="49F32A02" w14:textId="77777777" w:rsidR="00EB5AA9" w:rsidRDefault="00EB5AA9" w:rsidP="00EB5AA9">
          <w:pPr>
            <w:rPr>
              <w:rFonts w:ascii="Aptos" w:eastAsia="Aptos" w:hAnsi="Aptos"/>
              <w:kern w:val="2"/>
              <w14:ligatures w14:val="standardContextual"/>
            </w:rPr>
          </w:pPr>
        </w:p>
        <w:p w14:paraId="30F507C9" w14:textId="2B18F38B" w:rsidR="00EB5AA9" w:rsidRPr="00EB5AA9" w:rsidRDefault="006A2B0E" w:rsidP="00EB5AA9">
          <w:pPr>
            <w:rPr>
              <w:rFonts w:ascii="Aptos" w:eastAsia="Aptos" w:hAnsi="Aptos"/>
              <w:kern w:val="2"/>
              <w14:ligatures w14:val="standardContextual"/>
            </w:rPr>
          </w:pPr>
        </w:p>
      </w:sdtContent>
    </w:sdt>
    <w:bookmarkEnd w:id="0" w:displacedByCustomXml="prev"/>
    <w:bookmarkStart w:id="1" w:name="_Toc163563392" w:displacedByCustomXml="prev"/>
    <w:bookmarkStart w:id="2" w:name="_Hlk150347641" w:displacedByCustomXml="prev"/>
    <w:p w14:paraId="4CA3CD07" w14:textId="2B18F38B" w:rsidR="0026648B" w:rsidRPr="00896708" w:rsidRDefault="0026648B" w:rsidP="00896708">
      <w:pPr>
        <w:pStyle w:val="Heading1"/>
        <w:rPr>
          <w:rFonts w:ascii="Aptos Display" w:hAnsi="Aptos Display"/>
          <w:b/>
          <w:bCs/>
          <w:sz w:val="28"/>
          <w:szCs w:val="28"/>
        </w:rPr>
      </w:pPr>
      <w:bookmarkStart w:id="3" w:name="_Toc174375703"/>
      <w:r w:rsidRPr="00896708">
        <w:rPr>
          <w:rFonts w:ascii="Aptos Display" w:hAnsi="Aptos Display"/>
          <w:b/>
          <w:bCs/>
          <w:sz w:val="28"/>
          <w:szCs w:val="28"/>
        </w:rPr>
        <w:t>I. INTRODUCTION</w:t>
      </w:r>
      <w:bookmarkEnd w:id="1"/>
      <w:bookmarkEnd w:id="3"/>
    </w:p>
    <w:p w14:paraId="42FD648D" w14:textId="77777777" w:rsidR="0026648B" w:rsidRPr="00E53C09" w:rsidRDefault="0026648B" w:rsidP="00EB5AA9">
      <w:pPr>
        <w:rPr>
          <w:rFonts w:ascii="Aptos Display" w:hAnsi="Aptos Display"/>
        </w:rPr>
      </w:pPr>
    </w:p>
    <w:p w14:paraId="78144B0E" w14:textId="147D2AD7" w:rsidR="00E53C09" w:rsidRPr="00E53C09" w:rsidRDefault="0026648B" w:rsidP="00EB5AA9">
      <w:pPr>
        <w:jc w:val="both"/>
        <w:rPr>
          <w:rFonts w:ascii="Aptos Display" w:hAnsi="Aptos Display"/>
        </w:rPr>
      </w:pPr>
      <w:r w:rsidRPr="00E53C09">
        <w:rPr>
          <w:rFonts w:ascii="Aptos Display" w:hAnsi="Aptos Display"/>
        </w:rPr>
        <w:t xml:space="preserve">This Business Requirement Document (BRD) outlines the business requirements for a digital pre-qualification letter engine that will enable customers to obtain a pre-qualification letter for a Popular Mortgage’s </w:t>
      </w:r>
      <w:r w:rsidR="000A6CE7">
        <w:rPr>
          <w:rFonts w:ascii="Aptos Display" w:hAnsi="Aptos Display"/>
        </w:rPr>
        <w:t xml:space="preserve">(PM) </w:t>
      </w:r>
      <w:r w:rsidRPr="00E53C09">
        <w:rPr>
          <w:rFonts w:ascii="Aptos Display" w:hAnsi="Aptos Display"/>
        </w:rPr>
        <w:t xml:space="preserve">loan online through our website, popularMortgage.com. This pre-qualification letter is a preliminary estimate of the loan amount for which the customer could be eligible, based on unverified income and debt information </w:t>
      </w:r>
      <w:r w:rsidR="00520487">
        <w:rPr>
          <w:rFonts w:ascii="Aptos Display" w:hAnsi="Aptos Display"/>
        </w:rPr>
        <w:t xml:space="preserve">currently </w:t>
      </w:r>
      <w:r w:rsidRPr="00E53C09">
        <w:rPr>
          <w:rFonts w:ascii="Aptos Display" w:hAnsi="Aptos Display"/>
        </w:rPr>
        <w:t xml:space="preserve">provided verbally by the customer during the </w:t>
      </w:r>
      <w:r w:rsidR="006570D0">
        <w:rPr>
          <w:rFonts w:ascii="Aptos Display" w:hAnsi="Aptos Display"/>
        </w:rPr>
        <w:t xml:space="preserve">initial </w:t>
      </w:r>
      <w:r w:rsidRPr="00E53C09">
        <w:rPr>
          <w:rFonts w:ascii="Aptos Display" w:hAnsi="Aptos Display"/>
        </w:rPr>
        <w:t>orientation process. The prequalification has a defined validity of 30 days, subject to the conditions stipulated in it.</w:t>
      </w:r>
      <w:r w:rsidR="006563C5">
        <w:rPr>
          <w:rFonts w:ascii="Aptos Display" w:hAnsi="Aptos Display"/>
        </w:rPr>
        <w:t xml:space="preserve"> </w:t>
      </w:r>
      <w:r w:rsidRPr="00E53C09">
        <w:rPr>
          <w:rFonts w:ascii="Aptos Display" w:hAnsi="Aptos Display"/>
        </w:rPr>
        <w:t>Th</w:t>
      </w:r>
      <w:r w:rsidR="006563C5">
        <w:rPr>
          <w:rFonts w:ascii="Aptos Display" w:hAnsi="Aptos Display"/>
        </w:rPr>
        <w:t>e</w:t>
      </w:r>
      <w:r w:rsidRPr="00E53C09">
        <w:rPr>
          <w:rFonts w:ascii="Aptos Display" w:hAnsi="Aptos Display"/>
        </w:rPr>
        <w:t xml:space="preserve"> </w:t>
      </w:r>
      <w:r w:rsidR="008D1E0A">
        <w:rPr>
          <w:rFonts w:ascii="Aptos Display" w:hAnsi="Aptos Display"/>
        </w:rPr>
        <w:t xml:space="preserve">proposed </w:t>
      </w:r>
      <w:r w:rsidRPr="00E53C09">
        <w:rPr>
          <w:rFonts w:ascii="Aptos Display" w:hAnsi="Aptos Display"/>
        </w:rPr>
        <w:t>pre-qualification letter engine will allow customers to input their personal and financial information to receive a customized</w:t>
      </w:r>
      <w:r w:rsidR="00A72EDB">
        <w:rPr>
          <w:rFonts w:ascii="Aptos Display" w:hAnsi="Aptos Display"/>
        </w:rPr>
        <w:t xml:space="preserve"> digital</w:t>
      </w:r>
      <w:r w:rsidRPr="00E53C09">
        <w:rPr>
          <w:rFonts w:ascii="Aptos Display" w:hAnsi="Aptos Display"/>
        </w:rPr>
        <w:t xml:space="preserve"> letter that indicates the</w:t>
      </w:r>
      <w:r w:rsidR="00B132D8">
        <w:rPr>
          <w:rFonts w:ascii="Aptos Display" w:hAnsi="Aptos Display"/>
        </w:rPr>
        <w:t xml:space="preserve"> loan type,</w:t>
      </w:r>
      <w:r w:rsidRPr="00E53C09">
        <w:rPr>
          <w:rFonts w:ascii="Aptos Display" w:hAnsi="Aptos Display"/>
        </w:rPr>
        <w:t xml:space="preserve"> loan amount</w:t>
      </w:r>
      <w:r w:rsidR="00B132D8">
        <w:rPr>
          <w:rFonts w:ascii="Aptos Display" w:hAnsi="Aptos Display"/>
        </w:rPr>
        <w:t xml:space="preserve">, monthly </w:t>
      </w:r>
      <w:r w:rsidR="006C060F">
        <w:rPr>
          <w:rFonts w:ascii="Aptos Display" w:hAnsi="Aptos Display"/>
        </w:rPr>
        <w:t xml:space="preserve">payment, </w:t>
      </w:r>
      <w:r w:rsidR="006C060F" w:rsidRPr="00E53C09">
        <w:rPr>
          <w:rFonts w:ascii="Aptos Display" w:hAnsi="Aptos Display"/>
        </w:rPr>
        <w:t>and</w:t>
      </w:r>
      <w:r w:rsidRPr="00E53C09">
        <w:rPr>
          <w:rFonts w:ascii="Aptos Display" w:hAnsi="Aptos Display"/>
        </w:rPr>
        <w:t xml:space="preserve"> </w:t>
      </w:r>
      <w:r w:rsidR="00182DA7">
        <w:rPr>
          <w:rFonts w:ascii="Aptos Display" w:hAnsi="Aptos Display"/>
        </w:rPr>
        <w:t xml:space="preserve">other information and </w:t>
      </w:r>
      <w:r w:rsidRPr="00E53C09">
        <w:rPr>
          <w:rFonts w:ascii="Aptos Display" w:hAnsi="Aptos Display"/>
        </w:rPr>
        <w:t>terms they are pre-qualified for, considering weekly offer</w:t>
      </w:r>
      <w:r w:rsidR="00E3317D">
        <w:rPr>
          <w:rFonts w:ascii="Aptos Display" w:hAnsi="Aptos Display"/>
        </w:rPr>
        <w:t xml:space="preserve">s, </w:t>
      </w:r>
      <w:r w:rsidR="00F720B7">
        <w:rPr>
          <w:rFonts w:ascii="Aptos Display" w:hAnsi="Aptos Display"/>
        </w:rPr>
        <w:t>available products / loan types,</w:t>
      </w:r>
      <w:r w:rsidRPr="00E53C09">
        <w:rPr>
          <w:rFonts w:ascii="Aptos Display" w:hAnsi="Aptos Display"/>
        </w:rPr>
        <w:t xml:space="preserve"> among other characteristics and considerations. </w:t>
      </w:r>
    </w:p>
    <w:p w14:paraId="4B485546" w14:textId="77777777" w:rsidR="0026648B" w:rsidRDefault="0026648B" w:rsidP="00EB5AA9">
      <w:pPr>
        <w:jc w:val="both"/>
        <w:rPr>
          <w:rFonts w:ascii="Aptos Display" w:hAnsi="Aptos Display"/>
          <w:b/>
          <w:bCs/>
        </w:rPr>
      </w:pPr>
      <w:r w:rsidRPr="00E53C09">
        <w:rPr>
          <w:rFonts w:ascii="Aptos Display" w:hAnsi="Aptos Display"/>
          <w:b/>
          <w:bCs/>
        </w:rPr>
        <w:t>Actual Pre-qualification Letter Process in Encompass (ENCO)</w:t>
      </w:r>
    </w:p>
    <w:p w14:paraId="78339355" w14:textId="0ABC7A30" w:rsidR="00E53C09" w:rsidRPr="00E53C09" w:rsidRDefault="0026648B" w:rsidP="00EB5AA9">
      <w:pPr>
        <w:jc w:val="both"/>
        <w:rPr>
          <w:rFonts w:ascii="Aptos Display" w:hAnsi="Aptos Display"/>
        </w:rPr>
      </w:pPr>
      <w:r w:rsidRPr="00E53C09">
        <w:rPr>
          <w:rFonts w:ascii="Aptos Display" w:hAnsi="Aptos Display"/>
        </w:rPr>
        <w:t xml:space="preserve">The </w:t>
      </w:r>
      <w:r w:rsidR="009D1057">
        <w:rPr>
          <w:rFonts w:ascii="Aptos Display" w:hAnsi="Aptos Display"/>
        </w:rPr>
        <w:t xml:space="preserve">actual </w:t>
      </w:r>
      <w:r w:rsidRPr="00E53C09">
        <w:rPr>
          <w:rFonts w:ascii="Aptos Display" w:hAnsi="Aptos Display"/>
        </w:rPr>
        <w:t>process of prequalification only considers the income/debt ratio based on the information provided verbally by the customer. To consider other factors and be evaluated for a credit approval, the customer must complete a loan application, provide the required documentation of income, debt, and assets, and comply with all the credit and collateral requirements established by the guarantor agencies, investors, and the credit policy of Popular Mortgage, including, but not limited to, appraisal, title study and tax information of the property.</w:t>
      </w:r>
    </w:p>
    <w:p w14:paraId="19206D89" w14:textId="26EA754C" w:rsidR="0026648B" w:rsidRPr="00E53C09" w:rsidRDefault="0026648B" w:rsidP="00896708">
      <w:pPr>
        <w:jc w:val="both"/>
        <w:rPr>
          <w:rFonts w:ascii="Aptos Display" w:hAnsi="Aptos Display"/>
        </w:rPr>
      </w:pPr>
      <w:r w:rsidRPr="00E53C09">
        <w:rPr>
          <w:rFonts w:ascii="Aptos Display" w:hAnsi="Aptos Display"/>
        </w:rPr>
        <w:t xml:space="preserve">In the current pre-qualification process, a PM representative, including a Call Center Agent, a Mortgage Assistant (MA), and/or a Senior Mortgage Consultant will provide information and support the customer to understand, and potentially select a mortgage solution/product. If the customer requests a pre-qualification letter, the PM representative will document in Encompass (ENCO) the information provided. Using the </w:t>
      </w:r>
      <w:r w:rsidR="004346FC">
        <w:rPr>
          <w:rFonts w:ascii="Aptos Display" w:hAnsi="Aptos Display"/>
        </w:rPr>
        <w:t xml:space="preserve">current Encompass </w:t>
      </w:r>
      <w:r w:rsidRPr="00E53C09">
        <w:rPr>
          <w:rFonts w:ascii="Aptos Display" w:hAnsi="Aptos Display"/>
        </w:rPr>
        <w:t>pre-qualification engine, depending on the financial information and other required fields, the system will provide a decision regarding eligibility. If eligible, the PM representative will proceed to generate the letter and send it to the customer. If not eligible, the representative will provide additional information to either, evaluate other products and/or options.</w:t>
      </w:r>
    </w:p>
    <w:p w14:paraId="61D0D274" w14:textId="6644BAC8" w:rsidR="0026648B" w:rsidRDefault="0026648B" w:rsidP="00896708">
      <w:pPr>
        <w:pStyle w:val="Heading1"/>
        <w:rPr>
          <w:rFonts w:ascii="Aptos Display" w:hAnsi="Aptos Display"/>
          <w:b/>
          <w:bCs/>
          <w:sz w:val="28"/>
          <w:szCs w:val="28"/>
        </w:rPr>
      </w:pPr>
      <w:bookmarkStart w:id="4" w:name="_Toc163563393"/>
      <w:bookmarkStart w:id="5" w:name="_Toc174375704"/>
      <w:r w:rsidRPr="00896708">
        <w:rPr>
          <w:rFonts w:ascii="Aptos Display" w:hAnsi="Aptos Display"/>
          <w:b/>
          <w:bCs/>
          <w:sz w:val="28"/>
          <w:szCs w:val="28"/>
        </w:rPr>
        <w:t>II. BUSINESS OBJECTIVES AND PROJECT SCOPE</w:t>
      </w:r>
      <w:bookmarkEnd w:id="4"/>
      <w:bookmarkEnd w:id="5"/>
    </w:p>
    <w:p w14:paraId="50233FD8" w14:textId="77777777" w:rsidR="00896708" w:rsidRPr="00896708" w:rsidRDefault="00896708" w:rsidP="00896708"/>
    <w:p w14:paraId="2326A766" w14:textId="77777777" w:rsidR="0026648B" w:rsidRDefault="0026648B" w:rsidP="003D64B2">
      <w:pPr>
        <w:pStyle w:val="Heading2"/>
        <w:rPr>
          <w:rFonts w:ascii="Aptos Display" w:hAnsi="Aptos Display"/>
          <w:sz w:val="24"/>
          <w:szCs w:val="24"/>
        </w:rPr>
      </w:pPr>
      <w:bookmarkStart w:id="6" w:name="_Toc174375705"/>
      <w:r w:rsidRPr="003D64B2">
        <w:rPr>
          <w:rFonts w:ascii="Aptos Display" w:hAnsi="Aptos Display"/>
          <w:sz w:val="24"/>
          <w:szCs w:val="24"/>
        </w:rPr>
        <w:t>A. Business Objectives</w:t>
      </w:r>
      <w:bookmarkEnd w:id="6"/>
    </w:p>
    <w:p w14:paraId="0B3E9202" w14:textId="77777777" w:rsidR="00687BE8" w:rsidRPr="00687BE8" w:rsidRDefault="00687BE8" w:rsidP="00687BE8"/>
    <w:p w14:paraId="1CF0C62E" w14:textId="1CE8828F" w:rsidR="0026648B" w:rsidRPr="00E53C09" w:rsidRDefault="0026648B" w:rsidP="00EB5AA9">
      <w:pPr>
        <w:rPr>
          <w:rFonts w:ascii="Aptos Display" w:hAnsi="Aptos Display"/>
        </w:rPr>
      </w:pPr>
      <w:r w:rsidRPr="00E53C09">
        <w:rPr>
          <w:rFonts w:ascii="Aptos Display" w:hAnsi="Aptos Display"/>
        </w:rPr>
        <w:t>The main objectives of the</w:t>
      </w:r>
      <w:r w:rsidR="006C1B18">
        <w:rPr>
          <w:rFonts w:ascii="Aptos Display" w:hAnsi="Aptos Display"/>
        </w:rPr>
        <w:t xml:space="preserve"> proposed</w:t>
      </w:r>
      <w:r w:rsidRPr="00E53C09">
        <w:rPr>
          <w:rFonts w:ascii="Aptos Display" w:hAnsi="Aptos Display"/>
        </w:rPr>
        <w:t xml:space="preserve"> pre-qualification letter engine are to:</w:t>
      </w:r>
    </w:p>
    <w:p w14:paraId="5BEF892F" w14:textId="77777777" w:rsidR="0026648B" w:rsidRPr="00E81755" w:rsidRDefault="0026648B" w:rsidP="00C821A0">
      <w:pPr>
        <w:pStyle w:val="ListParagraph"/>
        <w:numPr>
          <w:ilvl w:val="0"/>
          <w:numId w:val="17"/>
        </w:numPr>
        <w:jc w:val="both"/>
        <w:rPr>
          <w:rFonts w:ascii="Aptos Display" w:hAnsi="Aptos Display"/>
        </w:rPr>
      </w:pPr>
      <w:r w:rsidRPr="00E81755">
        <w:rPr>
          <w:rFonts w:ascii="Aptos Display" w:hAnsi="Aptos Display"/>
        </w:rPr>
        <w:lastRenderedPageBreak/>
        <w:t>Provide customers with a convenient and fast way to obtain a pre-qualification letter for a mortgage loan online.</w:t>
      </w:r>
    </w:p>
    <w:p w14:paraId="0F6EABF1" w14:textId="77777777" w:rsidR="0026648B" w:rsidRPr="00E81755" w:rsidRDefault="0026648B" w:rsidP="00C821A0">
      <w:pPr>
        <w:pStyle w:val="ListParagraph"/>
        <w:numPr>
          <w:ilvl w:val="0"/>
          <w:numId w:val="17"/>
        </w:numPr>
        <w:jc w:val="both"/>
        <w:rPr>
          <w:rFonts w:ascii="Aptos Display" w:hAnsi="Aptos Display"/>
        </w:rPr>
      </w:pPr>
      <w:r w:rsidRPr="00E81755">
        <w:rPr>
          <w:rFonts w:ascii="Aptos Display" w:hAnsi="Aptos Display"/>
        </w:rPr>
        <w:t>Increase customer satisfaction and loyalty by offering a lean and agile service.</w:t>
      </w:r>
    </w:p>
    <w:p w14:paraId="23C6E431" w14:textId="77777777" w:rsidR="0026648B" w:rsidRPr="00E81755" w:rsidRDefault="0026648B" w:rsidP="00C821A0">
      <w:pPr>
        <w:pStyle w:val="ListParagraph"/>
        <w:numPr>
          <w:ilvl w:val="0"/>
          <w:numId w:val="17"/>
        </w:numPr>
        <w:jc w:val="both"/>
        <w:rPr>
          <w:rFonts w:ascii="Aptos Display" w:hAnsi="Aptos Display"/>
        </w:rPr>
      </w:pPr>
      <w:r w:rsidRPr="00E81755">
        <w:rPr>
          <w:rFonts w:ascii="Aptos Display" w:hAnsi="Aptos Display"/>
        </w:rPr>
        <w:t>Enhance the company's competitive advantage and market share by attracting more customers and generating more leads.</w:t>
      </w:r>
    </w:p>
    <w:p w14:paraId="74FFD2A4" w14:textId="77777777" w:rsidR="0026648B" w:rsidRPr="00E53C09" w:rsidRDefault="0026648B" w:rsidP="00EB5AA9">
      <w:pPr>
        <w:rPr>
          <w:rFonts w:ascii="Aptos Display" w:hAnsi="Aptos Display"/>
          <w:highlight w:val="yellow"/>
        </w:rPr>
      </w:pPr>
    </w:p>
    <w:p w14:paraId="1540E3B4" w14:textId="77777777" w:rsidR="0026648B" w:rsidRDefault="0026648B" w:rsidP="00687BE8">
      <w:pPr>
        <w:pStyle w:val="Heading2"/>
        <w:rPr>
          <w:rFonts w:ascii="Aptos Display" w:hAnsi="Aptos Display"/>
          <w:sz w:val="24"/>
          <w:szCs w:val="24"/>
        </w:rPr>
      </w:pPr>
      <w:bookmarkStart w:id="7" w:name="_Toc174375706"/>
      <w:r w:rsidRPr="00687BE8">
        <w:rPr>
          <w:rFonts w:ascii="Aptos Display" w:hAnsi="Aptos Display"/>
          <w:sz w:val="24"/>
          <w:szCs w:val="24"/>
        </w:rPr>
        <w:t>B. Project Scope</w:t>
      </w:r>
      <w:bookmarkEnd w:id="7"/>
    </w:p>
    <w:p w14:paraId="5EF9248C" w14:textId="77777777" w:rsidR="00687BE8" w:rsidRPr="00687BE8" w:rsidRDefault="00687BE8" w:rsidP="00687BE8"/>
    <w:p w14:paraId="756C2942" w14:textId="77777777" w:rsidR="0026648B" w:rsidRPr="00E53C09" w:rsidRDefault="0026648B" w:rsidP="00EB5AA9">
      <w:pPr>
        <w:rPr>
          <w:rFonts w:ascii="Aptos Display" w:hAnsi="Aptos Display"/>
        </w:rPr>
      </w:pPr>
      <w:r w:rsidRPr="00E53C09">
        <w:rPr>
          <w:rFonts w:ascii="Aptos Display" w:hAnsi="Aptos Display"/>
        </w:rPr>
        <w:t>The scope of the pre-qualification letter engine includes the following features and functions:</w:t>
      </w:r>
    </w:p>
    <w:p w14:paraId="5177C402" w14:textId="77777777" w:rsidR="0026648B" w:rsidRPr="00771131" w:rsidRDefault="0026648B" w:rsidP="00C821A0">
      <w:pPr>
        <w:pStyle w:val="ListParagraph"/>
        <w:numPr>
          <w:ilvl w:val="0"/>
          <w:numId w:val="18"/>
        </w:numPr>
        <w:jc w:val="both"/>
        <w:rPr>
          <w:rFonts w:ascii="Aptos Display" w:hAnsi="Aptos Display"/>
        </w:rPr>
      </w:pPr>
      <w:r w:rsidRPr="00771131">
        <w:rPr>
          <w:rFonts w:ascii="Aptos Display" w:hAnsi="Aptos Display"/>
        </w:rPr>
        <w:t>A web-based user interface that allows customers to enter their personal and financial information to receive a pre-qualification letter.</w:t>
      </w:r>
    </w:p>
    <w:p w14:paraId="7AA76474" w14:textId="72E32A68" w:rsidR="0026648B" w:rsidRPr="00771131" w:rsidRDefault="0026648B" w:rsidP="00C821A0">
      <w:pPr>
        <w:pStyle w:val="ListParagraph"/>
        <w:numPr>
          <w:ilvl w:val="0"/>
          <w:numId w:val="18"/>
        </w:numPr>
        <w:jc w:val="both"/>
        <w:rPr>
          <w:rFonts w:ascii="Aptos Display" w:hAnsi="Aptos Display"/>
        </w:rPr>
      </w:pPr>
      <w:r w:rsidRPr="00771131">
        <w:rPr>
          <w:rFonts w:ascii="Aptos Display" w:hAnsi="Aptos Display"/>
        </w:rPr>
        <w:t xml:space="preserve">A </w:t>
      </w:r>
      <w:r w:rsidR="00456772">
        <w:rPr>
          <w:rFonts w:ascii="Aptos Display" w:hAnsi="Aptos Display"/>
        </w:rPr>
        <w:t xml:space="preserve">mortgage </w:t>
      </w:r>
      <w:r w:rsidRPr="00771131">
        <w:rPr>
          <w:rFonts w:ascii="Aptos Display" w:hAnsi="Aptos Display"/>
        </w:rPr>
        <w:t>loan</w:t>
      </w:r>
      <w:r w:rsidR="00456772">
        <w:rPr>
          <w:rFonts w:ascii="Aptos Display" w:hAnsi="Aptos Display"/>
        </w:rPr>
        <w:t xml:space="preserve"> pre-qualification</w:t>
      </w:r>
      <w:r w:rsidRPr="00771131">
        <w:rPr>
          <w:rFonts w:ascii="Aptos Display" w:hAnsi="Aptos Display"/>
        </w:rPr>
        <w:t xml:space="preserve"> eligibility system that uses predefined criteria and algorithms to determine the loan amount and terms the customer is pre-qualified for.</w:t>
      </w:r>
    </w:p>
    <w:p w14:paraId="02C5AD48" w14:textId="77777777" w:rsidR="0026648B" w:rsidRPr="00771131" w:rsidRDefault="0026648B" w:rsidP="00C821A0">
      <w:pPr>
        <w:pStyle w:val="ListParagraph"/>
        <w:numPr>
          <w:ilvl w:val="0"/>
          <w:numId w:val="18"/>
        </w:numPr>
        <w:jc w:val="both"/>
        <w:rPr>
          <w:rFonts w:ascii="Aptos Display" w:hAnsi="Aptos Display"/>
        </w:rPr>
      </w:pPr>
      <w:r w:rsidRPr="00771131">
        <w:rPr>
          <w:rFonts w:ascii="Aptos Display" w:hAnsi="Aptos Display"/>
        </w:rPr>
        <w:t>A letter generation system that creates a customized and branded pre-qualification letter based on the customer's information and loan eligibility.</w:t>
      </w:r>
    </w:p>
    <w:p w14:paraId="74954F70" w14:textId="77777777" w:rsidR="0026648B" w:rsidRPr="00771131" w:rsidRDefault="0026648B" w:rsidP="00C821A0">
      <w:pPr>
        <w:pStyle w:val="ListParagraph"/>
        <w:numPr>
          <w:ilvl w:val="0"/>
          <w:numId w:val="18"/>
        </w:numPr>
        <w:jc w:val="both"/>
        <w:rPr>
          <w:rFonts w:ascii="Aptos Display" w:hAnsi="Aptos Display"/>
        </w:rPr>
      </w:pPr>
      <w:r w:rsidRPr="00771131">
        <w:rPr>
          <w:rFonts w:ascii="Aptos Display" w:hAnsi="Aptos Display"/>
        </w:rPr>
        <w:t>An API or integration process to record, automatically, the pre-qualification letter document and related customer information to document lead, preferably in Salesforce/Encompass.</w:t>
      </w:r>
    </w:p>
    <w:p w14:paraId="12818DA6" w14:textId="6595FF9D" w:rsidR="0026648B" w:rsidRPr="00687BE8" w:rsidRDefault="0063308C" w:rsidP="00C821A0">
      <w:pPr>
        <w:pStyle w:val="ListParagraph"/>
        <w:numPr>
          <w:ilvl w:val="0"/>
          <w:numId w:val="18"/>
        </w:numPr>
        <w:jc w:val="both"/>
        <w:rPr>
          <w:rFonts w:ascii="Aptos Display" w:hAnsi="Aptos Display"/>
        </w:rPr>
      </w:pPr>
      <w:r>
        <w:rPr>
          <w:rFonts w:ascii="Aptos Display" w:hAnsi="Aptos Display"/>
        </w:rPr>
        <w:t>G</w:t>
      </w:r>
      <w:r w:rsidR="0026648B" w:rsidRPr="00771131">
        <w:rPr>
          <w:rFonts w:ascii="Aptos Display" w:hAnsi="Aptos Display"/>
        </w:rPr>
        <w:t xml:space="preserve">enerate pre-filled forms for the user interface to identify sources or gather referral information from Mortgage Assistants and/or Senior Mortgage Consultants. </w:t>
      </w:r>
    </w:p>
    <w:p w14:paraId="675F3074" w14:textId="7EF0FAEE" w:rsidR="0026648B" w:rsidRDefault="0026648B" w:rsidP="00687BE8">
      <w:pPr>
        <w:pStyle w:val="Heading1"/>
        <w:rPr>
          <w:rFonts w:ascii="Aptos Display" w:hAnsi="Aptos Display"/>
          <w:b/>
          <w:bCs/>
          <w:sz w:val="28"/>
          <w:szCs w:val="28"/>
        </w:rPr>
      </w:pPr>
      <w:bookmarkStart w:id="8" w:name="_Toc163563394"/>
      <w:bookmarkStart w:id="9" w:name="_Toc174375707"/>
      <w:r w:rsidRPr="00687BE8">
        <w:rPr>
          <w:rFonts w:ascii="Aptos Display" w:hAnsi="Aptos Display"/>
          <w:b/>
          <w:bCs/>
          <w:sz w:val="28"/>
          <w:szCs w:val="28"/>
        </w:rPr>
        <w:t>III. ASSUMPTIONS AND CONSTRAINTS</w:t>
      </w:r>
      <w:bookmarkEnd w:id="8"/>
      <w:r w:rsidR="006606FD">
        <w:rPr>
          <w:rFonts w:ascii="Aptos Display" w:hAnsi="Aptos Display"/>
          <w:b/>
          <w:bCs/>
          <w:sz w:val="28"/>
          <w:szCs w:val="28"/>
        </w:rPr>
        <w:t xml:space="preserve"> (WIP)</w:t>
      </w:r>
      <w:bookmarkEnd w:id="9"/>
    </w:p>
    <w:p w14:paraId="081D6A24" w14:textId="77777777" w:rsidR="00687BE8" w:rsidRPr="00687BE8" w:rsidRDefault="00687BE8" w:rsidP="00687BE8"/>
    <w:p w14:paraId="49D2B293" w14:textId="77777777" w:rsidR="0026648B" w:rsidRPr="00E53C09" w:rsidRDefault="0026648B" w:rsidP="00EB5AA9">
      <w:pPr>
        <w:rPr>
          <w:rFonts w:ascii="Aptos Display" w:hAnsi="Aptos Display"/>
        </w:rPr>
      </w:pPr>
      <w:r w:rsidRPr="00E53C09">
        <w:rPr>
          <w:rFonts w:ascii="Aptos Display" w:hAnsi="Aptos Display"/>
        </w:rPr>
        <w:t>The following assumptions and constraints apply to the pre-qualification letter engine:</w:t>
      </w:r>
    </w:p>
    <w:p w14:paraId="74AF4A53" w14:textId="02792381" w:rsidR="0026648B" w:rsidRPr="00712DBD" w:rsidRDefault="0026648B" w:rsidP="00C821A0">
      <w:pPr>
        <w:pStyle w:val="ListParagraph"/>
        <w:numPr>
          <w:ilvl w:val="0"/>
          <w:numId w:val="19"/>
        </w:numPr>
        <w:jc w:val="both"/>
        <w:rPr>
          <w:rFonts w:ascii="Aptos Display" w:hAnsi="Aptos Display"/>
        </w:rPr>
      </w:pPr>
      <w:r w:rsidRPr="00712DBD">
        <w:rPr>
          <w:rFonts w:ascii="Aptos Display" w:hAnsi="Aptos Display"/>
        </w:rPr>
        <w:t>The pre-qualification letter engine will integrate with existing systems and platforms, such as the company's website</w:t>
      </w:r>
      <w:r w:rsidR="002C3282">
        <w:rPr>
          <w:rFonts w:ascii="Aptos Display" w:hAnsi="Aptos Display"/>
        </w:rPr>
        <w:t xml:space="preserve"> and/or Salesforce</w:t>
      </w:r>
      <w:r w:rsidRPr="00712DBD">
        <w:rPr>
          <w:rFonts w:ascii="Aptos Display" w:hAnsi="Aptos Display"/>
        </w:rPr>
        <w:t xml:space="preserve"> CRM</w:t>
      </w:r>
      <w:r w:rsidR="002C3282">
        <w:rPr>
          <w:rFonts w:ascii="Aptos Display" w:hAnsi="Aptos Display"/>
        </w:rPr>
        <w:t>.</w:t>
      </w:r>
    </w:p>
    <w:p w14:paraId="03C3415A" w14:textId="77777777" w:rsidR="0026648B" w:rsidRPr="00712DBD" w:rsidRDefault="0026648B" w:rsidP="00C821A0">
      <w:pPr>
        <w:pStyle w:val="ListParagraph"/>
        <w:numPr>
          <w:ilvl w:val="0"/>
          <w:numId w:val="19"/>
        </w:numPr>
        <w:jc w:val="both"/>
        <w:rPr>
          <w:rFonts w:ascii="Aptos Display" w:hAnsi="Aptos Display"/>
        </w:rPr>
      </w:pPr>
      <w:r w:rsidRPr="00712DBD">
        <w:rPr>
          <w:rFonts w:ascii="Aptos Display" w:hAnsi="Aptos Display"/>
        </w:rPr>
        <w:t>The pre-qualification letter engine will be available 24/7 and support multiple browsers and devices.</w:t>
      </w:r>
    </w:p>
    <w:p w14:paraId="74AEBC16" w14:textId="77777777" w:rsidR="0026648B" w:rsidRPr="00712DBD" w:rsidRDefault="0026648B" w:rsidP="00C821A0">
      <w:pPr>
        <w:pStyle w:val="ListParagraph"/>
        <w:numPr>
          <w:ilvl w:val="0"/>
          <w:numId w:val="19"/>
        </w:numPr>
        <w:jc w:val="both"/>
        <w:rPr>
          <w:rFonts w:ascii="Aptos Display" w:hAnsi="Aptos Display"/>
        </w:rPr>
      </w:pPr>
      <w:r w:rsidRPr="00712DBD">
        <w:rPr>
          <w:rFonts w:ascii="Aptos Display" w:hAnsi="Aptos Display"/>
        </w:rPr>
        <w:t>The pre-qualification letter engine will have a user-friendly and intuitive design that follows the company's branding and style guidelines.</w:t>
      </w:r>
    </w:p>
    <w:p w14:paraId="39AAD180" w14:textId="3FD80EAB" w:rsidR="0026648B" w:rsidRPr="008631FE" w:rsidRDefault="0026648B" w:rsidP="00C821A0">
      <w:pPr>
        <w:pStyle w:val="ListParagraph"/>
        <w:numPr>
          <w:ilvl w:val="0"/>
          <w:numId w:val="19"/>
        </w:numPr>
        <w:jc w:val="both"/>
        <w:rPr>
          <w:rFonts w:ascii="Aptos Display" w:hAnsi="Aptos Display"/>
        </w:rPr>
      </w:pPr>
      <w:r w:rsidRPr="00712DBD">
        <w:rPr>
          <w:rFonts w:ascii="Aptos Display" w:hAnsi="Aptos Display"/>
        </w:rPr>
        <w:t>The pre-qualification letter engine will be scalable and flexible to accommodate future changes and enhancements.</w:t>
      </w:r>
    </w:p>
    <w:p w14:paraId="08666725" w14:textId="4D22F130" w:rsidR="0026648B" w:rsidRDefault="0026648B" w:rsidP="00687BE8">
      <w:pPr>
        <w:pStyle w:val="Heading1"/>
        <w:rPr>
          <w:rFonts w:ascii="Aptos Display" w:hAnsi="Aptos Display"/>
          <w:b/>
          <w:bCs/>
          <w:sz w:val="28"/>
          <w:szCs w:val="28"/>
        </w:rPr>
      </w:pPr>
      <w:bookmarkStart w:id="10" w:name="_Toc163563395"/>
      <w:bookmarkStart w:id="11" w:name="_Toc174375708"/>
      <w:r w:rsidRPr="00687BE8">
        <w:rPr>
          <w:rFonts w:ascii="Aptos Display" w:hAnsi="Aptos Display"/>
          <w:b/>
          <w:bCs/>
          <w:sz w:val="28"/>
          <w:szCs w:val="28"/>
        </w:rPr>
        <w:t>I</w:t>
      </w:r>
      <w:r w:rsidR="00687BE8">
        <w:rPr>
          <w:rFonts w:ascii="Aptos Display" w:hAnsi="Aptos Display"/>
          <w:b/>
          <w:bCs/>
          <w:sz w:val="28"/>
          <w:szCs w:val="28"/>
        </w:rPr>
        <w:t>V</w:t>
      </w:r>
      <w:r w:rsidRPr="00687BE8">
        <w:rPr>
          <w:rFonts w:ascii="Aptos Display" w:hAnsi="Aptos Display"/>
          <w:b/>
          <w:bCs/>
          <w:sz w:val="28"/>
          <w:szCs w:val="28"/>
        </w:rPr>
        <w:t xml:space="preserve">. </w:t>
      </w:r>
      <w:r w:rsidR="00F06FD9" w:rsidRPr="00687BE8">
        <w:rPr>
          <w:rFonts w:ascii="Aptos Display" w:hAnsi="Aptos Display"/>
          <w:b/>
          <w:bCs/>
          <w:sz w:val="28"/>
          <w:szCs w:val="28"/>
        </w:rPr>
        <w:t xml:space="preserve">HIGH-LEVEL </w:t>
      </w:r>
      <w:r w:rsidRPr="00687BE8">
        <w:rPr>
          <w:rFonts w:ascii="Aptos Display" w:hAnsi="Aptos Display"/>
          <w:b/>
          <w:bCs/>
          <w:sz w:val="28"/>
          <w:szCs w:val="28"/>
        </w:rPr>
        <w:t>FUNCTIONAL REQUIREMENTS</w:t>
      </w:r>
      <w:bookmarkEnd w:id="10"/>
      <w:bookmarkEnd w:id="11"/>
      <w:r w:rsidRPr="00687BE8">
        <w:rPr>
          <w:rFonts w:ascii="Aptos Display" w:hAnsi="Aptos Display"/>
          <w:b/>
          <w:bCs/>
          <w:sz w:val="28"/>
          <w:szCs w:val="28"/>
        </w:rPr>
        <w:t xml:space="preserve"> </w:t>
      </w:r>
    </w:p>
    <w:p w14:paraId="17FE7AB7" w14:textId="77777777" w:rsidR="00687BE8" w:rsidRPr="00687BE8" w:rsidRDefault="00687BE8" w:rsidP="00687BE8">
      <w:pPr>
        <w:pStyle w:val="Heading2"/>
        <w:rPr>
          <w:rFonts w:ascii="Aptos Display" w:hAnsi="Aptos Display"/>
          <w:sz w:val="24"/>
          <w:szCs w:val="24"/>
        </w:rPr>
      </w:pPr>
    </w:p>
    <w:p w14:paraId="5B8FAA5E" w14:textId="77777777" w:rsidR="0026648B" w:rsidRDefault="0026648B" w:rsidP="00687BE8">
      <w:pPr>
        <w:pStyle w:val="Heading2"/>
        <w:rPr>
          <w:rFonts w:ascii="Aptos Display" w:hAnsi="Aptos Display"/>
          <w:sz w:val="24"/>
          <w:szCs w:val="24"/>
        </w:rPr>
      </w:pPr>
      <w:bookmarkStart w:id="12" w:name="_Toc174375709"/>
      <w:r w:rsidRPr="00687BE8">
        <w:rPr>
          <w:rFonts w:ascii="Aptos Display" w:hAnsi="Aptos Display"/>
          <w:sz w:val="24"/>
          <w:szCs w:val="24"/>
        </w:rPr>
        <w:t>A. General Pre-qualification Engine Process (Proposed)</w:t>
      </w:r>
      <w:bookmarkEnd w:id="12"/>
    </w:p>
    <w:p w14:paraId="68BE0FBA" w14:textId="77777777" w:rsidR="00687BE8" w:rsidRPr="00687BE8" w:rsidRDefault="00687BE8" w:rsidP="00687BE8"/>
    <w:p w14:paraId="3EF7638B" w14:textId="312C4192" w:rsidR="00525A61" w:rsidRPr="00525A61" w:rsidRDefault="00525A61" w:rsidP="00525A61">
      <w:pPr>
        <w:jc w:val="both"/>
        <w:rPr>
          <w:rFonts w:ascii="Aptos Display" w:hAnsi="Aptos Display"/>
        </w:rPr>
      </w:pPr>
      <w:r w:rsidRPr="00525A61">
        <w:rPr>
          <w:rFonts w:ascii="Aptos Display" w:hAnsi="Aptos Display"/>
          <w:b/>
          <w:bCs/>
          <w:sz w:val="26"/>
          <w:szCs w:val="26"/>
        </w:rPr>
        <w:lastRenderedPageBreak/>
        <w:t>Step 0:</w:t>
      </w:r>
      <w:r w:rsidRPr="00525A61">
        <w:rPr>
          <w:rFonts w:ascii="Aptos Display" w:hAnsi="Aptos Display"/>
          <w:sz w:val="28"/>
          <w:szCs w:val="28"/>
        </w:rPr>
        <w:t xml:space="preserve"> </w:t>
      </w:r>
      <w:r w:rsidRPr="00525A61">
        <w:rPr>
          <w:rFonts w:ascii="Aptos Display" w:hAnsi="Aptos Display"/>
        </w:rPr>
        <w:t xml:space="preserve">If the customer starts his process with a Sales Rep guiding him thru a process and he needs a prequalification letter and for some reason the Sales Rep can’t prepare it </w:t>
      </w:r>
      <w:proofErr w:type="gramStart"/>
      <w:r w:rsidRPr="00525A61">
        <w:rPr>
          <w:rFonts w:ascii="Aptos Display" w:hAnsi="Aptos Display"/>
        </w:rPr>
        <w:t>at the moment</w:t>
      </w:r>
      <w:proofErr w:type="gramEnd"/>
      <w:r w:rsidRPr="00525A61">
        <w:rPr>
          <w:rFonts w:ascii="Aptos Display" w:hAnsi="Aptos Display"/>
        </w:rPr>
        <w:t xml:space="preserve"> the Sales Rep will provide a Sales Rep unique web page link, so the customer can complete it.</w:t>
      </w:r>
    </w:p>
    <w:p w14:paraId="33B2B239" w14:textId="665486FE" w:rsidR="00525A61" w:rsidRPr="00525A61" w:rsidRDefault="00525A61" w:rsidP="00525A61">
      <w:pPr>
        <w:pStyle w:val="ListParagraph"/>
        <w:numPr>
          <w:ilvl w:val="0"/>
          <w:numId w:val="30"/>
        </w:numPr>
        <w:rPr>
          <w:rFonts w:ascii="Aptos Display" w:hAnsi="Aptos Display"/>
        </w:rPr>
      </w:pPr>
      <w:r w:rsidRPr="00525A61">
        <w:rPr>
          <w:rFonts w:ascii="Aptos Display" w:hAnsi="Aptos Display"/>
        </w:rPr>
        <w:t xml:space="preserve">It’s the same web form that is described throughout this document but the webpage link is unique for each Sales Rep. Tip: </w:t>
      </w:r>
      <w:hyperlink r:id="rId13" w:history="1">
        <w:r w:rsidRPr="00525A61">
          <w:rPr>
            <w:rStyle w:val="Hyperlink"/>
            <w:rFonts w:ascii="Aptos Display" w:hAnsi="Aptos Display"/>
          </w:rPr>
          <w:t>https://www.popular.com/en/lead/mortgages/consultant=SalesRepName</w:t>
        </w:r>
      </w:hyperlink>
      <w:r w:rsidRPr="00525A61">
        <w:rPr>
          <w:rFonts w:ascii="Aptos Display" w:hAnsi="Aptos Display"/>
        </w:rPr>
        <w:t xml:space="preserve"> </w:t>
      </w:r>
    </w:p>
    <w:p w14:paraId="696C0FAB" w14:textId="77777777" w:rsidR="00525A61" w:rsidRPr="00525A61" w:rsidRDefault="00525A61" w:rsidP="00525A61">
      <w:pPr>
        <w:pStyle w:val="ListParagraph"/>
        <w:numPr>
          <w:ilvl w:val="0"/>
          <w:numId w:val="30"/>
        </w:numPr>
        <w:rPr>
          <w:rFonts w:ascii="Aptos Display" w:hAnsi="Aptos Display"/>
        </w:rPr>
      </w:pPr>
      <w:r w:rsidRPr="00525A61">
        <w:rPr>
          <w:rFonts w:ascii="Aptos Display" w:hAnsi="Aptos Display"/>
        </w:rPr>
        <w:t>Once the customer submits the form the API or integration process will record Sales Rep Name from the link and mapped it to the Salesforce lead management consultant field.</w:t>
      </w:r>
    </w:p>
    <w:p w14:paraId="71A20097" w14:textId="3AB60D8A" w:rsidR="00525A61" w:rsidRPr="00525A61" w:rsidRDefault="00525A61" w:rsidP="00525A61">
      <w:pPr>
        <w:pStyle w:val="ListParagraph"/>
        <w:numPr>
          <w:ilvl w:val="0"/>
          <w:numId w:val="30"/>
        </w:numPr>
        <w:rPr>
          <w:rFonts w:ascii="Aptos Display" w:hAnsi="Aptos Display"/>
        </w:rPr>
      </w:pPr>
      <w:r w:rsidRPr="00525A61">
        <w:rPr>
          <w:rFonts w:ascii="Aptos Display" w:hAnsi="Aptos Display"/>
        </w:rPr>
        <w:t xml:space="preserve">If the customer doesn’t start with a </w:t>
      </w:r>
      <w:proofErr w:type="gramStart"/>
      <w:r w:rsidRPr="00525A61">
        <w:rPr>
          <w:rFonts w:ascii="Aptos Display" w:hAnsi="Aptos Display"/>
        </w:rPr>
        <w:t>Sales Rep</w:t>
      </w:r>
      <w:proofErr w:type="gramEnd"/>
      <w:r w:rsidRPr="00525A61">
        <w:rPr>
          <w:rFonts w:ascii="Aptos Display" w:hAnsi="Aptos Display"/>
        </w:rPr>
        <w:t xml:space="preserve"> then a unique link won’t be necessary.</w:t>
      </w:r>
    </w:p>
    <w:p w14:paraId="5493A395" w14:textId="0C354C9A" w:rsidR="00525A61" w:rsidRDefault="00525A61" w:rsidP="001E7357">
      <w:pPr>
        <w:jc w:val="both"/>
        <w:rPr>
          <w:rFonts w:ascii="Aptos Display" w:hAnsi="Aptos Display"/>
          <w:b/>
          <w:bCs/>
          <w:sz w:val="26"/>
          <w:szCs w:val="26"/>
        </w:rPr>
      </w:pPr>
    </w:p>
    <w:p w14:paraId="65030A45" w14:textId="3288BE94" w:rsidR="00B1324E" w:rsidRDefault="0026648B" w:rsidP="001E7357">
      <w:pPr>
        <w:jc w:val="both"/>
        <w:rPr>
          <w:rFonts w:ascii="Aptos Display" w:hAnsi="Aptos Display"/>
        </w:rPr>
      </w:pPr>
      <w:r w:rsidRPr="009673DC">
        <w:rPr>
          <w:rFonts w:ascii="Aptos Display" w:hAnsi="Aptos Display"/>
          <w:b/>
          <w:bCs/>
          <w:sz w:val="26"/>
          <w:szCs w:val="26"/>
        </w:rPr>
        <w:t>Step 1:</w:t>
      </w:r>
      <w:r w:rsidRPr="00AF161A">
        <w:rPr>
          <w:rFonts w:ascii="Aptos Display" w:hAnsi="Aptos Display"/>
          <w:sz w:val="28"/>
          <w:szCs w:val="28"/>
        </w:rPr>
        <w:t xml:space="preserve"> </w:t>
      </w:r>
      <w:r w:rsidRPr="00E53C09">
        <w:rPr>
          <w:rFonts w:ascii="Aptos Display" w:hAnsi="Aptos Display"/>
        </w:rPr>
        <w:t>Customer fills out an online form with personal and financial information</w:t>
      </w:r>
      <w:r w:rsidR="00062EFC">
        <w:rPr>
          <w:rFonts w:ascii="Aptos Display" w:hAnsi="Aptos Display"/>
        </w:rPr>
        <w:t xml:space="preserve"> in popularMortgage.com</w:t>
      </w:r>
      <w:r w:rsidRPr="00E53C09">
        <w:rPr>
          <w:rFonts w:ascii="Aptos Display" w:hAnsi="Aptos Display"/>
        </w:rPr>
        <w:t>.</w:t>
      </w:r>
    </w:p>
    <w:p w14:paraId="32F2FF92" w14:textId="12A8664D" w:rsidR="001E7357" w:rsidRDefault="001E7357" w:rsidP="00C821A0">
      <w:pPr>
        <w:pStyle w:val="ListParagraph"/>
        <w:numPr>
          <w:ilvl w:val="0"/>
          <w:numId w:val="20"/>
        </w:numPr>
        <w:jc w:val="both"/>
        <w:rPr>
          <w:rFonts w:ascii="Aptos Display" w:hAnsi="Aptos Display"/>
        </w:rPr>
      </w:pPr>
      <w:r>
        <w:rPr>
          <w:rFonts w:ascii="Aptos Display" w:hAnsi="Aptos Display"/>
        </w:rPr>
        <w:t xml:space="preserve">The customer will have the option to select the preferred language </w:t>
      </w:r>
      <w:r w:rsidR="0046798B">
        <w:rPr>
          <w:rFonts w:ascii="Aptos Display" w:hAnsi="Aptos Display"/>
        </w:rPr>
        <w:t xml:space="preserve">for the prequalification form and the prequalification letter, if </w:t>
      </w:r>
      <w:r w:rsidR="004F3164">
        <w:rPr>
          <w:rFonts w:ascii="Aptos Display" w:hAnsi="Aptos Display"/>
        </w:rPr>
        <w:t xml:space="preserve">generated. Also, any message or page generated by the engine will </w:t>
      </w:r>
      <w:r w:rsidR="00B0688F">
        <w:rPr>
          <w:rFonts w:ascii="Aptos Display" w:hAnsi="Aptos Display"/>
        </w:rPr>
        <w:t>consider the language previously selected.</w:t>
      </w:r>
    </w:p>
    <w:p w14:paraId="20FDBF43" w14:textId="6266F6FE" w:rsidR="0038757D" w:rsidRDefault="00FD5344" w:rsidP="00C821A0">
      <w:pPr>
        <w:pStyle w:val="ListParagraph"/>
        <w:numPr>
          <w:ilvl w:val="0"/>
          <w:numId w:val="20"/>
        </w:numPr>
        <w:jc w:val="both"/>
        <w:rPr>
          <w:rFonts w:ascii="Aptos Display" w:hAnsi="Aptos Display"/>
        </w:rPr>
      </w:pPr>
      <w:r>
        <w:rPr>
          <w:rFonts w:ascii="Aptos Display" w:hAnsi="Aptos Display"/>
        </w:rPr>
        <w:t>The customer will have the opportunity to select</w:t>
      </w:r>
      <w:r w:rsidR="00057795">
        <w:rPr>
          <w:rFonts w:ascii="Aptos Display" w:hAnsi="Aptos Display"/>
        </w:rPr>
        <w:t xml:space="preserve"> </w:t>
      </w:r>
      <w:r w:rsidR="00701BEA">
        <w:rPr>
          <w:rFonts w:ascii="Aptos Display" w:hAnsi="Aptos Display"/>
        </w:rPr>
        <w:t>what type of transaction</w:t>
      </w:r>
      <w:r w:rsidR="002646CA">
        <w:rPr>
          <w:rFonts w:ascii="Aptos Display" w:hAnsi="Aptos Display"/>
        </w:rPr>
        <w:t xml:space="preserve">, purchase or refinance, </w:t>
      </w:r>
      <w:r w:rsidR="00142759">
        <w:rPr>
          <w:rFonts w:ascii="Aptos Display" w:hAnsi="Aptos Display"/>
        </w:rPr>
        <w:t xml:space="preserve">is interested in. </w:t>
      </w:r>
    </w:p>
    <w:p w14:paraId="2AA115E3" w14:textId="6474BEE2" w:rsidR="00937167" w:rsidRDefault="00937167" w:rsidP="00C821A0">
      <w:pPr>
        <w:pStyle w:val="ListParagraph"/>
        <w:numPr>
          <w:ilvl w:val="1"/>
          <w:numId w:val="20"/>
        </w:numPr>
        <w:jc w:val="both"/>
        <w:rPr>
          <w:rFonts w:ascii="Aptos Display" w:hAnsi="Aptos Display"/>
        </w:rPr>
      </w:pPr>
      <w:r w:rsidRPr="0038757D">
        <w:rPr>
          <w:rFonts w:ascii="Aptos Display" w:hAnsi="Aptos Display"/>
        </w:rPr>
        <w:t xml:space="preserve">If the customer </w:t>
      </w:r>
      <w:r w:rsidR="00206192" w:rsidRPr="0038757D">
        <w:rPr>
          <w:rFonts w:ascii="Aptos Display" w:hAnsi="Aptos Display"/>
        </w:rPr>
        <w:t xml:space="preserve">selects </w:t>
      </w:r>
      <w:r w:rsidR="00206192" w:rsidRPr="0038757D">
        <w:rPr>
          <w:rFonts w:ascii="Aptos Display" w:hAnsi="Aptos Display"/>
          <w:b/>
          <w:bCs/>
        </w:rPr>
        <w:t>Refinance</w:t>
      </w:r>
      <w:r w:rsidR="00206192" w:rsidRPr="0038757D">
        <w:rPr>
          <w:rFonts w:ascii="Aptos Display" w:hAnsi="Aptos Display"/>
        </w:rPr>
        <w:t>, the prequalification form will only provide</w:t>
      </w:r>
      <w:r w:rsidR="0028541F" w:rsidRPr="0038757D">
        <w:rPr>
          <w:rFonts w:ascii="Aptos Display" w:hAnsi="Aptos Display"/>
        </w:rPr>
        <w:t xml:space="preserve"> contact information fields</w:t>
      </w:r>
      <w:r w:rsidR="0038757D" w:rsidRPr="0038757D">
        <w:rPr>
          <w:rFonts w:ascii="Aptos Display" w:hAnsi="Aptos Display"/>
        </w:rPr>
        <w:t xml:space="preserve">. </w:t>
      </w:r>
    </w:p>
    <w:p w14:paraId="6D28A910" w14:textId="4C02C84C" w:rsidR="0072671A" w:rsidRPr="00B219AC" w:rsidRDefault="00B219AC" w:rsidP="00B219AC">
      <w:pPr>
        <w:jc w:val="both"/>
        <w:rPr>
          <w:rFonts w:ascii="Aptos Display" w:hAnsi="Aptos Display"/>
          <w:b/>
          <w:bCs/>
        </w:rPr>
      </w:pPr>
      <w:r w:rsidRPr="00B219AC">
        <w:rPr>
          <w:rFonts w:ascii="Aptos Display" w:hAnsi="Aptos Display"/>
          <w:b/>
          <w:bCs/>
        </w:rPr>
        <w:lastRenderedPageBreak/>
        <w:t>Example 1</w:t>
      </w:r>
      <w:r w:rsidR="00BA35A9">
        <w:rPr>
          <w:rFonts w:ascii="Aptos Display" w:hAnsi="Aptos Display"/>
          <w:b/>
          <w:bCs/>
        </w:rPr>
        <w:t>.</w:t>
      </w:r>
      <w:r w:rsidRPr="00B219AC">
        <w:rPr>
          <w:rFonts w:ascii="Aptos Display" w:hAnsi="Aptos Display"/>
          <w:b/>
          <w:bCs/>
        </w:rPr>
        <w:t xml:space="preserve"> </w:t>
      </w:r>
      <w:r>
        <w:rPr>
          <w:rFonts w:ascii="Aptos Display" w:hAnsi="Aptos Display"/>
          <w:b/>
          <w:bCs/>
        </w:rPr>
        <w:t xml:space="preserve">Refinance - </w:t>
      </w:r>
      <w:r w:rsidRPr="00B219AC">
        <w:rPr>
          <w:rFonts w:ascii="Aptos Display" w:hAnsi="Aptos Display"/>
          <w:b/>
          <w:bCs/>
        </w:rPr>
        <w:t>Prequalification Form (Spanish version)</w:t>
      </w:r>
      <w:r w:rsidR="0072671A">
        <w:rPr>
          <w:noProof/>
        </w:rPr>
        <w:drawing>
          <wp:anchor distT="0" distB="0" distL="114300" distR="114300" simplePos="0" relativeHeight="251579904" behindDoc="0" locked="0" layoutInCell="1" allowOverlap="1" wp14:anchorId="65168DD7" wp14:editId="5D79576F">
            <wp:simplePos x="0" y="0"/>
            <wp:positionH relativeFrom="page">
              <wp:posOffset>571500</wp:posOffset>
            </wp:positionH>
            <wp:positionV relativeFrom="paragraph">
              <wp:posOffset>285750</wp:posOffset>
            </wp:positionV>
            <wp:extent cx="6515100" cy="5357495"/>
            <wp:effectExtent l="0" t="0" r="0" b="0"/>
            <wp:wrapThrough wrapText="bothSides">
              <wp:wrapPolygon edited="0">
                <wp:start x="0" y="0"/>
                <wp:lineTo x="0" y="21505"/>
                <wp:lineTo x="21537" y="21505"/>
                <wp:lineTo x="21537" y="0"/>
                <wp:lineTo x="0" y="0"/>
              </wp:wrapPolygon>
            </wp:wrapThrough>
            <wp:docPr id="2039479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79319"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515100" cy="5357495"/>
                    </a:xfrm>
                    <a:prstGeom prst="rect">
                      <a:avLst/>
                    </a:prstGeom>
                  </pic:spPr>
                </pic:pic>
              </a:graphicData>
            </a:graphic>
          </wp:anchor>
        </w:drawing>
      </w:r>
    </w:p>
    <w:p w14:paraId="3B096EC9" w14:textId="3EEBFA97" w:rsidR="00B219AC" w:rsidRDefault="00B219AC" w:rsidP="00B219AC">
      <w:pPr>
        <w:pStyle w:val="ListParagraph"/>
        <w:ind w:left="1440"/>
        <w:jc w:val="both"/>
        <w:rPr>
          <w:rFonts w:ascii="Aptos Display" w:hAnsi="Aptos Display"/>
        </w:rPr>
      </w:pPr>
    </w:p>
    <w:p w14:paraId="10898D6B" w14:textId="1EE48D47" w:rsidR="0038757D" w:rsidRPr="0038757D" w:rsidRDefault="008157CC" w:rsidP="00C821A0">
      <w:pPr>
        <w:pStyle w:val="ListParagraph"/>
        <w:numPr>
          <w:ilvl w:val="1"/>
          <w:numId w:val="20"/>
        </w:numPr>
        <w:jc w:val="both"/>
        <w:rPr>
          <w:rFonts w:ascii="Aptos Display" w:hAnsi="Aptos Display"/>
        </w:rPr>
      </w:pPr>
      <w:r>
        <w:rPr>
          <w:rFonts w:ascii="Aptos Display" w:hAnsi="Aptos Display"/>
        </w:rPr>
        <w:t xml:space="preserve">If the customer selects </w:t>
      </w:r>
      <w:r w:rsidRPr="008157CC">
        <w:rPr>
          <w:rFonts w:ascii="Aptos Display" w:hAnsi="Aptos Display"/>
          <w:b/>
          <w:bCs/>
        </w:rPr>
        <w:t>Purchase</w:t>
      </w:r>
      <w:r>
        <w:rPr>
          <w:rFonts w:ascii="Aptos Display" w:hAnsi="Aptos Display"/>
          <w:b/>
          <w:bCs/>
        </w:rPr>
        <w:t xml:space="preserve">, </w:t>
      </w:r>
      <w:r>
        <w:rPr>
          <w:rFonts w:ascii="Aptos Display" w:hAnsi="Aptos Display"/>
        </w:rPr>
        <w:t>the prequalification form will require contact information, property information, financial information and, if applicable, co</w:t>
      </w:r>
      <w:r w:rsidR="00B219AC">
        <w:rPr>
          <w:rFonts w:ascii="Aptos Display" w:hAnsi="Aptos Display"/>
        </w:rPr>
        <w:t xml:space="preserve">-applicant contact and financial information. </w:t>
      </w:r>
    </w:p>
    <w:p w14:paraId="0923B5C0" w14:textId="1947426A" w:rsidR="0038757D" w:rsidRPr="00937167" w:rsidRDefault="0038757D" w:rsidP="0038757D">
      <w:pPr>
        <w:pStyle w:val="ListParagraph"/>
        <w:ind w:left="1440"/>
        <w:jc w:val="both"/>
        <w:rPr>
          <w:rFonts w:ascii="Aptos Display" w:hAnsi="Aptos Display"/>
        </w:rPr>
      </w:pPr>
    </w:p>
    <w:p w14:paraId="3F836D98" w14:textId="77777777" w:rsidR="009D6AD1" w:rsidRDefault="009D6AD1" w:rsidP="00525A61">
      <w:pPr>
        <w:jc w:val="both"/>
        <w:rPr>
          <w:rFonts w:ascii="Aptos Display" w:hAnsi="Aptos Display"/>
          <w:b/>
          <w:bCs/>
        </w:rPr>
      </w:pPr>
    </w:p>
    <w:p w14:paraId="5197A821" w14:textId="77777777" w:rsidR="009D6AD1" w:rsidRDefault="009D6AD1" w:rsidP="00525A61">
      <w:pPr>
        <w:jc w:val="both"/>
        <w:rPr>
          <w:rFonts w:ascii="Aptos Display" w:hAnsi="Aptos Display"/>
          <w:b/>
          <w:bCs/>
        </w:rPr>
      </w:pPr>
    </w:p>
    <w:p w14:paraId="3B497CDE" w14:textId="4219CF68" w:rsidR="00A92096" w:rsidRDefault="008928A2" w:rsidP="00525A61">
      <w:pPr>
        <w:jc w:val="both"/>
        <w:rPr>
          <w:rFonts w:ascii="Aptos Display" w:hAnsi="Aptos Display"/>
        </w:rPr>
      </w:pPr>
      <w:r w:rsidRPr="008928A2">
        <w:rPr>
          <w:rFonts w:ascii="Aptos Display" w:hAnsi="Aptos Display"/>
          <w:b/>
          <w:bCs/>
        </w:rPr>
        <w:t>Example</w:t>
      </w:r>
      <w:r>
        <w:rPr>
          <w:rFonts w:ascii="Aptos Display" w:hAnsi="Aptos Display"/>
          <w:b/>
          <w:bCs/>
        </w:rPr>
        <w:t xml:space="preserve"> </w:t>
      </w:r>
      <w:r w:rsidR="00B219AC">
        <w:rPr>
          <w:rFonts w:ascii="Aptos Display" w:hAnsi="Aptos Display"/>
          <w:b/>
          <w:bCs/>
        </w:rPr>
        <w:t>2</w:t>
      </w:r>
      <w:r w:rsidR="00BA35A9">
        <w:rPr>
          <w:rFonts w:ascii="Aptos Display" w:hAnsi="Aptos Display"/>
          <w:b/>
          <w:bCs/>
        </w:rPr>
        <w:t>.</w:t>
      </w:r>
      <w:r w:rsidRPr="008928A2">
        <w:rPr>
          <w:rFonts w:ascii="Aptos Display" w:hAnsi="Aptos Display"/>
          <w:b/>
          <w:bCs/>
        </w:rPr>
        <w:t xml:space="preserve"> </w:t>
      </w:r>
      <w:r w:rsidR="00B219AC">
        <w:rPr>
          <w:rFonts w:ascii="Aptos Display" w:hAnsi="Aptos Display"/>
          <w:b/>
          <w:bCs/>
        </w:rPr>
        <w:t xml:space="preserve">Purchase - </w:t>
      </w:r>
      <w:r w:rsidRPr="008928A2">
        <w:rPr>
          <w:rFonts w:ascii="Aptos Display" w:hAnsi="Aptos Display"/>
          <w:b/>
          <w:bCs/>
        </w:rPr>
        <w:t>Prequalification Form</w:t>
      </w:r>
      <w:r w:rsidR="000A1446">
        <w:rPr>
          <w:rFonts w:ascii="Aptos Display" w:hAnsi="Aptos Display"/>
          <w:b/>
          <w:bCs/>
        </w:rPr>
        <w:t xml:space="preserve"> (Spanish version</w:t>
      </w:r>
      <w:r w:rsidR="00525A61">
        <w:rPr>
          <w:rFonts w:ascii="Aptos Display" w:hAnsi="Aptos Display"/>
          <w:b/>
          <w:bCs/>
        </w:rPr>
        <w:t>)</w:t>
      </w:r>
    </w:p>
    <w:p w14:paraId="4B8394B4" w14:textId="033A1719" w:rsidR="008928A2" w:rsidRPr="008928A2" w:rsidRDefault="006C78CC" w:rsidP="006C78CC">
      <w:pPr>
        <w:rPr>
          <w:rFonts w:ascii="Aptos Display" w:hAnsi="Aptos Display"/>
        </w:rPr>
      </w:pPr>
      <w:r>
        <w:rPr>
          <w:rFonts w:ascii="Aptos Display" w:hAnsi="Aptos Display"/>
        </w:rPr>
        <w:br w:type="textWrapping" w:clear="all"/>
      </w:r>
    </w:p>
    <w:p w14:paraId="30E69176" w14:textId="0CED35EA" w:rsidR="00A92096" w:rsidRDefault="00A92096" w:rsidP="00E13B0C">
      <w:pPr>
        <w:jc w:val="both"/>
        <w:rPr>
          <w:rFonts w:ascii="Aptos Display" w:hAnsi="Aptos Display"/>
          <w:b/>
          <w:bCs/>
        </w:rPr>
      </w:pPr>
      <w:r>
        <w:rPr>
          <w:rFonts w:ascii="Aptos Display" w:hAnsi="Aptos Display"/>
          <w:b/>
          <w:bCs/>
          <w:noProof/>
        </w:rPr>
        <w:lastRenderedPageBreak/>
        <mc:AlternateContent>
          <mc:Choice Requires="wpg">
            <w:drawing>
              <wp:anchor distT="0" distB="0" distL="114300" distR="114300" simplePos="0" relativeHeight="251582976" behindDoc="0" locked="0" layoutInCell="1" allowOverlap="1" wp14:anchorId="55BB3865" wp14:editId="72969B8A">
                <wp:simplePos x="0" y="0"/>
                <wp:positionH relativeFrom="page">
                  <wp:align>center</wp:align>
                </wp:positionH>
                <wp:positionV relativeFrom="paragraph">
                  <wp:posOffset>-310037</wp:posOffset>
                </wp:positionV>
                <wp:extent cx="6068291" cy="8963809"/>
                <wp:effectExtent l="0" t="0" r="8890" b="8890"/>
                <wp:wrapNone/>
                <wp:docPr id="1062690594" name="Group 5"/>
                <wp:cNvGraphicFramePr/>
                <a:graphic xmlns:a="http://schemas.openxmlformats.org/drawingml/2006/main">
                  <a:graphicData uri="http://schemas.microsoft.com/office/word/2010/wordprocessingGroup">
                    <wpg:wgp>
                      <wpg:cNvGrpSpPr/>
                      <wpg:grpSpPr>
                        <a:xfrm>
                          <a:off x="0" y="0"/>
                          <a:ext cx="6068291" cy="8963809"/>
                          <a:chOff x="0" y="0"/>
                          <a:chExt cx="6515100" cy="9569631"/>
                        </a:xfrm>
                      </wpg:grpSpPr>
                      <pic:pic xmlns:pic="http://schemas.openxmlformats.org/drawingml/2006/picture">
                        <pic:nvPicPr>
                          <pic:cNvPr id="107915784" name="Picture 1" descr="A screenshot of a computer&#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515100" cy="5393055"/>
                          </a:xfrm>
                          <a:prstGeom prst="rect">
                            <a:avLst/>
                          </a:prstGeom>
                        </pic:spPr>
                      </pic:pic>
                      <pic:pic xmlns:pic="http://schemas.openxmlformats.org/drawingml/2006/picture">
                        <pic:nvPicPr>
                          <pic:cNvPr id="1493903445" name="Picture 1" descr="A screenshot of a compute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5355771"/>
                            <a:ext cx="6515100" cy="42138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9B46B1C" id="Group 5" o:spid="_x0000_s1026" style="position:absolute;margin-left:0;margin-top:-24.4pt;width:477.8pt;height:705.8pt;z-index:251582976;mso-position-horizontal:center;mso-position-horizontal-relative:page;mso-width-relative:margin;mso-height-relative:margin" coordsize="65151,95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65151;height:53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">
                  <v:imagedata r:id="rId17" o:title="A screenshot of a computer&#10;&#10;Description automatically generated"/>
                </v:shape>
                <v:shape id="Picture 1" o:spid="_x0000_s1028" type="#_x0000_t75" alt="A screenshot of a computer" style="position:absolute;top:53557;width:65151;height:42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">
                  <v:imagedata r:id="rId18" o:title="A screenshot of a computer"/>
                </v:shape>
                <w10:wrap anchorx="page"/>
              </v:group>
            </w:pict>
          </mc:Fallback>
        </mc:AlternateContent>
      </w:r>
    </w:p>
    <w:p w14:paraId="4B3C2A26" w14:textId="286FFBE8" w:rsidR="00A92096" w:rsidRDefault="00A92096" w:rsidP="00E13B0C">
      <w:pPr>
        <w:jc w:val="both"/>
        <w:rPr>
          <w:rFonts w:ascii="Aptos Display" w:hAnsi="Aptos Display"/>
          <w:b/>
          <w:bCs/>
        </w:rPr>
      </w:pPr>
    </w:p>
    <w:p w14:paraId="0569BD1E" w14:textId="5A4B95CF" w:rsidR="00A92096" w:rsidRDefault="00A92096" w:rsidP="00E13B0C">
      <w:pPr>
        <w:jc w:val="both"/>
        <w:rPr>
          <w:rFonts w:ascii="Aptos Display" w:hAnsi="Aptos Display"/>
          <w:b/>
          <w:bCs/>
        </w:rPr>
      </w:pPr>
    </w:p>
    <w:p w14:paraId="5360C7C2" w14:textId="5B4D34B1" w:rsidR="00A92096" w:rsidRDefault="00A92096" w:rsidP="00E13B0C">
      <w:pPr>
        <w:jc w:val="both"/>
        <w:rPr>
          <w:rFonts w:ascii="Aptos Display" w:hAnsi="Aptos Display"/>
          <w:b/>
          <w:bCs/>
        </w:rPr>
      </w:pPr>
    </w:p>
    <w:p w14:paraId="2B90F2E9" w14:textId="31C0C6AC" w:rsidR="00A92096" w:rsidRDefault="00A92096" w:rsidP="00E13B0C">
      <w:pPr>
        <w:jc w:val="both"/>
        <w:rPr>
          <w:rFonts w:ascii="Aptos Display" w:hAnsi="Aptos Display"/>
          <w:b/>
          <w:bCs/>
        </w:rPr>
      </w:pPr>
    </w:p>
    <w:p w14:paraId="58151C33" w14:textId="714CF305" w:rsidR="00A92096" w:rsidRDefault="00A92096" w:rsidP="00E13B0C">
      <w:pPr>
        <w:jc w:val="both"/>
        <w:rPr>
          <w:rFonts w:ascii="Aptos Display" w:hAnsi="Aptos Display"/>
          <w:b/>
          <w:bCs/>
        </w:rPr>
      </w:pPr>
    </w:p>
    <w:p w14:paraId="21BB8494" w14:textId="475B7121" w:rsidR="00A92096" w:rsidRDefault="00A92096" w:rsidP="00E13B0C">
      <w:pPr>
        <w:jc w:val="both"/>
        <w:rPr>
          <w:rFonts w:ascii="Aptos Display" w:hAnsi="Aptos Display"/>
          <w:b/>
          <w:bCs/>
        </w:rPr>
      </w:pPr>
    </w:p>
    <w:p w14:paraId="0D2139D6" w14:textId="16753527" w:rsidR="00A92096" w:rsidRDefault="00A92096" w:rsidP="00E13B0C">
      <w:pPr>
        <w:jc w:val="both"/>
        <w:rPr>
          <w:rFonts w:ascii="Aptos Display" w:hAnsi="Aptos Display"/>
          <w:b/>
          <w:bCs/>
        </w:rPr>
      </w:pPr>
    </w:p>
    <w:p w14:paraId="7DE0FB14" w14:textId="3797F68D" w:rsidR="00A92096" w:rsidRDefault="00A92096" w:rsidP="00E13B0C">
      <w:pPr>
        <w:jc w:val="both"/>
        <w:rPr>
          <w:rFonts w:ascii="Aptos Display" w:hAnsi="Aptos Display"/>
          <w:b/>
          <w:bCs/>
        </w:rPr>
      </w:pPr>
    </w:p>
    <w:p w14:paraId="0526B30D" w14:textId="57FAE506" w:rsidR="00A92096" w:rsidRDefault="00A92096" w:rsidP="00E13B0C">
      <w:pPr>
        <w:jc w:val="both"/>
        <w:rPr>
          <w:rFonts w:ascii="Aptos Display" w:hAnsi="Aptos Display"/>
          <w:b/>
          <w:bCs/>
        </w:rPr>
      </w:pPr>
    </w:p>
    <w:p w14:paraId="447AC762" w14:textId="5505AB26" w:rsidR="00A92096" w:rsidRDefault="00A92096" w:rsidP="00E13B0C">
      <w:pPr>
        <w:jc w:val="both"/>
        <w:rPr>
          <w:rFonts w:ascii="Aptos Display" w:hAnsi="Aptos Display"/>
          <w:b/>
          <w:bCs/>
        </w:rPr>
      </w:pPr>
    </w:p>
    <w:p w14:paraId="6D35DFAD" w14:textId="7CE298E4" w:rsidR="00A92096" w:rsidRDefault="00A92096" w:rsidP="00E13B0C">
      <w:pPr>
        <w:jc w:val="both"/>
        <w:rPr>
          <w:rFonts w:ascii="Aptos Display" w:hAnsi="Aptos Display"/>
          <w:b/>
          <w:bCs/>
        </w:rPr>
      </w:pPr>
    </w:p>
    <w:p w14:paraId="2427E1B8" w14:textId="4B928A80" w:rsidR="00A92096" w:rsidRDefault="00525A61" w:rsidP="00E13B0C">
      <w:pPr>
        <w:jc w:val="both"/>
        <w:rPr>
          <w:rFonts w:ascii="Aptos Display" w:hAnsi="Aptos Display"/>
          <w:b/>
          <w:bCs/>
        </w:rPr>
      </w:pPr>
      <w:r>
        <w:rPr>
          <w:rFonts w:ascii="Aptos Display" w:hAnsi="Aptos Display"/>
          <w:b/>
          <w:bCs/>
          <w:noProof/>
        </w:rPr>
        <mc:AlternateContent>
          <mc:Choice Requires="wps">
            <w:drawing>
              <wp:anchor distT="0" distB="0" distL="114300" distR="114300" simplePos="0" relativeHeight="251654656" behindDoc="0" locked="0" layoutInCell="1" allowOverlap="1" wp14:anchorId="1A0D28BF" wp14:editId="416B3849">
                <wp:simplePos x="0" y="0"/>
                <wp:positionH relativeFrom="column">
                  <wp:posOffset>4275552</wp:posOffset>
                </wp:positionH>
                <wp:positionV relativeFrom="paragraph">
                  <wp:posOffset>188033</wp:posOffset>
                </wp:positionV>
                <wp:extent cx="1574165" cy="787400"/>
                <wp:effectExtent l="266700" t="0" r="26035" b="12700"/>
                <wp:wrapNone/>
                <wp:docPr id="1129219181" name="Speech Bubble: Rectangle with Corners Rounded 5"/>
                <wp:cNvGraphicFramePr/>
                <a:graphic xmlns:a="http://schemas.openxmlformats.org/drawingml/2006/main">
                  <a:graphicData uri="http://schemas.microsoft.com/office/word/2010/wordprocessingShape">
                    <wps:wsp>
                      <wps:cNvSpPr/>
                      <wps:spPr>
                        <a:xfrm>
                          <a:off x="0" y="0"/>
                          <a:ext cx="1574165" cy="787400"/>
                        </a:xfrm>
                        <a:prstGeom prst="wedgeRoundRectCallout">
                          <a:avLst>
                            <a:gd name="adj1" fmla="val -65154"/>
                            <a:gd name="adj2" fmla="val 34109"/>
                            <a:gd name="adj3" fmla="val 16667"/>
                          </a:avLst>
                        </a:prstGeom>
                        <a:noFill/>
                        <a:ln>
                          <a:solidFill>
                            <a:srgbClr val="FFC000"/>
                          </a:solidFill>
                          <a:prstDash val="dash"/>
                        </a:ln>
                      </wps:spPr>
                      <wps:style>
                        <a:lnRef idx="2">
                          <a:schemeClr val="accent1">
                            <a:shade val="15000"/>
                          </a:schemeClr>
                        </a:lnRef>
                        <a:fillRef idx="1">
                          <a:schemeClr val="accent1"/>
                        </a:fillRef>
                        <a:effectRef idx="0">
                          <a:schemeClr val="accent1"/>
                        </a:effectRef>
                        <a:fontRef idx="minor">
                          <a:schemeClr val="lt1"/>
                        </a:fontRef>
                      </wps:style>
                      <wps:txbx>
                        <w:txbxContent>
                          <w:p w14:paraId="0F495BD0" w14:textId="77777777" w:rsidR="00525A61" w:rsidRPr="003215B1" w:rsidRDefault="00525A61" w:rsidP="00525A61">
                            <w:pPr>
                              <w:jc w:val="center"/>
                              <w:rPr>
                                <w:color w:val="000000" w:themeColor="text1"/>
                                <w:sz w:val="14"/>
                                <w:szCs w:val="14"/>
                                <w:lang w:val="es-PR"/>
                              </w:rPr>
                            </w:pPr>
                            <w:proofErr w:type="spellStart"/>
                            <w:r w:rsidRPr="00525A61">
                              <w:rPr>
                                <w:b/>
                                <w:bCs/>
                                <w:color w:val="000000" w:themeColor="text1"/>
                                <w:sz w:val="14"/>
                                <w:szCs w:val="14"/>
                                <w:lang w:val="es-PR"/>
                              </w:rPr>
                              <w:t>Screen</w:t>
                            </w:r>
                            <w:proofErr w:type="spellEnd"/>
                            <w:r w:rsidRPr="00525A61">
                              <w:rPr>
                                <w:b/>
                                <w:bCs/>
                                <w:color w:val="000000" w:themeColor="text1"/>
                                <w:sz w:val="14"/>
                                <w:szCs w:val="14"/>
                                <w:lang w:val="es-PR"/>
                              </w:rPr>
                              <w:t xml:space="preserve"> Tip:</w:t>
                            </w:r>
                            <w:r w:rsidRPr="00525A61">
                              <w:rPr>
                                <w:color w:val="000000" w:themeColor="text1"/>
                                <w:sz w:val="14"/>
                                <w:szCs w:val="14"/>
                                <w:lang w:val="es-PR"/>
                              </w:rPr>
                              <w:t xml:space="preserve"> Solo debes considerar las deudas que aparezcan en tu informe de crédito como: mensualidades de otras hipotecas, prestamos, tarjetas de crédito,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0D28B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5" o:spid="_x0000_s1028" type="#_x0000_t62" style="position:absolute;left:0;text-align:left;margin-left:336.65pt;margin-top:14.8pt;width:123.95pt;height:6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" adj="-3273,18168" filled="f" strokecolor="#ffc000" strokeweight="1pt">
                <v:stroke dashstyle="dash"/>
                <v:textbox>
                  <w:txbxContent>
                    <w:p w14:paraId="0F495BD0" w14:textId="77777777" w:rsidR="00525A61" w:rsidRPr="003215B1" w:rsidRDefault="00525A61" w:rsidP="00525A61">
                      <w:pPr>
                        <w:jc w:val="center"/>
                        <w:rPr>
                          <w:color w:val="000000" w:themeColor="text1"/>
                          <w:sz w:val="14"/>
                          <w:szCs w:val="14"/>
                          <w:lang w:val="es-PR"/>
                        </w:rPr>
                      </w:pPr>
                      <w:proofErr w:type="spellStart"/>
                      <w:r w:rsidRPr="00525A61">
                        <w:rPr>
                          <w:b/>
                          <w:bCs/>
                          <w:color w:val="000000" w:themeColor="text1"/>
                          <w:sz w:val="14"/>
                          <w:szCs w:val="14"/>
                          <w:lang w:val="es-PR"/>
                        </w:rPr>
                        <w:t>Screen</w:t>
                      </w:r>
                      <w:proofErr w:type="spellEnd"/>
                      <w:r w:rsidRPr="00525A61">
                        <w:rPr>
                          <w:b/>
                          <w:bCs/>
                          <w:color w:val="000000" w:themeColor="text1"/>
                          <w:sz w:val="14"/>
                          <w:szCs w:val="14"/>
                          <w:lang w:val="es-PR"/>
                        </w:rPr>
                        <w:t xml:space="preserve"> Tip:</w:t>
                      </w:r>
                      <w:r w:rsidRPr="00525A61">
                        <w:rPr>
                          <w:color w:val="000000" w:themeColor="text1"/>
                          <w:sz w:val="14"/>
                          <w:szCs w:val="14"/>
                          <w:lang w:val="es-PR"/>
                        </w:rPr>
                        <w:t xml:space="preserve"> Solo debes considerar las deudas que aparezcan en tu informe de crédito como: mensualidades de otras hipotecas, prestamos, tarjetas de crédito, etc.</w:t>
                      </w:r>
                    </w:p>
                  </w:txbxContent>
                </v:textbox>
              </v:shape>
            </w:pict>
          </mc:Fallback>
        </mc:AlternateContent>
      </w:r>
    </w:p>
    <w:p w14:paraId="26D8CEF9" w14:textId="68F48145" w:rsidR="00A92096" w:rsidRDefault="00A92096" w:rsidP="00E13B0C">
      <w:pPr>
        <w:jc w:val="both"/>
        <w:rPr>
          <w:rFonts w:ascii="Aptos Display" w:hAnsi="Aptos Display"/>
          <w:b/>
          <w:bCs/>
        </w:rPr>
      </w:pPr>
    </w:p>
    <w:p w14:paraId="2B9ED1AE" w14:textId="3FAE3A7C" w:rsidR="00A92096" w:rsidRDefault="00A92096" w:rsidP="00E13B0C">
      <w:pPr>
        <w:jc w:val="both"/>
        <w:rPr>
          <w:rFonts w:ascii="Aptos Display" w:hAnsi="Aptos Display"/>
          <w:b/>
          <w:bCs/>
        </w:rPr>
      </w:pPr>
    </w:p>
    <w:p w14:paraId="4FF05395" w14:textId="04963BE7" w:rsidR="00A92096" w:rsidRDefault="00A92096" w:rsidP="00E13B0C">
      <w:pPr>
        <w:jc w:val="both"/>
        <w:rPr>
          <w:rFonts w:ascii="Aptos Display" w:hAnsi="Aptos Display"/>
          <w:b/>
          <w:bCs/>
        </w:rPr>
      </w:pPr>
    </w:p>
    <w:p w14:paraId="5C30CD17" w14:textId="0C008317" w:rsidR="00A92096" w:rsidRDefault="00525A61" w:rsidP="00E13B0C">
      <w:pPr>
        <w:jc w:val="both"/>
        <w:rPr>
          <w:rFonts w:ascii="Aptos Display" w:hAnsi="Aptos Display"/>
          <w:b/>
          <w:bCs/>
        </w:rPr>
      </w:pPr>
      <w:r>
        <w:rPr>
          <w:rFonts w:ascii="Aptos Display" w:hAnsi="Aptos Display"/>
          <w:b/>
          <w:bCs/>
          <w:noProof/>
        </w:rPr>
        <mc:AlternateContent>
          <mc:Choice Requires="wps">
            <w:drawing>
              <wp:anchor distT="0" distB="0" distL="114300" distR="114300" simplePos="0" relativeHeight="251734528" behindDoc="0" locked="0" layoutInCell="1" allowOverlap="1" wp14:anchorId="20D6E3D4" wp14:editId="1C3F1ED5">
                <wp:simplePos x="0" y="0"/>
                <wp:positionH relativeFrom="column">
                  <wp:posOffset>4350426</wp:posOffset>
                </wp:positionH>
                <wp:positionV relativeFrom="paragraph">
                  <wp:posOffset>5008</wp:posOffset>
                </wp:positionV>
                <wp:extent cx="1772285" cy="739775"/>
                <wp:effectExtent l="342900" t="0" r="18415" b="22225"/>
                <wp:wrapNone/>
                <wp:docPr id="2145375016" name="Speech Bubble: Rectangle with Corners Rounded 5"/>
                <wp:cNvGraphicFramePr/>
                <a:graphic xmlns:a="http://schemas.openxmlformats.org/drawingml/2006/main">
                  <a:graphicData uri="http://schemas.microsoft.com/office/word/2010/wordprocessingShape">
                    <wps:wsp>
                      <wps:cNvSpPr/>
                      <wps:spPr>
                        <a:xfrm>
                          <a:off x="0" y="0"/>
                          <a:ext cx="1772285" cy="739775"/>
                        </a:xfrm>
                        <a:prstGeom prst="wedgeRoundRectCallout">
                          <a:avLst>
                            <a:gd name="adj1" fmla="val -67169"/>
                            <a:gd name="adj2" fmla="val -43758"/>
                            <a:gd name="adj3" fmla="val 16667"/>
                          </a:avLst>
                        </a:prstGeom>
                        <a:noFill/>
                        <a:ln>
                          <a:solidFill>
                            <a:srgbClr val="FFC000"/>
                          </a:solidFill>
                          <a:prstDash val="dash"/>
                        </a:ln>
                      </wps:spPr>
                      <wps:style>
                        <a:lnRef idx="2">
                          <a:schemeClr val="accent1">
                            <a:shade val="15000"/>
                          </a:schemeClr>
                        </a:lnRef>
                        <a:fillRef idx="1">
                          <a:schemeClr val="accent1"/>
                        </a:fillRef>
                        <a:effectRef idx="0">
                          <a:schemeClr val="accent1"/>
                        </a:effectRef>
                        <a:fontRef idx="minor">
                          <a:schemeClr val="lt1"/>
                        </a:fontRef>
                      </wps:style>
                      <wps:txbx>
                        <w:txbxContent>
                          <w:p w14:paraId="0AA08A27" w14:textId="77777777" w:rsidR="00525A61" w:rsidRPr="003215B1" w:rsidRDefault="00525A61" w:rsidP="00525A61">
                            <w:pPr>
                              <w:jc w:val="center"/>
                              <w:rPr>
                                <w:color w:val="000000" w:themeColor="text1"/>
                                <w:sz w:val="14"/>
                                <w:szCs w:val="14"/>
                                <w:lang w:val="es-PR"/>
                              </w:rPr>
                            </w:pPr>
                            <w:proofErr w:type="spellStart"/>
                            <w:r w:rsidRPr="00525A61">
                              <w:rPr>
                                <w:b/>
                                <w:bCs/>
                                <w:color w:val="000000" w:themeColor="text1"/>
                                <w:sz w:val="14"/>
                                <w:szCs w:val="14"/>
                                <w:lang w:val="es-PR"/>
                              </w:rPr>
                              <w:t>Screen</w:t>
                            </w:r>
                            <w:proofErr w:type="spellEnd"/>
                            <w:r w:rsidRPr="00525A61">
                              <w:rPr>
                                <w:b/>
                                <w:bCs/>
                                <w:color w:val="000000" w:themeColor="text1"/>
                                <w:sz w:val="14"/>
                                <w:szCs w:val="14"/>
                                <w:lang w:val="es-PR"/>
                              </w:rPr>
                              <w:t xml:space="preserve"> Tip:</w:t>
                            </w:r>
                            <w:r w:rsidRPr="00525A61">
                              <w:rPr>
                                <w:color w:val="000000" w:themeColor="text1"/>
                                <w:sz w:val="14"/>
                                <w:szCs w:val="14"/>
                                <w:lang w:val="es-PR"/>
                              </w:rPr>
                              <w:t xml:space="preserve"> Esta precalificación solo tomará en consideración hasta 1 </w:t>
                            </w:r>
                            <w:proofErr w:type="spellStart"/>
                            <w:r w:rsidRPr="00525A61">
                              <w:rPr>
                                <w:color w:val="000000" w:themeColor="text1"/>
                                <w:sz w:val="14"/>
                                <w:szCs w:val="14"/>
                                <w:lang w:val="es-PR"/>
                              </w:rPr>
                              <w:t>co-solicitante</w:t>
                            </w:r>
                            <w:proofErr w:type="spellEnd"/>
                            <w:r w:rsidRPr="00525A61">
                              <w:rPr>
                                <w:color w:val="000000" w:themeColor="text1"/>
                                <w:sz w:val="14"/>
                                <w:szCs w:val="14"/>
                                <w:lang w:val="es-PR"/>
                              </w:rPr>
                              <w:t xml:space="preserve">. De tener más </w:t>
                            </w:r>
                            <w:proofErr w:type="spellStart"/>
                            <w:r w:rsidRPr="00525A61">
                              <w:rPr>
                                <w:color w:val="000000" w:themeColor="text1"/>
                                <w:sz w:val="14"/>
                                <w:szCs w:val="14"/>
                                <w:lang w:val="es-PR"/>
                              </w:rPr>
                              <w:t>co-solicitantes</w:t>
                            </w:r>
                            <w:proofErr w:type="spellEnd"/>
                            <w:r w:rsidRPr="00525A61">
                              <w:rPr>
                                <w:color w:val="000000" w:themeColor="text1"/>
                                <w:sz w:val="14"/>
                                <w:szCs w:val="14"/>
                                <w:lang w:val="es-PR"/>
                              </w:rPr>
                              <w:t xml:space="preserve"> te puedes comunicar con nosotros al 787-000-000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6E3D4" id="_x0000_s1029" type="#_x0000_t62" style="position:absolute;left:0;text-align:left;margin-left:342.55pt;margin-top:.4pt;width:139.55pt;height:58.2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" adj="-3709,1348" filled="f" strokecolor="#ffc000" strokeweight="1pt">
                <v:stroke dashstyle="dash"/>
                <v:textbox>
                  <w:txbxContent>
                    <w:p w14:paraId="0AA08A27" w14:textId="77777777" w:rsidR="00525A61" w:rsidRPr="003215B1" w:rsidRDefault="00525A61" w:rsidP="00525A61">
                      <w:pPr>
                        <w:jc w:val="center"/>
                        <w:rPr>
                          <w:color w:val="000000" w:themeColor="text1"/>
                          <w:sz w:val="14"/>
                          <w:szCs w:val="14"/>
                          <w:lang w:val="es-PR"/>
                        </w:rPr>
                      </w:pPr>
                      <w:proofErr w:type="spellStart"/>
                      <w:r w:rsidRPr="00525A61">
                        <w:rPr>
                          <w:b/>
                          <w:bCs/>
                          <w:color w:val="000000" w:themeColor="text1"/>
                          <w:sz w:val="14"/>
                          <w:szCs w:val="14"/>
                          <w:lang w:val="es-PR"/>
                        </w:rPr>
                        <w:t>Screen</w:t>
                      </w:r>
                      <w:proofErr w:type="spellEnd"/>
                      <w:r w:rsidRPr="00525A61">
                        <w:rPr>
                          <w:b/>
                          <w:bCs/>
                          <w:color w:val="000000" w:themeColor="text1"/>
                          <w:sz w:val="14"/>
                          <w:szCs w:val="14"/>
                          <w:lang w:val="es-PR"/>
                        </w:rPr>
                        <w:t xml:space="preserve"> Tip:</w:t>
                      </w:r>
                      <w:r w:rsidRPr="00525A61">
                        <w:rPr>
                          <w:color w:val="000000" w:themeColor="text1"/>
                          <w:sz w:val="14"/>
                          <w:szCs w:val="14"/>
                          <w:lang w:val="es-PR"/>
                        </w:rPr>
                        <w:t xml:space="preserve"> Esta precalificación solo tomará en consideración hasta 1 </w:t>
                      </w:r>
                      <w:proofErr w:type="spellStart"/>
                      <w:r w:rsidRPr="00525A61">
                        <w:rPr>
                          <w:color w:val="000000" w:themeColor="text1"/>
                          <w:sz w:val="14"/>
                          <w:szCs w:val="14"/>
                          <w:lang w:val="es-PR"/>
                        </w:rPr>
                        <w:t>co-solicitante</w:t>
                      </w:r>
                      <w:proofErr w:type="spellEnd"/>
                      <w:r w:rsidRPr="00525A61">
                        <w:rPr>
                          <w:color w:val="000000" w:themeColor="text1"/>
                          <w:sz w:val="14"/>
                          <w:szCs w:val="14"/>
                          <w:lang w:val="es-PR"/>
                        </w:rPr>
                        <w:t xml:space="preserve">. De tener más </w:t>
                      </w:r>
                      <w:proofErr w:type="spellStart"/>
                      <w:r w:rsidRPr="00525A61">
                        <w:rPr>
                          <w:color w:val="000000" w:themeColor="text1"/>
                          <w:sz w:val="14"/>
                          <w:szCs w:val="14"/>
                          <w:lang w:val="es-PR"/>
                        </w:rPr>
                        <w:t>co-solicitantes</w:t>
                      </w:r>
                      <w:proofErr w:type="spellEnd"/>
                      <w:r w:rsidRPr="00525A61">
                        <w:rPr>
                          <w:color w:val="000000" w:themeColor="text1"/>
                          <w:sz w:val="14"/>
                          <w:szCs w:val="14"/>
                          <w:lang w:val="es-PR"/>
                        </w:rPr>
                        <w:t xml:space="preserve"> te puedes comunicar con nosotros al 787-000-000</w:t>
                      </w:r>
                    </w:p>
                  </w:txbxContent>
                </v:textbox>
              </v:shape>
            </w:pict>
          </mc:Fallback>
        </mc:AlternateContent>
      </w:r>
    </w:p>
    <w:p w14:paraId="3BD753F6" w14:textId="503CE3FF" w:rsidR="00A92096" w:rsidRDefault="00A92096" w:rsidP="00E13B0C">
      <w:pPr>
        <w:jc w:val="both"/>
        <w:rPr>
          <w:rFonts w:ascii="Aptos Display" w:hAnsi="Aptos Display"/>
          <w:b/>
          <w:bCs/>
        </w:rPr>
      </w:pPr>
    </w:p>
    <w:p w14:paraId="3CFEDBF0" w14:textId="4933D7AA" w:rsidR="00A92096" w:rsidRDefault="00A92096" w:rsidP="00E13B0C">
      <w:pPr>
        <w:jc w:val="both"/>
        <w:rPr>
          <w:rFonts w:ascii="Aptos Display" w:hAnsi="Aptos Display"/>
          <w:b/>
          <w:bCs/>
        </w:rPr>
      </w:pPr>
    </w:p>
    <w:p w14:paraId="2A53ECD5" w14:textId="77777777" w:rsidR="00A92096" w:rsidRDefault="00A92096" w:rsidP="00E13B0C">
      <w:pPr>
        <w:jc w:val="both"/>
        <w:rPr>
          <w:rFonts w:ascii="Aptos Display" w:hAnsi="Aptos Display"/>
          <w:b/>
          <w:bCs/>
        </w:rPr>
      </w:pPr>
    </w:p>
    <w:p w14:paraId="5FB22CD3" w14:textId="77777777" w:rsidR="00A92096" w:rsidRDefault="00A92096" w:rsidP="00E13B0C">
      <w:pPr>
        <w:jc w:val="both"/>
        <w:rPr>
          <w:rFonts w:ascii="Aptos Display" w:hAnsi="Aptos Display"/>
          <w:b/>
          <w:bCs/>
        </w:rPr>
      </w:pPr>
    </w:p>
    <w:p w14:paraId="158356EE" w14:textId="77777777" w:rsidR="00A92096" w:rsidRDefault="00A92096" w:rsidP="00E13B0C">
      <w:pPr>
        <w:jc w:val="both"/>
        <w:rPr>
          <w:rFonts w:ascii="Aptos Display" w:hAnsi="Aptos Display"/>
          <w:b/>
          <w:bCs/>
        </w:rPr>
      </w:pPr>
    </w:p>
    <w:p w14:paraId="30C3167A" w14:textId="77777777" w:rsidR="00525A61" w:rsidRDefault="00525A61" w:rsidP="00E13B0C">
      <w:pPr>
        <w:jc w:val="both"/>
        <w:rPr>
          <w:rFonts w:ascii="Aptos Display" w:hAnsi="Aptos Display"/>
          <w:b/>
          <w:bCs/>
        </w:rPr>
      </w:pPr>
    </w:p>
    <w:p w14:paraId="135182EE" w14:textId="77777777" w:rsidR="009D6AD1" w:rsidRDefault="009D6AD1" w:rsidP="00E13B0C">
      <w:pPr>
        <w:jc w:val="both"/>
        <w:rPr>
          <w:rFonts w:ascii="Aptos Display" w:hAnsi="Aptos Display"/>
          <w:b/>
          <w:bCs/>
        </w:rPr>
      </w:pPr>
    </w:p>
    <w:p w14:paraId="01E82893" w14:textId="77777777" w:rsidR="009D6AD1" w:rsidRDefault="009D6AD1" w:rsidP="00E13B0C">
      <w:pPr>
        <w:jc w:val="both"/>
        <w:rPr>
          <w:rFonts w:ascii="Aptos Display" w:hAnsi="Aptos Display"/>
          <w:b/>
          <w:bCs/>
        </w:rPr>
      </w:pPr>
    </w:p>
    <w:p w14:paraId="5D11CE12" w14:textId="77777777" w:rsidR="009D6AD1" w:rsidRDefault="009D6AD1" w:rsidP="00E13B0C">
      <w:pPr>
        <w:jc w:val="both"/>
        <w:rPr>
          <w:rFonts w:ascii="Aptos Display" w:hAnsi="Aptos Display"/>
          <w:b/>
          <w:bCs/>
        </w:rPr>
      </w:pPr>
    </w:p>
    <w:p w14:paraId="2D907BC0" w14:textId="77777777" w:rsidR="009D6AD1" w:rsidRDefault="009D6AD1" w:rsidP="00E13B0C">
      <w:pPr>
        <w:jc w:val="both"/>
        <w:rPr>
          <w:rFonts w:ascii="Aptos Display" w:hAnsi="Aptos Display"/>
          <w:b/>
          <w:bCs/>
        </w:rPr>
      </w:pPr>
    </w:p>
    <w:p w14:paraId="5D1BC9FD" w14:textId="77777777" w:rsidR="009D6AD1" w:rsidRDefault="009D6AD1" w:rsidP="00E13B0C">
      <w:pPr>
        <w:jc w:val="both"/>
        <w:rPr>
          <w:rFonts w:ascii="Aptos Display" w:hAnsi="Aptos Display"/>
          <w:b/>
          <w:bCs/>
        </w:rPr>
      </w:pPr>
    </w:p>
    <w:p w14:paraId="7EE1A35F" w14:textId="4FA737FD" w:rsidR="00184498" w:rsidRDefault="00184498" w:rsidP="00E13B0C">
      <w:pPr>
        <w:jc w:val="both"/>
        <w:rPr>
          <w:rFonts w:ascii="Aptos Display" w:hAnsi="Aptos Display"/>
          <w:b/>
          <w:bCs/>
        </w:rPr>
      </w:pPr>
      <w:r>
        <w:rPr>
          <w:rFonts w:ascii="Aptos Display" w:hAnsi="Aptos Display"/>
          <w:b/>
          <w:bCs/>
        </w:rPr>
        <w:lastRenderedPageBreak/>
        <w:t xml:space="preserve">Notes: </w:t>
      </w:r>
    </w:p>
    <w:p w14:paraId="7722CE8A" w14:textId="3EDF04EA" w:rsidR="00141998" w:rsidRDefault="00141998" w:rsidP="00C821A0">
      <w:pPr>
        <w:pStyle w:val="ListParagraph"/>
        <w:numPr>
          <w:ilvl w:val="0"/>
          <w:numId w:val="20"/>
        </w:numPr>
        <w:jc w:val="both"/>
        <w:rPr>
          <w:rFonts w:ascii="Aptos Display" w:hAnsi="Aptos Display"/>
        </w:rPr>
      </w:pPr>
      <w:r>
        <w:rPr>
          <w:rFonts w:ascii="Aptos Display" w:hAnsi="Aptos Display"/>
        </w:rPr>
        <w:t>Th</w:t>
      </w:r>
      <w:r w:rsidR="00C501F2">
        <w:rPr>
          <w:rFonts w:ascii="Aptos Display" w:hAnsi="Aptos Display"/>
        </w:rPr>
        <w:t>ese</w:t>
      </w:r>
      <w:r>
        <w:rPr>
          <w:rFonts w:ascii="Aptos Display" w:hAnsi="Aptos Display"/>
        </w:rPr>
        <w:t xml:space="preserve"> form</w:t>
      </w:r>
      <w:r w:rsidR="00C501F2">
        <w:rPr>
          <w:rFonts w:ascii="Aptos Display" w:hAnsi="Aptos Display"/>
        </w:rPr>
        <w:t>s</w:t>
      </w:r>
      <w:r>
        <w:rPr>
          <w:rFonts w:ascii="Aptos Display" w:hAnsi="Aptos Display"/>
        </w:rPr>
        <w:t xml:space="preserve"> might include information (tips) </w:t>
      </w:r>
      <w:r w:rsidR="000A1446">
        <w:rPr>
          <w:rFonts w:ascii="Aptos Display" w:hAnsi="Aptos Display"/>
        </w:rPr>
        <w:t xml:space="preserve">to support the user fill the information as accurately as possible. </w:t>
      </w:r>
    </w:p>
    <w:p w14:paraId="4B14431D" w14:textId="2B4F35F5" w:rsidR="00184498" w:rsidRDefault="000A1446" w:rsidP="00C821A0">
      <w:pPr>
        <w:pStyle w:val="ListParagraph"/>
        <w:numPr>
          <w:ilvl w:val="0"/>
          <w:numId w:val="20"/>
        </w:numPr>
        <w:jc w:val="both"/>
        <w:rPr>
          <w:rFonts w:ascii="Aptos Display" w:hAnsi="Aptos Display"/>
        </w:rPr>
      </w:pPr>
      <w:r>
        <w:rPr>
          <w:rFonts w:ascii="Aptos Display" w:hAnsi="Aptos Display"/>
        </w:rPr>
        <w:t xml:space="preserve">Additional disclaimers and details will be included in this form as required by the engine, business and/or </w:t>
      </w:r>
      <w:r w:rsidR="00FD5344">
        <w:rPr>
          <w:rFonts w:ascii="Aptos Display" w:hAnsi="Aptos Display"/>
        </w:rPr>
        <w:t xml:space="preserve">compliance. </w:t>
      </w:r>
    </w:p>
    <w:p w14:paraId="3CEEB098" w14:textId="4BE440F1" w:rsidR="00E8093F" w:rsidRDefault="00E8093F" w:rsidP="00C821A0">
      <w:pPr>
        <w:pStyle w:val="ListParagraph"/>
        <w:numPr>
          <w:ilvl w:val="0"/>
          <w:numId w:val="20"/>
        </w:numPr>
        <w:jc w:val="both"/>
        <w:rPr>
          <w:rFonts w:ascii="Aptos Display" w:hAnsi="Aptos Display"/>
        </w:rPr>
      </w:pPr>
      <w:r w:rsidRPr="005B2625">
        <w:rPr>
          <w:rFonts w:ascii="Aptos Display" w:hAnsi="Aptos Display"/>
        </w:rPr>
        <w:t xml:space="preserve">For </w:t>
      </w:r>
      <w:r w:rsidRPr="007C19FE">
        <w:rPr>
          <w:rFonts w:ascii="Aptos Display" w:hAnsi="Aptos Display"/>
          <w:b/>
          <w:bCs/>
        </w:rPr>
        <w:t>Example 1</w:t>
      </w:r>
      <w:r w:rsidRPr="005B2625">
        <w:rPr>
          <w:rFonts w:ascii="Aptos Display" w:hAnsi="Aptos Display"/>
        </w:rPr>
        <w:t xml:space="preserve">, </w:t>
      </w:r>
      <w:r>
        <w:rPr>
          <w:rFonts w:ascii="Aptos Display" w:hAnsi="Aptos Display"/>
        </w:rPr>
        <w:t>some fields and values might be modified depending on the final engine (calculations).</w:t>
      </w:r>
    </w:p>
    <w:p w14:paraId="036E2808" w14:textId="25946712" w:rsidR="00501F8A" w:rsidRDefault="00501F8A" w:rsidP="00C821A0">
      <w:pPr>
        <w:pStyle w:val="ListParagraph"/>
        <w:numPr>
          <w:ilvl w:val="0"/>
          <w:numId w:val="20"/>
        </w:numPr>
        <w:rPr>
          <w:rFonts w:ascii="Aptos Display" w:hAnsi="Aptos Display"/>
        </w:rPr>
      </w:pPr>
      <w:r w:rsidRPr="00501F8A">
        <w:rPr>
          <w:rFonts w:ascii="Aptos Display" w:hAnsi="Aptos Display"/>
        </w:rPr>
        <w:t xml:space="preserve">The branding and final message might change. This example is for position only. </w:t>
      </w:r>
    </w:p>
    <w:p w14:paraId="57AB490C" w14:textId="610F35E5" w:rsidR="00F778A8" w:rsidRPr="00501F8A" w:rsidRDefault="00B71C93" w:rsidP="00C821A0">
      <w:pPr>
        <w:pStyle w:val="ListParagraph"/>
        <w:numPr>
          <w:ilvl w:val="0"/>
          <w:numId w:val="20"/>
        </w:numPr>
        <w:rPr>
          <w:rFonts w:ascii="Aptos Display" w:hAnsi="Aptos Display"/>
        </w:rPr>
      </w:pPr>
      <w:r>
        <w:rPr>
          <w:rFonts w:ascii="Aptos Display" w:hAnsi="Aptos Display"/>
        </w:rPr>
        <w:t>For reference: A</w:t>
      </w:r>
      <w:r w:rsidR="00BA54C3">
        <w:rPr>
          <w:rFonts w:ascii="Aptos Display" w:hAnsi="Aptos Display"/>
        </w:rPr>
        <w:t>ctual contact form in popularMortgage.com</w:t>
      </w:r>
      <w:r>
        <w:rPr>
          <w:rFonts w:ascii="Aptos Display" w:hAnsi="Aptos Display"/>
        </w:rPr>
        <w:t xml:space="preserve">: </w:t>
      </w:r>
      <w:hyperlink r:id="rId19" w:history="1">
        <w:r w:rsidR="009401DB" w:rsidRPr="009401DB">
          <w:rPr>
            <w:rStyle w:val="Hyperlink"/>
            <w:rFonts w:ascii="Aptos Display" w:hAnsi="Aptos Display"/>
          </w:rPr>
          <w:t>Hipotecas (popular.com)</w:t>
        </w:r>
      </w:hyperlink>
    </w:p>
    <w:p w14:paraId="5C577D98" w14:textId="77777777" w:rsidR="004F6821" w:rsidRPr="00E8093F" w:rsidRDefault="004F6821" w:rsidP="004F6821">
      <w:pPr>
        <w:pStyle w:val="ListParagraph"/>
        <w:jc w:val="both"/>
        <w:rPr>
          <w:rFonts w:ascii="Aptos Display" w:hAnsi="Aptos Display"/>
        </w:rPr>
      </w:pPr>
    </w:p>
    <w:p w14:paraId="2A2C694D" w14:textId="04969308" w:rsidR="009F2EA7" w:rsidRDefault="0026648B" w:rsidP="00E13B0C">
      <w:pPr>
        <w:jc w:val="both"/>
        <w:rPr>
          <w:rFonts w:ascii="Aptos Display" w:hAnsi="Aptos Display"/>
        </w:rPr>
      </w:pPr>
      <w:r w:rsidRPr="009673DC">
        <w:rPr>
          <w:rFonts w:ascii="Aptos Display" w:hAnsi="Aptos Display"/>
          <w:b/>
          <w:bCs/>
          <w:sz w:val="26"/>
          <w:szCs w:val="26"/>
        </w:rPr>
        <w:t>Step 2:</w:t>
      </w:r>
      <w:r w:rsidRPr="00E53C09">
        <w:rPr>
          <w:rFonts w:ascii="Aptos Display" w:hAnsi="Aptos Display"/>
        </w:rPr>
        <w:t xml:space="preserve"> Customer submits the form and receives an instant </w:t>
      </w:r>
      <w:r w:rsidR="004F6821">
        <w:rPr>
          <w:rFonts w:ascii="Aptos Display" w:hAnsi="Aptos Display"/>
        </w:rPr>
        <w:t>message indicating the information has been received and contact information for reference.</w:t>
      </w:r>
    </w:p>
    <w:p w14:paraId="5C0E7217" w14:textId="4089013B" w:rsidR="00FD5344" w:rsidRDefault="000D140F" w:rsidP="00C821A0">
      <w:pPr>
        <w:pStyle w:val="ListParagraph"/>
        <w:numPr>
          <w:ilvl w:val="0"/>
          <w:numId w:val="21"/>
        </w:numPr>
        <w:jc w:val="both"/>
        <w:rPr>
          <w:rFonts w:ascii="Aptos Display" w:hAnsi="Aptos Display"/>
        </w:rPr>
      </w:pPr>
      <w:r>
        <w:rPr>
          <w:rFonts w:ascii="Aptos Display" w:hAnsi="Aptos Display"/>
        </w:rPr>
        <w:t xml:space="preserve">The type of message will be generated depending </w:t>
      </w:r>
      <w:r w:rsidR="00731409">
        <w:rPr>
          <w:rFonts w:ascii="Aptos Display" w:hAnsi="Aptos Display"/>
        </w:rPr>
        <w:t xml:space="preserve">on the type of transaction and the prequalification </w:t>
      </w:r>
      <w:r w:rsidR="0026648B" w:rsidRPr="00731409">
        <w:rPr>
          <w:rFonts w:ascii="Aptos Display" w:hAnsi="Aptos Display"/>
        </w:rPr>
        <w:t>decision</w:t>
      </w:r>
      <w:r w:rsidR="00CE2D2E">
        <w:rPr>
          <w:rFonts w:ascii="Aptos Display" w:hAnsi="Aptos Display"/>
        </w:rPr>
        <w:t xml:space="preserve"> / </w:t>
      </w:r>
      <w:r w:rsidR="0026648B" w:rsidRPr="00731409">
        <w:rPr>
          <w:rFonts w:ascii="Aptos Display" w:hAnsi="Aptos Display"/>
        </w:rPr>
        <w:t>pre-qualification status.</w:t>
      </w:r>
    </w:p>
    <w:p w14:paraId="3842FF7C" w14:textId="2B668818" w:rsidR="00CE2D2E" w:rsidRDefault="00B3209A" w:rsidP="00C821A0">
      <w:pPr>
        <w:pStyle w:val="ListParagraph"/>
        <w:numPr>
          <w:ilvl w:val="1"/>
          <w:numId w:val="21"/>
        </w:numPr>
        <w:jc w:val="both"/>
        <w:rPr>
          <w:rFonts w:ascii="Aptos Display" w:hAnsi="Aptos Display"/>
        </w:rPr>
      </w:pPr>
      <w:r>
        <w:rPr>
          <w:rFonts w:ascii="Aptos Display" w:hAnsi="Aptos Display"/>
        </w:rPr>
        <w:t xml:space="preserve">If the customer selected </w:t>
      </w:r>
      <w:r w:rsidRPr="00B3209A">
        <w:rPr>
          <w:rFonts w:ascii="Aptos Display" w:hAnsi="Aptos Display"/>
          <w:b/>
          <w:bCs/>
        </w:rPr>
        <w:t>Refinance</w:t>
      </w:r>
      <w:r>
        <w:rPr>
          <w:rFonts w:ascii="Aptos Display" w:hAnsi="Aptos Display"/>
        </w:rPr>
        <w:t xml:space="preserve">, after completing the required </w:t>
      </w:r>
      <w:r w:rsidR="006C12F1">
        <w:rPr>
          <w:rFonts w:ascii="Aptos Display" w:hAnsi="Aptos Display"/>
        </w:rPr>
        <w:t xml:space="preserve">contact information and submitting the form (clicked on Submit button), the following message will be generated in the screen/page. </w:t>
      </w:r>
    </w:p>
    <w:p w14:paraId="6881BFA7" w14:textId="53551E3A" w:rsidR="00BA35A9" w:rsidRPr="00BA35A9" w:rsidRDefault="00BA35A9" w:rsidP="00BA35A9">
      <w:pPr>
        <w:jc w:val="both"/>
        <w:rPr>
          <w:rFonts w:ascii="Aptos Display" w:hAnsi="Aptos Display"/>
          <w:b/>
          <w:bCs/>
        </w:rPr>
      </w:pPr>
      <w:r w:rsidRPr="00BA35A9">
        <w:rPr>
          <w:rFonts w:ascii="Aptos Display" w:hAnsi="Aptos Display"/>
          <w:b/>
          <w:bCs/>
        </w:rPr>
        <w:t xml:space="preserve">Example 3. </w:t>
      </w:r>
      <w:r w:rsidR="00403E8D">
        <w:rPr>
          <w:rFonts w:ascii="Aptos Display" w:hAnsi="Aptos Display"/>
          <w:b/>
          <w:bCs/>
        </w:rPr>
        <w:t xml:space="preserve">Refinance form submission </w:t>
      </w:r>
      <w:r w:rsidR="00676572">
        <w:rPr>
          <w:rFonts w:ascii="Aptos Display" w:hAnsi="Aptos Display"/>
          <w:b/>
          <w:bCs/>
        </w:rPr>
        <w:t>confirmation</w:t>
      </w:r>
      <w:r w:rsidR="00155FA5">
        <w:rPr>
          <w:rFonts w:ascii="Aptos Display" w:hAnsi="Aptos Display"/>
          <w:b/>
          <w:bCs/>
        </w:rPr>
        <w:t xml:space="preserve"> (Spanish Version)</w:t>
      </w:r>
    </w:p>
    <w:p w14:paraId="1D9D40E2" w14:textId="7188F644" w:rsidR="006C12F1" w:rsidRPr="00676572" w:rsidRDefault="00676572" w:rsidP="00676572">
      <w:pPr>
        <w:jc w:val="both"/>
        <w:rPr>
          <w:rFonts w:ascii="Aptos Display" w:hAnsi="Aptos Display"/>
        </w:rPr>
      </w:pPr>
      <w:r>
        <w:rPr>
          <w:noProof/>
        </w:rPr>
        <w:drawing>
          <wp:anchor distT="0" distB="0" distL="114300" distR="114300" simplePos="0" relativeHeight="251674624" behindDoc="0" locked="0" layoutInCell="1" allowOverlap="1" wp14:anchorId="2E5C7894" wp14:editId="00073833">
            <wp:simplePos x="0" y="0"/>
            <wp:positionH relativeFrom="page">
              <wp:align>center</wp:align>
            </wp:positionH>
            <wp:positionV relativeFrom="paragraph">
              <wp:posOffset>94615</wp:posOffset>
            </wp:positionV>
            <wp:extent cx="5676900" cy="3027127"/>
            <wp:effectExtent l="0" t="0" r="0" b="1905"/>
            <wp:wrapSquare wrapText="bothSides"/>
            <wp:docPr id="170832564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5645" name="Picture 1" descr="A screenshot of a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76900" cy="3027127"/>
                    </a:xfrm>
                    <a:prstGeom prst="rect">
                      <a:avLst/>
                    </a:prstGeom>
                  </pic:spPr>
                </pic:pic>
              </a:graphicData>
            </a:graphic>
            <wp14:sizeRelH relativeFrom="margin">
              <wp14:pctWidth>0</wp14:pctWidth>
            </wp14:sizeRelH>
            <wp14:sizeRelV relativeFrom="margin">
              <wp14:pctHeight>0</wp14:pctHeight>
            </wp14:sizeRelV>
          </wp:anchor>
        </w:drawing>
      </w:r>
    </w:p>
    <w:p w14:paraId="7BF926BA" w14:textId="77777777" w:rsidR="009F2EA7" w:rsidRPr="00E53C09" w:rsidRDefault="009F2EA7" w:rsidP="00E13B0C">
      <w:pPr>
        <w:jc w:val="both"/>
        <w:rPr>
          <w:rFonts w:ascii="Aptos Display" w:hAnsi="Aptos Display"/>
        </w:rPr>
      </w:pPr>
    </w:p>
    <w:p w14:paraId="2FF4AD7F" w14:textId="77777777" w:rsidR="00676572" w:rsidRDefault="00676572" w:rsidP="00E13B0C">
      <w:pPr>
        <w:jc w:val="both"/>
        <w:rPr>
          <w:rFonts w:ascii="Aptos Display" w:hAnsi="Aptos Display"/>
          <w:b/>
          <w:bCs/>
        </w:rPr>
      </w:pPr>
    </w:p>
    <w:p w14:paraId="0A9B0D31" w14:textId="77777777" w:rsidR="00676572" w:rsidRDefault="00676572" w:rsidP="00E13B0C">
      <w:pPr>
        <w:jc w:val="both"/>
        <w:rPr>
          <w:rFonts w:ascii="Aptos Display" w:hAnsi="Aptos Display"/>
          <w:b/>
          <w:bCs/>
        </w:rPr>
      </w:pPr>
    </w:p>
    <w:p w14:paraId="6AE762FF" w14:textId="77777777" w:rsidR="00676572" w:rsidRDefault="00676572" w:rsidP="00E13B0C">
      <w:pPr>
        <w:jc w:val="both"/>
        <w:rPr>
          <w:rFonts w:ascii="Aptos Display" w:hAnsi="Aptos Display"/>
          <w:b/>
          <w:bCs/>
        </w:rPr>
      </w:pPr>
    </w:p>
    <w:p w14:paraId="759E3332" w14:textId="77777777" w:rsidR="00676572" w:rsidRDefault="00676572" w:rsidP="00E13B0C">
      <w:pPr>
        <w:jc w:val="both"/>
        <w:rPr>
          <w:rFonts w:ascii="Aptos Display" w:hAnsi="Aptos Display"/>
          <w:b/>
          <w:bCs/>
        </w:rPr>
      </w:pPr>
    </w:p>
    <w:p w14:paraId="2F684A19" w14:textId="77777777" w:rsidR="00676572" w:rsidRDefault="00676572" w:rsidP="00E13B0C">
      <w:pPr>
        <w:jc w:val="both"/>
        <w:rPr>
          <w:rFonts w:ascii="Aptos Display" w:hAnsi="Aptos Display"/>
          <w:b/>
          <w:bCs/>
        </w:rPr>
      </w:pPr>
    </w:p>
    <w:p w14:paraId="5448A189" w14:textId="77777777" w:rsidR="00676572" w:rsidRDefault="00676572" w:rsidP="00E13B0C">
      <w:pPr>
        <w:jc w:val="both"/>
        <w:rPr>
          <w:rFonts w:ascii="Aptos Display" w:hAnsi="Aptos Display"/>
          <w:b/>
          <w:bCs/>
        </w:rPr>
      </w:pPr>
    </w:p>
    <w:p w14:paraId="561AB201" w14:textId="77777777" w:rsidR="00676572" w:rsidRDefault="00676572" w:rsidP="00E13B0C">
      <w:pPr>
        <w:jc w:val="both"/>
        <w:rPr>
          <w:rFonts w:ascii="Aptos Display" w:hAnsi="Aptos Display"/>
          <w:b/>
          <w:bCs/>
        </w:rPr>
      </w:pPr>
    </w:p>
    <w:p w14:paraId="7F57DA0B" w14:textId="77777777" w:rsidR="00676572" w:rsidRDefault="00676572" w:rsidP="00E13B0C">
      <w:pPr>
        <w:jc w:val="both"/>
        <w:rPr>
          <w:rFonts w:ascii="Aptos Display" w:hAnsi="Aptos Display"/>
          <w:b/>
          <w:bCs/>
        </w:rPr>
      </w:pPr>
    </w:p>
    <w:p w14:paraId="1989B331" w14:textId="77777777" w:rsidR="00676572" w:rsidRDefault="00676572" w:rsidP="00E13B0C">
      <w:pPr>
        <w:jc w:val="both"/>
        <w:rPr>
          <w:rFonts w:ascii="Aptos Display" w:hAnsi="Aptos Display"/>
          <w:b/>
          <w:bCs/>
        </w:rPr>
      </w:pPr>
    </w:p>
    <w:p w14:paraId="2FB8CEC8" w14:textId="77777777" w:rsidR="00676572" w:rsidRDefault="00676572" w:rsidP="00E13B0C">
      <w:pPr>
        <w:jc w:val="both"/>
        <w:rPr>
          <w:rFonts w:ascii="Aptos Display" w:hAnsi="Aptos Display"/>
          <w:b/>
          <w:bCs/>
        </w:rPr>
      </w:pPr>
    </w:p>
    <w:p w14:paraId="578FDAFB" w14:textId="772242C4" w:rsidR="00466FD3" w:rsidRDefault="00466FD3" w:rsidP="00E13B0C">
      <w:pPr>
        <w:jc w:val="both"/>
        <w:rPr>
          <w:rFonts w:ascii="Aptos Display" w:hAnsi="Aptos Display"/>
          <w:b/>
          <w:bCs/>
        </w:rPr>
      </w:pPr>
      <w:r>
        <w:rPr>
          <w:rFonts w:ascii="Aptos Display" w:hAnsi="Aptos Display"/>
          <w:b/>
          <w:bCs/>
        </w:rPr>
        <w:t>Notes:</w:t>
      </w:r>
    </w:p>
    <w:p w14:paraId="5485D02F" w14:textId="58E6662D" w:rsidR="00466FD3" w:rsidRPr="00A718B0" w:rsidRDefault="00A718B0" w:rsidP="00C821A0">
      <w:pPr>
        <w:pStyle w:val="ListParagraph"/>
        <w:numPr>
          <w:ilvl w:val="0"/>
          <w:numId w:val="21"/>
        </w:numPr>
        <w:jc w:val="both"/>
        <w:rPr>
          <w:rFonts w:ascii="Aptos Display" w:hAnsi="Aptos Display"/>
        </w:rPr>
      </w:pPr>
      <w:r>
        <w:rPr>
          <w:rFonts w:ascii="Aptos Display" w:hAnsi="Aptos Display"/>
        </w:rPr>
        <w:t>T</w:t>
      </w:r>
      <w:r w:rsidR="00466FD3" w:rsidRPr="00A718B0">
        <w:rPr>
          <w:rFonts w:ascii="Aptos Display" w:hAnsi="Aptos Display"/>
        </w:rPr>
        <w:t xml:space="preserve">he message will be generated in the preferred </w:t>
      </w:r>
      <w:r w:rsidRPr="00A718B0">
        <w:rPr>
          <w:rFonts w:ascii="Aptos Display" w:hAnsi="Aptos Display"/>
        </w:rPr>
        <w:t>language previously selected by the customer.</w:t>
      </w:r>
    </w:p>
    <w:p w14:paraId="55F29ADF" w14:textId="7D3BB64A" w:rsidR="00A718B0" w:rsidRDefault="00895CC0" w:rsidP="00C821A0">
      <w:pPr>
        <w:pStyle w:val="ListParagraph"/>
        <w:numPr>
          <w:ilvl w:val="0"/>
          <w:numId w:val="21"/>
        </w:numPr>
        <w:jc w:val="both"/>
        <w:rPr>
          <w:rFonts w:ascii="Aptos Display" w:hAnsi="Aptos Display"/>
        </w:rPr>
      </w:pPr>
      <w:r w:rsidRPr="00501F8A">
        <w:rPr>
          <w:rFonts w:ascii="Aptos Display" w:hAnsi="Aptos Display"/>
        </w:rPr>
        <w:t xml:space="preserve">The branding and final message </w:t>
      </w:r>
      <w:r w:rsidR="00B84FEC" w:rsidRPr="00501F8A">
        <w:rPr>
          <w:rFonts w:ascii="Aptos Display" w:hAnsi="Aptos Display"/>
        </w:rPr>
        <w:t>might change. This example is for position</w:t>
      </w:r>
      <w:r w:rsidR="00501F8A" w:rsidRPr="00501F8A">
        <w:rPr>
          <w:rFonts w:ascii="Aptos Display" w:hAnsi="Aptos Display"/>
        </w:rPr>
        <w:t xml:space="preserve"> only.</w:t>
      </w:r>
      <w:r w:rsidR="00B84FEC" w:rsidRPr="00501F8A">
        <w:rPr>
          <w:rFonts w:ascii="Aptos Display" w:hAnsi="Aptos Display"/>
        </w:rPr>
        <w:t xml:space="preserve"> </w:t>
      </w:r>
    </w:p>
    <w:p w14:paraId="23F8412C" w14:textId="15A673B0" w:rsidR="0024243F" w:rsidRDefault="0024243F" w:rsidP="00C821A0">
      <w:pPr>
        <w:pStyle w:val="ListParagraph"/>
        <w:numPr>
          <w:ilvl w:val="0"/>
          <w:numId w:val="21"/>
        </w:numPr>
        <w:jc w:val="both"/>
        <w:rPr>
          <w:rFonts w:ascii="Aptos Display" w:hAnsi="Aptos Display"/>
        </w:rPr>
      </w:pPr>
      <w:r>
        <w:rPr>
          <w:rFonts w:ascii="Aptos Display" w:hAnsi="Aptos Display"/>
        </w:rPr>
        <w:t xml:space="preserve">This page </w:t>
      </w:r>
      <w:r w:rsidR="00CF0C31">
        <w:rPr>
          <w:rFonts w:ascii="Aptos Display" w:hAnsi="Aptos Display"/>
        </w:rPr>
        <w:t>might include other links and information, as required.</w:t>
      </w:r>
    </w:p>
    <w:p w14:paraId="4FBA6B96" w14:textId="77777777" w:rsidR="00083E47" w:rsidRDefault="00083E47" w:rsidP="00083E47">
      <w:pPr>
        <w:pStyle w:val="ListParagraph"/>
        <w:jc w:val="both"/>
        <w:rPr>
          <w:rFonts w:ascii="Aptos Display" w:hAnsi="Aptos Display"/>
        </w:rPr>
      </w:pPr>
    </w:p>
    <w:p w14:paraId="47537810" w14:textId="77777777" w:rsidR="00083E47" w:rsidRPr="00501F8A" w:rsidRDefault="00083E47" w:rsidP="00083E47">
      <w:pPr>
        <w:pStyle w:val="ListParagraph"/>
        <w:jc w:val="both"/>
        <w:rPr>
          <w:rFonts w:ascii="Aptos Display" w:hAnsi="Aptos Display"/>
        </w:rPr>
      </w:pPr>
    </w:p>
    <w:p w14:paraId="074C2284" w14:textId="72B891FF" w:rsidR="00083E47" w:rsidRDefault="00083E47" w:rsidP="00C821A0">
      <w:pPr>
        <w:pStyle w:val="ListParagraph"/>
        <w:numPr>
          <w:ilvl w:val="1"/>
          <w:numId w:val="21"/>
        </w:numPr>
        <w:jc w:val="both"/>
        <w:rPr>
          <w:rFonts w:ascii="Aptos Display" w:hAnsi="Aptos Display"/>
        </w:rPr>
      </w:pPr>
      <w:r>
        <w:rPr>
          <w:rFonts w:ascii="Aptos Display" w:hAnsi="Aptos Display"/>
        </w:rPr>
        <w:lastRenderedPageBreak/>
        <w:t xml:space="preserve">If the customer selected </w:t>
      </w:r>
      <w:r>
        <w:rPr>
          <w:rFonts w:ascii="Aptos Display" w:hAnsi="Aptos Display"/>
          <w:b/>
          <w:bCs/>
        </w:rPr>
        <w:t>Purchase</w:t>
      </w:r>
      <w:r>
        <w:rPr>
          <w:rFonts w:ascii="Aptos Display" w:hAnsi="Aptos Display"/>
        </w:rPr>
        <w:t>, after completing the required contact information and submitting the form (clicked on Submit button), the following message will be generated in the screen/page</w:t>
      </w:r>
      <w:r w:rsidR="003627CC">
        <w:rPr>
          <w:rFonts w:ascii="Aptos Display" w:hAnsi="Aptos Display"/>
        </w:rPr>
        <w:t>, depending on the prequalification status</w:t>
      </w:r>
      <w:r>
        <w:rPr>
          <w:rFonts w:ascii="Aptos Display" w:hAnsi="Aptos Display"/>
        </w:rPr>
        <w:t xml:space="preserve">. </w:t>
      </w:r>
    </w:p>
    <w:p w14:paraId="1C1B9CEC" w14:textId="0BCBCDE9" w:rsidR="003627CC" w:rsidRPr="00DD69E9" w:rsidRDefault="008F1F96" w:rsidP="00C821A0">
      <w:pPr>
        <w:pStyle w:val="ListParagraph"/>
        <w:numPr>
          <w:ilvl w:val="2"/>
          <w:numId w:val="21"/>
        </w:numPr>
        <w:jc w:val="both"/>
        <w:rPr>
          <w:rFonts w:ascii="Aptos Display" w:hAnsi="Aptos Display"/>
        </w:rPr>
      </w:pPr>
      <w:r>
        <w:rPr>
          <w:rFonts w:ascii="Aptos Display" w:hAnsi="Aptos Display"/>
        </w:rPr>
        <w:t xml:space="preserve">Prequalification Status: </w:t>
      </w:r>
      <w:r w:rsidRPr="008F1F96">
        <w:rPr>
          <w:rFonts w:ascii="Aptos Display" w:hAnsi="Aptos Display"/>
          <w:b/>
          <w:bCs/>
        </w:rPr>
        <w:t xml:space="preserve">Prequalified </w:t>
      </w:r>
    </w:p>
    <w:p w14:paraId="1D783750" w14:textId="271D6695" w:rsidR="00DD69E9" w:rsidRPr="00E87C82" w:rsidRDefault="00DD69E9" w:rsidP="00C821A0">
      <w:pPr>
        <w:pStyle w:val="ListParagraph"/>
        <w:numPr>
          <w:ilvl w:val="3"/>
          <w:numId w:val="21"/>
        </w:numPr>
        <w:jc w:val="both"/>
        <w:rPr>
          <w:rFonts w:ascii="Aptos Display" w:hAnsi="Aptos Display"/>
        </w:rPr>
      </w:pPr>
      <w:r w:rsidRPr="00E87C82">
        <w:rPr>
          <w:rFonts w:ascii="Aptos Display" w:hAnsi="Aptos Display"/>
        </w:rPr>
        <w:t>In this scenario, with the information provided, after the engine evaluation (</w:t>
      </w:r>
      <w:r w:rsidR="00477883" w:rsidRPr="00E87C82">
        <w:rPr>
          <w:rFonts w:ascii="Aptos Display" w:hAnsi="Aptos Display"/>
        </w:rPr>
        <w:t xml:space="preserve">calculations), </w:t>
      </w:r>
      <w:r w:rsidR="00DC0507" w:rsidRPr="00E87C82">
        <w:rPr>
          <w:rFonts w:ascii="Aptos Display" w:hAnsi="Aptos Display"/>
        </w:rPr>
        <w:t>a prequalification letter can be generated for the customer (</w:t>
      </w:r>
      <w:r w:rsidR="00E87C82" w:rsidRPr="00E87C82">
        <w:rPr>
          <w:rFonts w:ascii="Aptos Display" w:hAnsi="Aptos Display"/>
        </w:rPr>
        <w:t xml:space="preserve">ratios evaluation). </w:t>
      </w:r>
    </w:p>
    <w:p w14:paraId="0ED4CED7" w14:textId="3CF15851" w:rsidR="00083E47" w:rsidRPr="00BA35A9" w:rsidRDefault="00083E47" w:rsidP="00083E47">
      <w:pPr>
        <w:jc w:val="both"/>
        <w:rPr>
          <w:rFonts w:ascii="Aptos Display" w:hAnsi="Aptos Display"/>
          <w:b/>
          <w:bCs/>
        </w:rPr>
      </w:pPr>
      <w:r w:rsidRPr="00BA35A9">
        <w:rPr>
          <w:rFonts w:ascii="Aptos Display" w:hAnsi="Aptos Display"/>
          <w:b/>
          <w:bCs/>
        </w:rPr>
        <w:t xml:space="preserve">Example </w:t>
      </w:r>
      <w:r w:rsidR="00E87C82">
        <w:rPr>
          <w:rFonts w:ascii="Aptos Display" w:hAnsi="Aptos Display"/>
          <w:b/>
          <w:bCs/>
        </w:rPr>
        <w:t>4</w:t>
      </w:r>
      <w:r w:rsidRPr="00BA35A9">
        <w:rPr>
          <w:rFonts w:ascii="Aptos Display" w:hAnsi="Aptos Display"/>
          <w:b/>
          <w:bCs/>
        </w:rPr>
        <w:t xml:space="preserve">. </w:t>
      </w:r>
      <w:r w:rsidR="008C7048">
        <w:rPr>
          <w:rFonts w:ascii="Aptos Display" w:hAnsi="Aptos Display"/>
          <w:b/>
          <w:bCs/>
        </w:rPr>
        <w:t>Purchase</w:t>
      </w:r>
      <w:r>
        <w:rPr>
          <w:rFonts w:ascii="Aptos Display" w:hAnsi="Aptos Display"/>
          <w:b/>
          <w:bCs/>
        </w:rPr>
        <w:t xml:space="preserve"> form submission confirmation</w:t>
      </w:r>
      <w:r w:rsidR="008C7048">
        <w:rPr>
          <w:rFonts w:ascii="Aptos Display" w:hAnsi="Aptos Display"/>
          <w:b/>
          <w:bCs/>
        </w:rPr>
        <w:t xml:space="preserve"> with prequalification letter</w:t>
      </w:r>
      <w:r w:rsidR="00155FA5">
        <w:rPr>
          <w:rFonts w:ascii="Aptos Display" w:hAnsi="Aptos Display"/>
          <w:b/>
          <w:bCs/>
        </w:rPr>
        <w:t xml:space="preserve"> (Spanish Version)</w:t>
      </w:r>
    </w:p>
    <w:p w14:paraId="150FBA04" w14:textId="4ECBFBA8" w:rsidR="00083E47" w:rsidRPr="00676572" w:rsidRDefault="00083E47" w:rsidP="00083E47">
      <w:pPr>
        <w:jc w:val="both"/>
        <w:rPr>
          <w:rFonts w:ascii="Aptos Display" w:hAnsi="Aptos Display"/>
        </w:rPr>
      </w:pPr>
      <w:r>
        <w:rPr>
          <w:noProof/>
        </w:rPr>
        <w:drawing>
          <wp:anchor distT="0" distB="0" distL="114300" distR="114300" simplePos="0" relativeHeight="251581952" behindDoc="0" locked="0" layoutInCell="1" allowOverlap="1" wp14:anchorId="52CFABD0" wp14:editId="52572048">
            <wp:simplePos x="0" y="0"/>
            <wp:positionH relativeFrom="page">
              <wp:align>center</wp:align>
            </wp:positionH>
            <wp:positionV relativeFrom="paragraph">
              <wp:posOffset>94615</wp:posOffset>
            </wp:positionV>
            <wp:extent cx="5676900" cy="3027127"/>
            <wp:effectExtent l="0" t="0" r="0" b="1905"/>
            <wp:wrapSquare wrapText="bothSides"/>
            <wp:docPr id="78478748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5645" name="Picture 1" descr="A screenshot of a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76900" cy="3027127"/>
                    </a:xfrm>
                    <a:prstGeom prst="rect">
                      <a:avLst/>
                    </a:prstGeom>
                  </pic:spPr>
                </pic:pic>
              </a:graphicData>
            </a:graphic>
            <wp14:sizeRelH relativeFrom="margin">
              <wp14:pctWidth>0</wp14:pctWidth>
            </wp14:sizeRelH>
            <wp14:sizeRelV relativeFrom="margin">
              <wp14:pctHeight>0</wp14:pctHeight>
            </wp14:sizeRelV>
          </wp:anchor>
        </w:drawing>
      </w:r>
    </w:p>
    <w:p w14:paraId="175FEFDE" w14:textId="53ABCD3D" w:rsidR="00083E47" w:rsidRPr="00E53C09" w:rsidRDefault="00083E47" w:rsidP="00083E47">
      <w:pPr>
        <w:jc w:val="both"/>
        <w:rPr>
          <w:rFonts w:ascii="Aptos Display" w:hAnsi="Aptos Display"/>
        </w:rPr>
      </w:pPr>
    </w:p>
    <w:p w14:paraId="5681C4E7" w14:textId="127DCFBE" w:rsidR="00083E47" w:rsidRDefault="00083E47" w:rsidP="00083E47">
      <w:pPr>
        <w:jc w:val="both"/>
        <w:rPr>
          <w:rFonts w:ascii="Aptos Display" w:hAnsi="Aptos Display"/>
          <w:b/>
          <w:bCs/>
        </w:rPr>
      </w:pPr>
    </w:p>
    <w:p w14:paraId="4B6BC708" w14:textId="0D8CB90B" w:rsidR="00083E47" w:rsidRDefault="00083E47" w:rsidP="00083E47">
      <w:pPr>
        <w:jc w:val="both"/>
        <w:rPr>
          <w:rFonts w:ascii="Aptos Display" w:hAnsi="Aptos Display"/>
          <w:b/>
          <w:bCs/>
        </w:rPr>
      </w:pPr>
    </w:p>
    <w:p w14:paraId="00BF5414" w14:textId="028248FB" w:rsidR="00083E47" w:rsidRDefault="00525A61" w:rsidP="00083E47">
      <w:pPr>
        <w:jc w:val="both"/>
        <w:rPr>
          <w:rFonts w:ascii="Aptos Display" w:hAnsi="Aptos Display"/>
          <w:b/>
          <w:bCs/>
        </w:rPr>
      </w:pPr>
      <w:r>
        <w:rPr>
          <w:rFonts w:ascii="Aptos Display" w:hAnsi="Aptos Display"/>
          <w:b/>
          <w:bCs/>
          <w:noProof/>
        </w:rPr>
        <mc:AlternateContent>
          <mc:Choice Requires="wps">
            <w:drawing>
              <wp:anchor distT="0" distB="0" distL="114300" distR="114300" simplePos="0" relativeHeight="251736576" behindDoc="0" locked="0" layoutInCell="1" allowOverlap="1" wp14:anchorId="72D26D42" wp14:editId="5B36882B">
                <wp:simplePos x="0" y="0"/>
                <wp:positionH relativeFrom="margin">
                  <wp:align>center</wp:align>
                </wp:positionH>
                <wp:positionV relativeFrom="paragraph">
                  <wp:posOffset>152842</wp:posOffset>
                </wp:positionV>
                <wp:extent cx="5189855" cy="882686"/>
                <wp:effectExtent l="0" t="0" r="0" b="0"/>
                <wp:wrapNone/>
                <wp:docPr id="800011562" name="Rectangle: Rounded Corners 6"/>
                <wp:cNvGraphicFramePr/>
                <a:graphic xmlns:a="http://schemas.openxmlformats.org/drawingml/2006/main">
                  <a:graphicData uri="http://schemas.microsoft.com/office/word/2010/wordprocessingShape">
                    <wps:wsp>
                      <wps:cNvSpPr/>
                      <wps:spPr>
                        <a:xfrm>
                          <a:off x="0" y="0"/>
                          <a:ext cx="5189855" cy="882686"/>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EAA58F" w14:textId="77777777" w:rsidR="00525A61" w:rsidRPr="00664EB5" w:rsidRDefault="00525A61" w:rsidP="00525A61">
                            <w:pPr>
                              <w:jc w:val="center"/>
                              <w:rPr>
                                <w:color w:val="000000" w:themeColor="text1"/>
                                <w:sz w:val="14"/>
                                <w:szCs w:val="14"/>
                                <w:lang w:val="es-PR"/>
                              </w:rPr>
                            </w:pPr>
                            <w:r w:rsidRPr="00664EB5">
                              <w:rPr>
                                <w:color w:val="000000" w:themeColor="text1"/>
                                <w:sz w:val="14"/>
                                <w:szCs w:val="14"/>
                                <w:lang w:val="es-PR"/>
                              </w:rPr>
                              <w:t xml:space="preserve">Gracias por compartirnos su información. La hemos evaluados y estas precalificado para un préstamo hasta </w:t>
                            </w:r>
                            <w:r w:rsidRPr="00664EB5">
                              <w:rPr>
                                <w:color w:val="FF0000"/>
                                <w:sz w:val="14"/>
                                <w:szCs w:val="14"/>
                                <w:lang w:val="es-PR"/>
                              </w:rPr>
                              <w:t>[</w:t>
                            </w:r>
                            <w:proofErr w:type="spellStart"/>
                            <w:r>
                              <w:rPr>
                                <w:color w:val="FF0000"/>
                                <w:sz w:val="14"/>
                                <w:szCs w:val="14"/>
                                <w:lang w:val="es-PR"/>
                              </w:rPr>
                              <w:t>max</w:t>
                            </w:r>
                            <w:proofErr w:type="spellEnd"/>
                            <w:r>
                              <w:rPr>
                                <w:color w:val="FF0000"/>
                                <w:sz w:val="14"/>
                                <w:szCs w:val="14"/>
                                <w:lang w:val="es-PR"/>
                              </w:rPr>
                              <w:t xml:space="preserve"> de c</w:t>
                            </w:r>
                            <w:r w:rsidRPr="00664EB5">
                              <w:rPr>
                                <w:color w:val="FF0000"/>
                                <w:sz w:val="14"/>
                                <w:szCs w:val="14"/>
                                <w:lang w:val="es-PR"/>
                              </w:rPr>
                              <w:t>antidad d</w:t>
                            </w:r>
                            <w:r>
                              <w:rPr>
                                <w:color w:val="FF0000"/>
                                <w:sz w:val="14"/>
                                <w:szCs w:val="14"/>
                                <w:lang w:val="es-PR"/>
                              </w:rPr>
                              <w:t>el</w:t>
                            </w:r>
                            <w:r w:rsidRPr="00664EB5">
                              <w:rPr>
                                <w:color w:val="FF0000"/>
                                <w:sz w:val="14"/>
                                <w:szCs w:val="14"/>
                                <w:lang w:val="es-PR"/>
                              </w:rPr>
                              <w:t xml:space="preserve"> préstamo]</w:t>
                            </w:r>
                            <w:r w:rsidRPr="00664EB5">
                              <w:rPr>
                                <w:color w:val="000000" w:themeColor="text1"/>
                                <w:sz w:val="14"/>
                                <w:szCs w:val="14"/>
                                <w:lang w:val="es-PR"/>
                              </w:rPr>
                              <w:t xml:space="preserve">. Próximamente recibirás un correo electrónico con el detalle de los tipos de préstamo y </w:t>
                            </w:r>
                            <w:r>
                              <w:rPr>
                                <w:color w:val="000000" w:themeColor="text1"/>
                                <w:sz w:val="14"/>
                                <w:szCs w:val="14"/>
                                <w:lang w:val="es-PR"/>
                              </w:rPr>
                              <w:t xml:space="preserve">los </w:t>
                            </w:r>
                            <w:r w:rsidRPr="00664EB5">
                              <w:rPr>
                                <w:color w:val="000000" w:themeColor="text1"/>
                                <w:sz w:val="14"/>
                                <w:szCs w:val="14"/>
                                <w:lang w:val="es-PR"/>
                              </w:rPr>
                              <w:t>pagos mensuales</w:t>
                            </w:r>
                            <w:r>
                              <w:rPr>
                                <w:color w:val="000000" w:themeColor="text1"/>
                                <w:sz w:val="14"/>
                                <w:szCs w:val="14"/>
                                <w:lang w:val="es-PR"/>
                              </w:rPr>
                              <w:t xml:space="preserve"> correspondientes</w:t>
                            </w:r>
                          </w:p>
                          <w:p w14:paraId="10DE46BA" w14:textId="77777777" w:rsidR="00525A61" w:rsidRPr="00664EB5" w:rsidRDefault="00525A61" w:rsidP="00525A61">
                            <w:pPr>
                              <w:jc w:val="center"/>
                              <w:rPr>
                                <w:color w:val="000000" w:themeColor="text1"/>
                                <w:sz w:val="14"/>
                                <w:szCs w:val="14"/>
                                <w:lang w:val="es-PR"/>
                              </w:rPr>
                            </w:pPr>
                            <w:r w:rsidRPr="00664EB5">
                              <w:rPr>
                                <w:color w:val="000000" w:themeColor="text1"/>
                                <w:sz w:val="14"/>
                                <w:szCs w:val="14"/>
                                <w:lang w:val="es-PR"/>
                              </w:rPr>
                              <w:t>Para conocer más opciones para su solicitud puede comunicarse con unos de nuestros representantes de servicio al 787-000-000 de lunes a viernes, de 8:00am-5:00pm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2D26D42" id="Rectangle: Rounded Corners 6" o:spid="_x0000_s1030" style="position:absolute;left:0;text-align:left;margin-left:0;margin-top:12.05pt;width:408.65pt;height:69.5pt;z-index:251736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" fillcolor="white [3212]" stroked="f" strokeweight="1pt">
                <v:stroke joinstyle="miter"/>
                <v:textbox>
                  <w:txbxContent>
                    <w:p w14:paraId="3CEAA58F" w14:textId="77777777" w:rsidR="00525A61" w:rsidRPr="00664EB5" w:rsidRDefault="00525A61" w:rsidP="00525A61">
                      <w:pPr>
                        <w:jc w:val="center"/>
                        <w:rPr>
                          <w:color w:val="000000" w:themeColor="text1"/>
                          <w:sz w:val="14"/>
                          <w:szCs w:val="14"/>
                          <w:lang w:val="es-PR"/>
                        </w:rPr>
                      </w:pPr>
                      <w:r w:rsidRPr="00664EB5">
                        <w:rPr>
                          <w:color w:val="000000" w:themeColor="text1"/>
                          <w:sz w:val="14"/>
                          <w:szCs w:val="14"/>
                          <w:lang w:val="es-PR"/>
                        </w:rPr>
                        <w:t xml:space="preserve">Gracias por compartirnos su información. La hemos evaluados y estas precalificado para un préstamo hasta </w:t>
                      </w:r>
                      <w:r w:rsidRPr="00664EB5">
                        <w:rPr>
                          <w:color w:val="FF0000"/>
                          <w:sz w:val="14"/>
                          <w:szCs w:val="14"/>
                          <w:lang w:val="es-PR"/>
                        </w:rPr>
                        <w:t>[</w:t>
                      </w:r>
                      <w:proofErr w:type="spellStart"/>
                      <w:r>
                        <w:rPr>
                          <w:color w:val="FF0000"/>
                          <w:sz w:val="14"/>
                          <w:szCs w:val="14"/>
                          <w:lang w:val="es-PR"/>
                        </w:rPr>
                        <w:t>max</w:t>
                      </w:r>
                      <w:proofErr w:type="spellEnd"/>
                      <w:r>
                        <w:rPr>
                          <w:color w:val="FF0000"/>
                          <w:sz w:val="14"/>
                          <w:szCs w:val="14"/>
                          <w:lang w:val="es-PR"/>
                        </w:rPr>
                        <w:t xml:space="preserve"> de c</w:t>
                      </w:r>
                      <w:r w:rsidRPr="00664EB5">
                        <w:rPr>
                          <w:color w:val="FF0000"/>
                          <w:sz w:val="14"/>
                          <w:szCs w:val="14"/>
                          <w:lang w:val="es-PR"/>
                        </w:rPr>
                        <w:t>antidad d</w:t>
                      </w:r>
                      <w:r>
                        <w:rPr>
                          <w:color w:val="FF0000"/>
                          <w:sz w:val="14"/>
                          <w:szCs w:val="14"/>
                          <w:lang w:val="es-PR"/>
                        </w:rPr>
                        <w:t>el</w:t>
                      </w:r>
                      <w:r w:rsidRPr="00664EB5">
                        <w:rPr>
                          <w:color w:val="FF0000"/>
                          <w:sz w:val="14"/>
                          <w:szCs w:val="14"/>
                          <w:lang w:val="es-PR"/>
                        </w:rPr>
                        <w:t xml:space="preserve"> préstamo]</w:t>
                      </w:r>
                      <w:r w:rsidRPr="00664EB5">
                        <w:rPr>
                          <w:color w:val="000000" w:themeColor="text1"/>
                          <w:sz w:val="14"/>
                          <w:szCs w:val="14"/>
                          <w:lang w:val="es-PR"/>
                        </w:rPr>
                        <w:t xml:space="preserve">. Próximamente recibirás un correo electrónico con el detalle de los tipos de préstamo y </w:t>
                      </w:r>
                      <w:r>
                        <w:rPr>
                          <w:color w:val="000000" w:themeColor="text1"/>
                          <w:sz w:val="14"/>
                          <w:szCs w:val="14"/>
                          <w:lang w:val="es-PR"/>
                        </w:rPr>
                        <w:t xml:space="preserve">los </w:t>
                      </w:r>
                      <w:r w:rsidRPr="00664EB5">
                        <w:rPr>
                          <w:color w:val="000000" w:themeColor="text1"/>
                          <w:sz w:val="14"/>
                          <w:szCs w:val="14"/>
                          <w:lang w:val="es-PR"/>
                        </w:rPr>
                        <w:t>pagos mensuales</w:t>
                      </w:r>
                      <w:r>
                        <w:rPr>
                          <w:color w:val="000000" w:themeColor="text1"/>
                          <w:sz w:val="14"/>
                          <w:szCs w:val="14"/>
                          <w:lang w:val="es-PR"/>
                        </w:rPr>
                        <w:t xml:space="preserve"> correspondientes</w:t>
                      </w:r>
                    </w:p>
                    <w:p w14:paraId="10DE46BA" w14:textId="77777777" w:rsidR="00525A61" w:rsidRPr="00664EB5" w:rsidRDefault="00525A61" w:rsidP="00525A61">
                      <w:pPr>
                        <w:jc w:val="center"/>
                        <w:rPr>
                          <w:color w:val="000000" w:themeColor="text1"/>
                          <w:sz w:val="14"/>
                          <w:szCs w:val="14"/>
                          <w:lang w:val="es-PR"/>
                        </w:rPr>
                      </w:pPr>
                      <w:r w:rsidRPr="00664EB5">
                        <w:rPr>
                          <w:color w:val="000000" w:themeColor="text1"/>
                          <w:sz w:val="14"/>
                          <w:szCs w:val="14"/>
                          <w:lang w:val="es-PR"/>
                        </w:rPr>
                        <w:t>Para conocer más opciones para su solicitud puede comunicarse con unos de nuestros representantes de servicio al 787-000-000 de lunes a viernes, de 8:00am-5:00pm</w:t>
                      </w:r>
                    </w:p>
                  </w:txbxContent>
                </v:textbox>
                <w10:wrap anchorx="margin"/>
              </v:roundrect>
            </w:pict>
          </mc:Fallback>
        </mc:AlternateContent>
      </w:r>
    </w:p>
    <w:p w14:paraId="47093265" w14:textId="77777777" w:rsidR="00083E47" w:rsidRDefault="00083E47" w:rsidP="00083E47">
      <w:pPr>
        <w:jc w:val="both"/>
        <w:rPr>
          <w:rFonts w:ascii="Aptos Display" w:hAnsi="Aptos Display"/>
          <w:b/>
          <w:bCs/>
        </w:rPr>
      </w:pPr>
    </w:p>
    <w:p w14:paraId="46DF3032" w14:textId="77777777" w:rsidR="00083E47" w:rsidRDefault="00083E47" w:rsidP="00083E47">
      <w:pPr>
        <w:jc w:val="both"/>
        <w:rPr>
          <w:rFonts w:ascii="Aptos Display" w:hAnsi="Aptos Display"/>
          <w:b/>
          <w:bCs/>
        </w:rPr>
      </w:pPr>
    </w:p>
    <w:p w14:paraId="7B48DBDB" w14:textId="77777777" w:rsidR="00083E47" w:rsidRDefault="00083E47" w:rsidP="00083E47">
      <w:pPr>
        <w:jc w:val="both"/>
        <w:rPr>
          <w:rFonts w:ascii="Aptos Display" w:hAnsi="Aptos Display"/>
          <w:b/>
          <w:bCs/>
        </w:rPr>
      </w:pPr>
    </w:p>
    <w:p w14:paraId="35275DC4" w14:textId="77777777" w:rsidR="00083E47" w:rsidRDefault="00083E47" w:rsidP="00083E47">
      <w:pPr>
        <w:jc w:val="both"/>
        <w:rPr>
          <w:rFonts w:ascii="Aptos Display" w:hAnsi="Aptos Display"/>
          <w:b/>
          <w:bCs/>
        </w:rPr>
      </w:pPr>
    </w:p>
    <w:p w14:paraId="4244EFC3" w14:textId="77777777" w:rsidR="00083E47" w:rsidRDefault="00083E47" w:rsidP="00083E47">
      <w:pPr>
        <w:jc w:val="both"/>
        <w:rPr>
          <w:rFonts w:ascii="Aptos Display" w:hAnsi="Aptos Display"/>
          <w:b/>
          <w:bCs/>
        </w:rPr>
      </w:pPr>
    </w:p>
    <w:p w14:paraId="69AED139" w14:textId="77777777" w:rsidR="00083E47" w:rsidRDefault="00083E47" w:rsidP="00083E47">
      <w:pPr>
        <w:jc w:val="both"/>
        <w:rPr>
          <w:rFonts w:ascii="Aptos Display" w:hAnsi="Aptos Display"/>
          <w:b/>
          <w:bCs/>
        </w:rPr>
      </w:pPr>
    </w:p>
    <w:p w14:paraId="729D5930" w14:textId="77777777" w:rsidR="00083E47" w:rsidRDefault="00083E47" w:rsidP="00083E47">
      <w:pPr>
        <w:jc w:val="both"/>
        <w:rPr>
          <w:rFonts w:ascii="Aptos Display" w:hAnsi="Aptos Display"/>
          <w:b/>
          <w:bCs/>
        </w:rPr>
      </w:pPr>
    </w:p>
    <w:p w14:paraId="19736C58" w14:textId="77777777" w:rsidR="00083E47" w:rsidRDefault="00083E47" w:rsidP="00083E47">
      <w:pPr>
        <w:jc w:val="both"/>
        <w:rPr>
          <w:rFonts w:ascii="Aptos Display" w:hAnsi="Aptos Display"/>
          <w:b/>
          <w:bCs/>
        </w:rPr>
      </w:pPr>
      <w:r>
        <w:rPr>
          <w:rFonts w:ascii="Aptos Display" w:hAnsi="Aptos Display"/>
          <w:b/>
          <w:bCs/>
        </w:rPr>
        <w:t>Notes:</w:t>
      </w:r>
    </w:p>
    <w:p w14:paraId="7C1020A4" w14:textId="77777777" w:rsidR="00083E47" w:rsidRPr="00A718B0" w:rsidRDefault="00083E47" w:rsidP="00C821A0">
      <w:pPr>
        <w:pStyle w:val="ListParagraph"/>
        <w:numPr>
          <w:ilvl w:val="0"/>
          <w:numId w:val="21"/>
        </w:numPr>
        <w:jc w:val="both"/>
        <w:rPr>
          <w:rFonts w:ascii="Aptos Display" w:hAnsi="Aptos Display"/>
        </w:rPr>
      </w:pPr>
      <w:r>
        <w:rPr>
          <w:rFonts w:ascii="Aptos Display" w:hAnsi="Aptos Display"/>
        </w:rPr>
        <w:t>T</w:t>
      </w:r>
      <w:r w:rsidRPr="00A718B0">
        <w:rPr>
          <w:rFonts w:ascii="Aptos Display" w:hAnsi="Aptos Display"/>
        </w:rPr>
        <w:t>he message will be generated in the preferred language previously selected by the customer.</w:t>
      </w:r>
    </w:p>
    <w:p w14:paraId="11C12805" w14:textId="77777777" w:rsidR="00083E47" w:rsidRDefault="00083E47" w:rsidP="00C821A0">
      <w:pPr>
        <w:pStyle w:val="ListParagraph"/>
        <w:numPr>
          <w:ilvl w:val="0"/>
          <w:numId w:val="21"/>
        </w:numPr>
        <w:jc w:val="both"/>
        <w:rPr>
          <w:rFonts w:ascii="Aptos Display" w:hAnsi="Aptos Display"/>
        </w:rPr>
      </w:pPr>
      <w:r w:rsidRPr="00501F8A">
        <w:rPr>
          <w:rFonts w:ascii="Aptos Display" w:hAnsi="Aptos Display"/>
        </w:rPr>
        <w:t xml:space="preserve">The branding and final message might change. This example is for position only. </w:t>
      </w:r>
    </w:p>
    <w:p w14:paraId="3A2905C8" w14:textId="77777777" w:rsidR="00083E47" w:rsidRDefault="00083E47" w:rsidP="00C821A0">
      <w:pPr>
        <w:pStyle w:val="ListParagraph"/>
        <w:numPr>
          <w:ilvl w:val="0"/>
          <w:numId w:val="21"/>
        </w:numPr>
        <w:jc w:val="both"/>
        <w:rPr>
          <w:rFonts w:ascii="Aptos Display" w:hAnsi="Aptos Display"/>
        </w:rPr>
      </w:pPr>
      <w:r>
        <w:rPr>
          <w:rFonts w:ascii="Aptos Display" w:hAnsi="Aptos Display"/>
        </w:rPr>
        <w:t>This page might include other links and information, as required.</w:t>
      </w:r>
    </w:p>
    <w:p w14:paraId="0090736A" w14:textId="77777777" w:rsidR="00193D4C" w:rsidRPr="00501F8A" w:rsidRDefault="00193D4C" w:rsidP="00193D4C">
      <w:pPr>
        <w:pStyle w:val="ListParagraph"/>
        <w:jc w:val="both"/>
        <w:rPr>
          <w:rFonts w:ascii="Aptos Display" w:hAnsi="Aptos Display"/>
        </w:rPr>
      </w:pPr>
    </w:p>
    <w:p w14:paraId="721AFFB1" w14:textId="7DAD137E" w:rsidR="00193D4C" w:rsidRPr="00DD69E9" w:rsidRDefault="00193D4C" w:rsidP="00C821A0">
      <w:pPr>
        <w:pStyle w:val="ListParagraph"/>
        <w:numPr>
          <w:ilvl w:val="2"/>
          <w:numId w:val="21"/>
        </w:numPr>
        <w:jc w:val="both"/>
        <w:rPr>
          <w:rFonts w:ascii="Aptos Display" w:hAnsi="Aptos Display"/>
        </w:rPr>
      </w:pPr>
      <w:r>
        <w:rPr>
          <w:rFonts w:ascii="Aptos Display" w:hAnsi="Aptos Display"/>
        </w:rPr>
        <w:t>Prequalification Status:</w:t>
      </w:r>
      <w:r w:rsidRPr="00193D4C">
        <w:rPr>
          <w:rFonts w:ascii="Aptos Display" w:hAnsi="Aptos Display"/>
          <w:b/>
          <w:bCs/>
        </w:rPr>
        <w:t xml:space="preserve"> Not</w:t>
      </w:r>
      <w:r>
        <w:rPr>
          <w:rFonts w:ascii="Aptos Display" w:hAnsi="Aptos Display"/>
        </w:rPr>
        <w:t xml:space="preserve"> </w:t>
      </w:r>
      <w:r w:rsidRPr="008F1F96">
        <w:rPr>
          <w:rFonts w:ascii="Aptos Display" w:hAnsi="Aptos Display"/>
          <w:b/>
          <w:bCs/>
        </w:rPr>
        <w:t xml:space="preserve">Prequalified </w:t>
      </w:r>
    </w:p>
    <w:p w14:paraId="10D00F48" w14:textId="2BAA1B81" w:rsidR="00193D4C" w:rsidRPr="00E87C82" w:rsidRDefault="00193D4C" w:rsidP="00C821A0">
      <w:pPr>
        <w:pStyle w:val="ListParagraph"/>
        <w:numPr>
          <w:ilvl w:val="3"/>
          <w:numId w:val="21"/>
        </w:numPr>
        <w:jc w:val="both"/>
        <w:rPr>
          <w:rFonts w:ascii="Aptos Display" w:hAnsi="Aptos Display"/>
        </w:rPr>
      </w:pPr>
      <w:r w:rsidRPr="00E87C82">
        <w:rPr>
          <w:rFonts w:ascii="Aptos Display" w:hAnsi="Aptos Display"/>
        </w:rPr>
        <w:t xml:space="preserve">In this scenario, with the information provided, after the engine evaluation (calculations), a prequalification letter </w:t>
      </w:r>
      <w:r w:rsidR="00E850E4" w:rsidRPr="00E850E4">
        <w:rPr>
          <w:rFonts w:ascii="Aptos Display" w:hAnsi="Aptos Display"/>
          <w:b/>
          <w:bCs/>
        </w:rPr>
        <w:t>cannot</w:t>
      </w:r>
      <w:r w:rsidRPr="00E87C82">
        <w:rPr>
          <w:rFonts w:ascii="Aptos Display" w:hAnsi="Aptos Display"/>
        </w:rPr>
        <w:t xml:space="preserve"> be generated for the customer (ratios evaluation). </w:t>
      </w:r>
    </w:p>
    <w:p w14:paraId="30435B10" w14:textId="77777777" w:rsidR="00D729B2" w:rsidRDefault="00D729B2" w:rsidP="00193D4C">
      <w:pPr>
        <w:jc w:val="both"/>
        <w:rPr>
          <w:rFonts w:ascii="Aptos Display" w:hAnsi="Aptos Display"/>
          <w:b/>
          <w:bCs/>
        </w:rPr>
      </w:pPr>
    </w:p>
    <w:p w14:paraId="32D11FBE" w14:textId="77777777" w:rsidR="00D729B2" w:rsidRDefault="00D729B2" w:rsidP="00193D4C">
      <w:pPr>
        <w:jc w:val="both"/>
        <w:rPr>
          <w:rFonts w:ascii="Aptos Display" w:hAnsi="Aptos Display"/>
          <w:b/>
          <w:bCs/>
        </w:rPr>
      </w:pPr>
    </w:p>
    <w:p w14:paraId="06938F69" w14:textId="77777777" w:rsidR="00D729B2" w:rsidRDefault="00D729B2" w:rsidP="00193D4C">
      <w:pPr>
        <w:jc w:val="both"/>
        <w:rPr>
          <w:rFonts w:ascii="Aptos Display" w:hAnsi="Aptos Display"/>
          <w:b/>
          <w:bCs/>
        </w:rPr>
      </w:pPr>
    </w:p>
    <w:p w14:paraId="76A69359" w14:textId="77777777" w:rsidR="00D729B2" w:rsidRDefault="00D729B2" w:rsidP="00193D4C">
      <w:pPr>
        <w:jc w:val="both"/>
        <w:rPr>
          <w:rFonts w:ascii="Aptos Display" w:hAnsi="Aptos Display"/>
          <w:b/>
          <w:bCs/>
        </w:rPr>
      </w:pPr>
    </w:p>
    <w:p w14:paraId="735A6899" w14:textId="79228F29" w:rsidR="00193D4C" w:rsidRDefault="00D729B2" w:rsidP="00193D4C">
      <w:pPr>
        <w:jc w:val="both"/>
        <w:rPr>
          <w:rFonts w:ascii="Aptos Display" w:hAnsi="Aptos Display"/>
          <w:b/>
          <w:bCs/>
        </w:rPr>
      </w:pPr>
      <w:r>
        <w:rPr>
          <w:noProof/>
        </w:rPr>
        <w:lastRenderedPageBreak/>
        <w:drawing>
          <wp:anchor distT="0" distB="0" distL="114300" distR="114300" simplePos="0" relativeHeight="251659776" behindDoc="0" locked="0" layoutInCell="1" allowOverlap="1" wp14:anchorId="6A932FCB" wp14:editId="1FDC54EA">
            <wp:simplePos x="0" y="0"/>
            <wp:positionH relativeFrom="margin">
              <wp:align>center</wp:align>
            </wp:positionH>
            <wp:positionV relativeFrom="paragraph">
              <wp:posOffset>352425</wp:posOffset>
            </wp:positionV>
            <wp:extent cx="5654040" cy="3001010"/>
            <wp:effectExtent l="0" t="0" r="3810" b="8890"/>
            <wp:wrapTopAndBottom/>
            <wp:docPr id="92464139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41395" name="Picture 1" descr="A screenshot of a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4040" cy="3001010"/>
                    </a:xfrm>
                    <a:prstGeom prst="rect">
                      <a:avLst/>
                    </a:prstGeom>
                  </pic:spPr>
                </pic:pic>
              </a:graphicData>
            </a:graphic>
            <wp14:sizeRelH relativeFrom="margin">
              <wp14:pctWidth>0</wp14:pctWidth>
            </wp14:sizeRelH>
            <wp14:sizeRelV relativeFrom="margin">
              <wp14:pctHeight>0</wp14:pctHeight>
            </wp14:sizeRelV>
          </wp:anchor>
        </w:drawing>
      </w:r>
      <w:r w:rsidR="00193D4C" w:rsidRPr="00BA35A9">
        <w:rPr>
          <w:rFonts w:ascii="Aptos Display" w:hAnsi="Aptos Display"/>
          <w:b/>
          <w:bCs/>
        </w:rPr>
        <w:t xml:space="preserve">Example </w:t>
      </w:r>
      <w:r w:rsidR="00E850E4">
        <w:rPr>
          <w:rFonts w:ascii="Aptos Display" w:hAnsi="Aptos Display"/>
          <w:b/>
          <w:bCs/>
        </w:rPr>
        <w:t>5</w:t>
      </w:r>
      <w:r w:rsidR="00193D4C" w:rsidRPr="00BA35A9">
        <w:rPr>
          <w:rFonts w:ascii="Aptos Display" w:hAnsi="Aptos Display"/>
          <w:b/>
          <w:bCs/>
        </w:rPr>
        <w:t xml:space="preserve">. </w:t>
      </w:r>
      <w:r w:rsidR="00193D4C">
        <w:rPr>
          <w:rFonts w:ascii="Aptos Display" w:hAnsi="Aptos Display"/>
          <w:b/>
          <w:bCs/>
        </w:rPr>
        <w:t>Purchase form submission confirmation with</w:t>
      </w:r>
      <w:r>
        <w:rPr>
          <w:rFonts w:ascii="Aptos Display" w:hAnsi="Aptos Display"/>
          <w:b/>
          <w:bCs/>
        </w:rPr>
        <w:t xml:space="preserve">out </w:t>
      </w:r>
      <w:r w:rsidR="00193D4C">
        <w:rPr>
          <w:rFonts w:ascii="Aptos Display" w:hAnsi="Aptos Display"/>
          <w:b/>
          <w:bCs/>
        </w:rPr>
        <w:t>prequalification letter</w:t>
      </w:r>
      <w:r w:rsidR="00155FA5">
        <w:rPr>
          <w:rFonts w:ascii="Aptos Display" w:hAnsi="Aptos Display"/>
          <w:b/>
          <w:bCs/>
        </w:rPr>
        <w:t xml:space="preserve"> (Spanish Version)</w:t>
      </w:r>
    </w:p>
    <w:p w14:paraId="5C579A37" w14:textId="77777777" w:rsidR="00D729B2" w:rsidRDefault="00D729B2" w:rsidP="00193D4C">
      <w:pPr>
        <w:jc w:val="both"/>
        <w:rPr>
          <w:rFonts w:ascii="Aptos Display" w:hAnsi="Aptos Display"/>
          <w:b/>
          <w:bCs/>
        </w:rPr>
      </w:pPr>
    </w:p>
    <w:p w14:paraId="6E6BA1DA" w14:textId="77777777" w:rsidR="00193D4C" w:rsidRDefault="00193D4C" w:rsidP="00193D4C">
      <w:pPr>
        <w:jc w:val="both"/>
        <w:rPr>
          <w:rFonts w:ascii="Aptos Display" w:hAnsi="Aptos Display"/>
          <w:b/>
          <w:bCs/>
        </w:rPr>
      </w:pPr>
      <w:r>
        <w:rPr>
          <w:rFonts w:ascii="Aptos Display" w:hAnsi="Aptos Display"/>
          <w:b/>
          <w:bCs/>
        </w:rPr>
        <w:t>Notes:</w:t>
      </w:r>
    </w:p>
    <w:p w14:paraId="322D142B" w14:textId="77777777" w:rsidR="00193D4C" w:rsidRPr="00A718B0" w:rsidRDefault="00193D4C" w:rsidP="00C821A0">
      <w:pPr>
        <w:pStyle w:val="ListParagraph"/>
        <w:numPr>
          <w:ilvl w:val="0"/>
          <w:numId w:val="21"/>
        </w:numPr>
        <w:jc w:val="both"/>
        <w:rPr>
          <w:rFonts w:ascii="Aptos Display" w:hAnsi="Aptos Display"/>
        </w:rPr>
      </w:pPr>
      <w:r>
        <w:rPr>
          <w:rFonts w:ascii="Aptos Display" w:hAnsi="Aptos Display"/>
        </w:rPr>
        <w:t>T</w:t>
      </w:r>
      <w:r w:rsidRPr="00A718B0">
        <w:rPr>
          <w:rFonts w:ascii="Aptos Display" w:hAnsi="Aptos Display"/>
        </w:rPr>
        <w:t>he message will be generated in the preferred language previously selected by the customer.</w:t>
      </w:r>
    </w:p>
    <w:p w14:paraId="066B85B9" w14:textId="77777777" w:rsidR="00193D4C" w:rsidRDefault="00193D4C" w:rsidP="00C821A0">
      <w:pPr>
        <w:pStyle w:val="ListParagraph"/>
        <w:numPr>
          <w:ilvl w:val="0"/>
          <w:numId w:val="21"/>
        </w:numPr>
        <w:jc w:val="both"/>
        <w:rPr>
          <w:rFonts w:ascii="Aptos Display" w:hAnsi="Aptos Display"/>
        </w:rPr>
      </w:pPr>
      <w:r w:rsidRPr="00501F8A">
        <w:rPr>
          <w:rFonts w:ascii="Aptos Display" w:hAnsi="Aptos Display"/>
        </w:rPr>
        <w:t xml:space="preserve">The branding and final message might change. This example is for position only. </w:t>
      </w:r>
    </w:p>
    <w:p w14:paraId="65F5C459" w14:textId="77777777" w:rsidR="00193D4C" w:rsidRPr="00501F8A" w:rsidRDefault="00193D4C" w:rsidP="00C821A0">
      <w:pPr>
        <w:pStyle w:val="ListParagraph"/>
        <w:numPr>
          <w:ilvl w:val="0"/>
          <w:numId w:val="21"/>
        </w:numPr>
        <w:jc w:val="both"/>
        <w:rPr>
          <w:rFonts w:ascii="Aptos Display" w:hAnsi="Aptos Display"/>
        </w:rPr>
      </w:pPr>
      <w:r>
        <w:rPr>
          <w:rFonts w:ascii="Aptos Display" w:hAnsi="Aptos Display"/>
        </w:rPr>
        <w:t>This page might include other links and information, as required.</w:t>
      </w:r>
    </w:p>
    <w:p w14:paraId="6FCA7924" w14:textId="77777777" w:rsidR="00676572" w:rsidRDefault="00676572" w:rsidP="00E13B0C">
      <w:pPr>
        <w:jc w:val="both"/>
        <w:rPr>
          <w:rFonts w:ascii="Aptos Display" w:hAnsi="Aptos Display"/>
          <w:b/>
          <w:bCs/>
        </w:rPr>
      </w:pPr>
    </w:p>
    <w:p w14:paraId="01360669" w14:textId="5FE1AD84" w:rsidR="0026648B" w:rsidRDefault="0026648B" w:rsidP="00E13B0C">
      <w:pPr>
        <w:jc w:val="both"/>
        <w:rPr>
          <w:rFonts w:ascii="Aptos Display" w:hAnsi="Aptos Display"/>
        </w:rPr>
      </w:pPr>
      <w:r w:rsidRPr="009673DC">
        <w:rPr>
          <w:rFonts w:ascii="Aptos Display" w:hAnsi="Aptos Display"/>
          <w:b/>
          <w:bCs/>
          <w:sz w:val="26"/>
          <w:szCs w:val="26"/>
        </w:rPr>
        <w:t>Step 3:</w:t>
      </w:r>
      <w:r w:rsidRPr="00E53C09">
        <w:rPr>
          <w:rFonts w:ascii="Aptos Display" w:hAnsi="Aptos Display"/>
        </w:rPr>
        <w:t xml:space="preserve"> If </w:t>
      </w:r>
      <w:r w:rsidRPr="003E7103">
        <w:rPr>
          <w:rFonts w:ascii="Aptos Display" w:hAnsi="Aptos Display"/>
          <w:b/>
          <w:bCs/>
        </w:rPr>
        <w:t>pre-qualified</w:t>
      </w:r>
      <w:r w:rsidRPr="00E53C09">
        <w:rPr>
          <w:rFonts w:ascii="Aptos Display" w:hAnsi="Aptos Display"/>
        </w:rPr>
        <w:t xml:space="preserve">, </w:t>
      </w:r>
      <w:r w:rsidR="00CB3D20">
        <w:rPr>
          <w:rFonts w:ascii="Aptos Display" w:hAnsi="Aptos Display"/>
        </w:rPr>
        <w:t xml:space="preserve">the </w:t>
      </w:r>
      <w:r w:rsidRPr="00E53C09">
        <w:rPr>
          <w:rFonts w:ascii="Aptos Display" w:hAnsi="Aptos Display"/>
        </w:rPr>
        <w:t xml:space="preserve">customer </w:t>
      </w:r>
      <w:r w:rsidR="00CB3D20">
        <w:rPr>
          <w:rFonts w:ascii="Aptos Display" w:hAnsi="Aptos Display"/>
        </w:rPr>
        <w:t xml:space="preserve">will </w:t>
      </w:r>
      <w:r w:rsidRPr="00E53C09">
        <w:rPr>
          <w:rFonts w:ascii="Aptos Display" w:hAnsi="Aptos Display"/>
        </w:rPr>
        <w:t xml:space="preserve">download </w:t>
      </w:r>
      <w:r w:rsidR="003E0193">
        <w:rPr>
          <w:rFonts w:ascii="Aptos Display" w:hAnsi="Aptos Display"/>
        </w:rPr>
        <w:t xml:space="preserve">or receive </w:t>
      </w:r>
      <w:r w:rsidR="00CB3D20">
        <w:rPr>
          <w:rFonts w:ascii="Aptos Display" w:hAnsi="Aptos Display"/>
        </w:rPr>
        <w:t xml:space="preserve">via email </w:t>
      </w:r>
      <w:r w:rsidRPr="00E53C09">
        <w:rPr>
          <w:rFonts w:ascii="Aptos Display" w:hAnsi="Aptos Display"/>
        </w:rPr>
        <w:t>a personalized pre-qualification letter as a PDF file.</w:t>
      </w:r>
    </w:p>
    <w:p w14:paraId="07369D55" w14:textId="089E2214" w:rsidR="00D74134" w:rsidRDefault="00D74134" w:rsidP="00C821A0">
      <w:pPr>
        <w:pStyle w:val="ListParagraph"/>
        <w:numPr>
          <w:ilvl w:val="0"/>
          <w:numId w:val="21"/>
        </w:numPr>
        <w:jc w:val="both"/>
        <w:rPr>
          <w:rFonts w:ascii="Aptos Display" w:hAnsi="Aptos Display"/>
        </w:rPr>
      </w:pPr>
      <w:r>
        <w:rPr>
          <w:rFonts w:ascii="Aptos Display" w:hAnsi="Aptos Display"/>
        </w:rPr>
        <w:t>T</w:t>
      </w:r>
      <w:r w:rsidRPr="00A718B0">
        <w:rPr>
          <w:rFonts w:ascii="Aptos Display" w:hAnsi="Aptos Display"/>
        </w:rPr>
        <w:t xml:space="preserve">he </w:t>
      </w:r>
      <w:r>
        <w:rPr>
          <w:rFonts w:ascii="Aptos Display" w:hAnsi="Aptos Display"/>
        </w:rPr>
        <w:t xml:space="preserve">email </w:t>
      </w:r>
      <w:r w:rsidRPr="00A718B0">
        <w:rPr>
          <w:rFonts w:ascii="Aptos Display" w:hAnsi="Aptos Display"/>
        </w:rPr>
        <w:t>message</w:t>
      </w:r>
      <w:r>
        <w:rPr>
          <w:rFonts w:ascii="Aptos Display" w:hAnsi="Aptos Display"/>
        </w:rPr>
        <w:t>, and the prequalification letter,</w:t>
      </w:r>
      <w:r w:rsidRPr="00A718B0">
        <w:rPr>
          <w:rFonts w:ascii="Aptos Display" w:hAnsi="Aptos Display"/>
        </w:rPr>
        <w:t xml:space="preserve"> will be generated in the preferred language previously selected by the customer.</w:t>
      </w:r>
    </w:p>
    <w:p w14:paraId="08C42B5C" w14:textId="21161BF9" w:rsidR="004F5A66" w:rsidRDefault="004F5A66" w:rsidP="00C821A0">
      <w:pPr>
        <w:pStyle w:val="ListParagraph"/>
        <w:numPr>
          <w:ilvl w:val="0"/>
          <w:numId w:val="21"/>
        </w:numPr>
        <w:jc w:val="both"/>
        <w:rPr>
          <w:rFonts w:ascii="Aptos Display" w:hAnsi="Aptos Display"/>
        </w:rPr>
      </w:pPr>
      <w:r>
        <w:rPr>
          <w:rFonts w:ascii="Aptos Display" w:hAnsi="Aptos Display"/>
        </w:rPr>
        <w:t>The email message will be provided and, if possible, will include branding, links, among other elements, as required.</w:t>
      </w:r>
    </w:p>
    <w:p w14:paraId="601EFEB6" w14:textId="3B7CCB90" w:rsidR="009F3E6B" w:rsidRPr="009F3E6B" w:rsidRDefault="00805D3A" w:rsidP="00C821A0">
      <w:pPr>
        <w:pStyle w:val="ListParagraph"/>
        <w:numPr>
          <w:ilvl w:val="0"/>
          <w:numId w:val="21"/>
        </w:numPr>
        <w:jc w:val="both"/>
        <w:rPr>
          <w:rFonts w:ascii="Aptos Display" w:hAnsi="Aptos Display"/>
        </w:rPr>
      </w:pPr>
      <w:r>
        <w:rPr>
          <w:rFonts w:ascii="Aptos Display" w:hAnsi="Aptos Display"/>
        </w:rPr>
        <w:t>The prequalification letter will have customizable/personalized fields</w:t>
      </w:r>
      <w:r w:rsidR="007858D0">
        <w:rPr>
          <w:rFonts w:ascii="Aptos Display" w:hAnsi="Aptos Display"/>
        </w:rPr>
        <w:t>. In the following example, these proposed fields will be marked in light blue, for tech</w:t>
      </w:r>
      <w:r w:rsidR="009F3E6B">
        <w:rPr>
          <w:rFonts w:ascii="Aptos Display" w:hAnsi="Aptos Display"/>
        </w:rPr>
        <w:t>nical</w:t>
      </w:r>
      <w:r w:rsidR="007858D0">
        <w:rPr>
          <w:rFonts w:ascii="Aptos Display" w:hAnsi="Aptos Display"/>
        </w:rPr>
        <w:t xml:space="preserve"> reference.</w:t>
      </w:r>
    </w:p>
    <w:p w14:paraId="7A0FB2C3" w14:textId="236D569D" w:rsidR="00126C43" w:rsidRDefault="009F3E6B" w:rsidP="00C821A0">
      <w:pPr>
        <w:pStyle w:val="ListParagraph"/>
        <w:numPr>
          <w:ilvl w:val="0"/>
          <w:numId w:val="21"/>
        </w:numPr>
        <w:jc w:val="both"/>
        <w:rPr>
          <w:rFonts w:ascii="Aptos Display" w:hAnsi="Aptos Display"/>
        </w:rPr>
      </w:pPr>
      <w:r>
        <w:rPr>
          <w:rFonts w:ascii="Aptos Display" w:hAnsi="Aptos Display"/>
        </w:rPr>
        <w:t xml:space="preserve">The letter will </w:t>
      </w:r>
      <w:r w:rsidR="00126C43">
        <w:rPr>
          <w:rFonts w:ascii="Aptos Display" w:hAnsi="Aptos Display"/>
        </w:rPr>
        <w:t>require</w:t>
      </w:r>
      <w:r>
        <w:rPr>
          <w:rFonts w:ascii="Aptos Display" w:hAnsi="Aptos Display"/>
        </w:rPr>
        <w:t xml:space="preserve"> a reference number </w:t>
      </w:r>
      <w:r w:rsidR="00126C43">
        <w:rPr>
          <w:rFonts w:ascii="Aptos Display" w:hAnsi="Aptos Display"/>
        </w:rPr>
        <w:t xml:space="preserve">(automatically generated) </w:t>
      </w:r>
      <w:r>
        <w:rPr>
          <w:rFonts w:ascii="Aptos Display" w:hAnsi="Aptos Display"/>
        </w:rPr>
        <w:t xml:space="preserve">that will be printed in the letter and </w:t>
      </w:r>
      <w:r w:rsidR="00126C43">
        <w:rPr>
          <w:rFonts w:ascii="Aptos Display" w:hAnsi="Aptos Display"/>
        </w:rPr>
        <w:t>included, automatically, as part of the lead record (customer) fields.</w:t>
      </w:r>
    </w:p>
    <w:p w14:paraId="0AE44715" w14:textId="77777777" w:rsidR="002A4FF0" w:rsidRDefault="002A4FF0" w:rsidP="002A4FF0">
      <w:pPr>
        <w:jc w:val="both"/>
        <w:rPr>
          <w:rFonts w:ascii="Aptos Display" w:hAnsi="Aptos Display"/>
          <w:b/>
          <w:bCs/>
        </w:rPr>
      </w:pPr>
    </w:p>
    <w:p w14:paraId="5A9AFB5D" w14:textId="77777777" w:rsidR="002A4FF0" w:rsidRDefault="002A4FF0" w:rsidP="002A4FF0">
      <w:pPr>
        <w:jc w:val="both"/>
        <w:rPr>
          <w:rFonts w:ascii="Aptos Display" w:hAnsi="Aptos Display"/>
          <w:b/>
          <w:bCs/>
        </w:rPr>
      </w:pPr>
    </w:p>
    <w:p w14:paraId="1CA59B25" w14:textId="77777777" w:rsidR="009D6AD1" w:rsidRDefault="009D6AD1" w:rsidP="009D2CD9">
      <w:pPr>
        <w:jc w:val="both"/>
        <w:rPr>
          <w:rFonts w:ascii="Aptos Display" w:hAnsi="Aptos Display"/>
          <w:b/>
          <w:bCs/>
        </w:rPr>
      </w:pPr>
    </w:p>
    <w:p w14:paraId="1031B73D" w14:textId="77777777" w:rsidR="009D6AD1" w:rsidRDefault="009D6AD1" w:rsidP="009D2CD9">
      <w:pPr>
        <w:jc w:val="both"/>
        <w:rPr>
          <w:rFonts w:ascii="Aptos Display" w:hAnsi="Aptos Display"/>
          <w:b/>
          <w:bCs/>
        </w:rPr>
      </w:pPr>
    </w:p>
    <w:p w14:paraId="5AEA65F5" w14:textId="269D4C4F" w:rsidR="00B85CE2" w:rsidRDefault="009D2CD9" w:rsidP="009D2CD9">
      <w:pPr>
        <w:jc w:val="both"/>
        <w:rPr>
          <w:rFonts w:ascii="Aptos Display" w:hAnsi="Aptos Display"/>
          <w:b/>
          <w:bCs/>
        </w:rPr>
      </w:pPr>
      <w:r w:rsidRPr="00BA35A9">
        <w:rPr>
          <w:rFonts w:ascii="Aptos Display" w:hAnsi="Aptos Display"/>
          <w:b/>
          <w:bCs/>
        </w:rPr>
        <w:lastRenderedPageBreak/>
        <w:t xml:space="preserve">Example </w:t>
      </w:r>
      <w:r w:rsidR="009D6AD1">
        <w:rPr>
          <w:rFonts w:ascii="Aptos Display" w:hAnsi="Aptos Display"/>
          <w:b/>
          <w:bCs/>
        </w:rPr>
        <w:t>6</w:t>
      </w:r>
      <w:r w:rsidRPr="00BA35A9">
        <w:rPr>
          <w:rFonts w:ascii="Aptos Display" w:hAnsi="Aptos Display"/>
          <w:b/>
          <w:bCs/>
        </w:rPr>
        <w:t xml:space="preserve">. </w:t>
      </w:r>
      <w:r>
        <w:rPr>
          <w:rFonts w:ascii="Aptos Display" w:hAnsi="Aptos Display"/>
          <w:b/>
          <w:bCs/>
        </w:rPr>
        <w:t xml:space="preserve">Pre-qualification Letter (PDF) – </w:t>
      </w:r>
      <w:r w:rsidR="00155FA5">
        <w:rPr>
          <w:rFonts w:ascii="Aptos Display" w:hAnsi="Aptos Display"/>
          <w:b/>
          <w:bCs/>
        </w:rPr>
        <w:t>(</w:t>
      </w:r>
      <w:r>
        <w:rPr>
          <w:rFonts w:ascii="Aptos Display" w:hAnsi="Aptos Display"/>
          <w:b/>
          <w:bCs/>
        </w:rPr>
        <w:t>E</w:t>
      </w:r>
      <w:r w:rsidR="00155FA5">
        <w:rPr>
          <w:rFonts w:ascii="Aptos Display" w:hAnsi="Aptos Display"/>
          <w:b/>
          <w:bCs/>
        </w:rPr>
        <w:t>nglish Version)</w:t>
      </w:r>
    </w:p>
    <w:p w14:paraId="28E67D90" w14:textId="40D7A737" w:rsidR="009D2CD9" w:rsidRPr="002A4FF0" w:rsidRDefault="009D6AD1" w:rsidP="00155FA5">
      <w:pPr>
        <w:jc w:val="both"/>
        <w:rPr>
          <w:rFonts w:ascii="Aptos Display" w:hAnsi="Aptos Display"/>
        </w:rPr>
      </w:pPr>
      <w:r>
        <w:rPr>
          <w:noProof/>
        </w:rPr>
        <w:drawing>
          <wp:inline distT="0" distB="0" distL="0" distR="0" wp14:anchorId="2C36B93B" wp14:editId="12FDCD88">
            <wp:extent cx="6515100" cy="5358130"/>
            <wp:effectExtent l="0" t="0" r="0" b="0"/>
            <wp:docPr id="1196031452"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31452" name="Picture 1" descr="A screenshot of a credit card&#10;&#10;Description automatically generated"/>
                    <pic:cNvPicPr/>
                  </pic:nvPicPr>
                  <pic:blipFill>
                    <a:blip r:embed="rId22"/>
                    <a:stretch>
                      <a:fillRect/>
                    </a:stretch>
                  </pic:blipFill>
                  <pic:spPr>
                    <a:xfrm>
                      <a:off x="0" y="0"/>
                      <a:ext cx="6515100" cy="5358130"/>
                    </a:xfrm>
                    <a:prstGeom prst="rect">
                      <a:avLst/>
                    </a:prstGeom>
                  </pic:spPr>
                </pic:pic>
              </a:graphicData>
            </a:graphic>
          </wp:inline>
        </w:drawing>
      </w:r>
    </w:p>
    <w:p w14:paraId="1F6F77B7" w14:textId="77777777" w:rsidR="003E7103" w:rsidRPr="003E7103" w:rsidRDefault="003E7103" w:rsidP="00E13B0C">
      <w:pPr>
        <w:jc w:val="both"/>
        <w:rPr>
          <w:rFonts w:ascii="Aptos Display" w:hAnsi="Aptos Display"/>
          <w:b/>
          <w:bCs/>
        </w:rPr>
      </w:pPr>
      <w:r w:rsidRPr="003E7103">
        <w:rPr>
          <w:rFonts w:ascii="Aptos Display" w:hAnsi="Aptos Display"/>
          <w:b/>
          <w:bCs/>
        </w:rPr>
        <w:t>Note:</w:t>
      </w:r>
    </w:p>
    <w:p w14:paraId="10A0A0C5" w14:textId="1EDD00AC" w:rsidR="0026648B" w:rsidRDefault="0026648B" w:rsidP="00C821A0">
      <w:pPr>
        <w:pStyle w:val="ListParagraph"/>
        <w:numPr>
          <w:ilvl w:val="0"/>
          <w:numId w:val="22"/>
        </w:numPr>
        <w:jc w:val="both"/>
        <w:rPr>
          <w:rFonts w:ascii="Aptos Display" w:hAnsi="Aptos Display"/>
        </w:rPr>
      </w:pPr>
      <w:r w:rsidRPr="003E7103">
        <w:rPr>
          <w:rFonts w:ascii="Aptos Display" w:hAnsi="Aptos Display"/>
        </w:rPr>
        <w:t>If not pre-qualified, the system will show a message stating that with the provided information we were not able to generate a letter at that time and provide contact information to reach out to evaluate other options, services, and</w:t>
      </w:r>
      <w:r w:rsidR="00CB3D20" w:rsidRPr="003E7103">
        <w:rPr>
          <w:rFonts w:ascii="Aptos Display" w:hAnsi="Aptos Display"/>
        </w:rPr>
        <w:t>/or</w:t>
      </w:r>
      <w:r w:rsidRPr="003E7103">
        <w:rPr>
          <w:rFonts w:ascii="Aptos Display" w:hAnsi="Aptos Display"/>
        </w:rPr>
        <w:t xml:space="preserve"> products. Also, in </w:t>
      </w:r>
      <w:r w:rsidR="00CB3D20" w:rsidRPr="003E7103">
        <w:rPr>
          <w:rFonts w:ascii="Aptos Display" w:hAnsi="Aptos Display"/>
        </w:rPr>
        <w:t>Salesforce</w:t>
      </w:r>
      <w:r w:rsidRPr="003E7103">
        <w:rPr>
          <w:rFonts w:ascii="Aptos Display" w:hAnsi="Aptos Display"/>
        </w:rPr>
        <w:t xml:space="preserve">, a report could be generated with a pipeline to contact those customers. </w:t>
      </w:r>
    </w:p>
    <w:p w14:paraId="72CC68B6" w14:textId="5F050379" w:rsidR="00F21227" w:rsidRDefault="00F21227" w:rsidP="00C821A0">
      <w:pPr>
        <w:pStyle w:val="ListParagraph"/>
        <w:numPr>
          <w:ilvl w:val="0"/>
          <w:numId w:val="22"/>
        </w:numPr>
        <w:jc w:val="both"/>
        <w:rPr>
          <w:rFonts w:ascii="Aptos Display" w:hAnsi="Aptos Display"/>
        </w:rPr>
      </w:pPr>
      <w:r>
        <w:rPr>
          <w:rFonts w:ascii="Aptos Display" w:hAnsi="Aptos Display"/>
        </w:rPr>
        <w:t xml:space="preserve">This document must generate a </w:t>
      </w:r>
      <w:r w:rsidR="00106813">
        <w:rPr>
          <w:rFonts w:ascii="Aptos Display" w:hAnsi="Aptos Display"/>
        </w:rPr>
        <w:t>control number to identify the letter. This num</w:t>
      </w:r>
      <w:r w:rsidR="003E4E89">
        <w:rPr>
          <w:rFonts w:ascii="Aptos Display" w:hAnsi="Aptos Display"/>
        </w:rPr>
        <w:t>b</w:t>
      </w:r>
      <w:r w:rsidR="00106813">
        <w:rPr>
          <w:rFonts w:ascii="Aptos Display" w:hAnsi="Aptos Display"/>
        </w:rPr>
        <w:t xml:space="preserve">er or identifier must be included in the document and </w:t>
      </w:r>
      <w:r w:rsidR="003E4E89">
        <w:rPr>
          <w:rFonts w:ascii="Aptos Display" w:hAnsi="Aptos Display"/>
        </w:rPr>
        <w:t xml:space="preserve">included in the lead record to facilitate searching and reporting on these </w:t>
      </w:r>
      <w:r w:rsidR="00135BE3">
        <w:rPr>
          <w:rFonts w:ascii="Aptos Display" w:hAnsi="Aptos Display"/>
        </w:rPr>
        <w:t>letters.</w:t>
      </w:r>
    </w:p>
    <w:p w14:paraId="16E3576F" w14:textId="77777777" w:rsidR="00B61D3F" w:rsidRDefault="00B61D3F" w:rsidP="00B61D3F">
      <w:pPr>
        <w:pStyle w:val="ListParagraph"/>
        <w:jc w:val="both"/>
        <w:rPr>
          <w:rFonts w:ascii="Aptos Display" w:hAnsi="Aptos Display"/>
        </w:rPr>
      </w:pPr>
    </w:p>
    <w:p w14:paraId="1EA49C1D" w14:textId="77777777" w:rsidR="009673DC" w:rsidRPr="003E7103" w:rsidRDefault="009673DC" w:rsidP="009673DC">
      <w:pPr>
        <w:pStyle w:val="ListParagraph"/>
        <w:jc w:val="both"/>
        <w:rPr>
          <w:rFonts w:ascii="Aptos Display" w:hAnsi="Aptos Display"/>
        </w:rPr>
      </w:pPr>
    </w:p>
    <w:p w14:paraId="7753553B" w14:textId="0E2EC09F" w:rsidR="0026648B" w:rsidRDefault="0026648B" w:rsidP="00E13B0C">
      <w:pPr>
        <w:jc w:val="both"/>
        <w:rPr>
          <w:rFonts w:ascii="Aptos Display" w:hAnsi="Aptos Display"/>
        </w:rPr>
      </w:pPr>
      <w:r w:rsidRPr="009673DC">
        <w:rPr>
          <w:rFonts w:ascii="Aptos Display" w:hAnsi="Aptos Display"/>
          <w:b/>
          <w:bCs/>
          <w:sz w:val="26"/>
          <w:szCs w:val="26"/>
        </w:rPr>
        <w:t>Step 4:</w:t>
      </w:r>
      <w:r w:rsidRPr="00E53C09">
        <w:rPr>
          <w:rFonts w:ascii="Aptos Display" w:hAnsi="Aptos Display"/>
        </w:rPr>
        <w:t xml:space="preserve"> Backend: The document and customer information will be documented in</w:t>
      </w:r>
      <w:r w:rsidR="00CB3D20">
        <w:rPr>
          <w:rFonts w:ascii="Aptos Display" w:hAnsi="Aptos Display"/>
        </w:rPr>
        <w:t xml:space="preserve"> Salesforce (CRM platform)</w:t>
      </w:r>
      <w:r w:rsidRPr="00E53C09">
        <w:rPr>
          <w:rFonts w:ascii="Aptos Display" w:hAnsi="Aptos Display"/>
        </w:rPr>
        <w:t xml:space="preserve"> and/or Encompass. </w:t>
      </w:r>
    </w:p>
    <w:p w14:paraId="278DAE16" w14:textId="2DAE557C" w:rsidR="00E53160" w:rsidRDefault="00A13E54" w:rsidP="00C821A0">
      <w:pPr>
        <w:pStyle w:val="ListParagraph"/>
        <w:numPr>
          <w:ilvl w:val="0"/>
          <w:numId w:val="22"/>
        </w:numPr>
        <w:jc w:val="both"/>
        <w:rPr>
          <w:rFonts w:ascii="Aptos Display" w:hAnsi="Aptos Display"/>
        </w:rPr>
      </w:pPr>
      <w:r>
        <w:rPr>
          <w:rFonts w:ascii="Aptos Display" w:hAnsi="Aptos Display"/>
        </w:rPr>
        <w:lastRenderedPageBreak/>
        <w:t xml:space="preserve">Submitted forms will generate, automatically, a lead record in CRM Salesforce under the </w:t>
      </w:r>
      <w:r w:rsidRPr="00CA0F42">
        <w:rPr>
          <w:rFonts w:ascii="Aptos Display" w:hAnsi="Aptos Display"/>
          <w:b/>
          <w:bCs/>
        </w:rPr>
        <w:t>Record Type = Mortgage</w:t>
      </w:r>
      <w:r w:rsidR="002169A8">
        <w:rPr>
          <w:rFonts w:ascii="Aptos Display" w:hAnsi="Aptos Display"/>
        </w:rPr>
        <w:t xml:space="preserve">. </w:t>
      </w:r>
    </w:p>
    <w:p w14:paraId="54964476" w14:textId="67E2916B" w:rsidR="00661ACD" w:rsidRDefault="003A0181" w:rsidP="00C821A0">
      <w:pPr>
        <w:pStyle w:val="ListParagraph"/>
        <w:numPr>
          <w:ilvl w:val="0"/>
          <w:numId w:val="22"/>
        </w:numPr>
        <w:jc w:val="both"/>
        <w:rPr>
          <w:rFonts w:ascii="Aptos Display" w:hAnsi="Aptos Display"/>
        </w:rPr>
      </w:pPr>
      <w:r>
        <w:rPr>
          <w:rFonts w:ascii="Aptos Display" w:hAnsi="Aptos Display"/>
        </w:rPr>
        <w:t>Submitted forms that resulted in a prequalification letter</w:t>
      </w:r>
      <w:r w:rsidR="007C562F">
        <w:rPr>
          <w:rFonts w:ascii="Aptos Display" w:hAnsi="Aptos Display"/>
        </w:rPr>
        <w:t>, will</w:t>
      </w:r>
      <w:r w:rsidR="008B6142">
        <w:rPr>
          <w:rFonts w:ascii="Aptos Display" w:hAnsi="Aptos Display"/>
        </w:rPr>
        <w:t xml:space="preserve"> require</w:t>
      </w:r>
      <w:r w:rsidR="007C562F">
        <w:rPr>
          <w:rFonts w:ascii="Aptos Display" w:hAnsi="Aptos Display"/>
        </w:rPr>
        <w:t xml:space="preserve"> </w:t>
      </w:r>
      <w:r w:rsidR="00CA0F42">
        <w:rPr>
          <w:rFonts w:ascii="Aptos Display" w:hAnsi="Aptos Display"/>
        </w:rPr>
        <w:t xml:space="preserve">generating a </w:t>
      </w:r>
      <w:r w:rsidR="007C562F">
        <w:rPr>
          <w:rFonts w:ascii="Aptos Display" w:hAnsi="Aptos Display"/>
        </w:rPr>
        <w:t>copy of the document sent to the customer</w:t>
      </w:r>
      <w:r w:rsidR="00CA0F42">
        <w:rPr>
          <w:rFonts w:ascii="Aptos Display" w:hAnsi="Aptos Display"/>
        </w:rPr>
        <w:t xml:space="preserve"> in the lead record &gt; Notes/Attachments or Files. </w:t>
      </w:r>
      <w:r w:rsidR="007C562F">
        <w:rPr>
          <w:rFonts w:ascii="Aptos Display" w:hAnsi="Aptos Display"/>
        </w:rPr>
        <w:t xml:space="preserve"> </w:t>
      </w:r>
    </w:p>
    <w:p w14:paraId="1D4A8C3E" w14:textId="431052CE" w:rsidR="002169A8" w:rsidRDefault="002169A8" w:rsidP="00C821A0">
      <w:pPr>
        <w:pStyle w:val="ListParagraph"/>
        <w:numPr>
          <w:ilvl w:val="0"/>
          <w:numId w:val="22"/>
        </w:numPr>
        <w:jc w:val="both"/>
        <w:rPr>
          <w:rFonts w:ascii="Aptos Display" w:hAnsi="Aptos Display"/>
        </w:rPr>
      </w:pPr>
      <w:r>
        <w:rPr>
          <w:rFonts w:ascii="Aptos Display" w:hAnsi="Aptos Display"/>
        </w:rPr>
        <w:t xml:space="preserve">Reports and dashboards will be </w:t>
      </w:r>
      <w:r w:rsidR="001E1AAF">
        <w:rPr>
          <w:rFonts w:ascii="Aptos Display" w:hAnsi="Aptos Display"/>
        </w:rPr>
        <w:t>defined</w:t>
      </w:r>
      <w:r>
        <w:rPr>
          <w:rFonts w:ascii="Aptos Display" w:hAnsi="Aptos Display"/>
        </w:rPr>
        <w:t xml:space="preserve"> to support on:</w:t>
      </w:r>
    </w:p>
    <w:p w14:paraId="1B833DC8" w14:textId="7D6DF301" w:rsidR="00661ACD" w:rsidRDefault="002169A8" w:rsidP="00C821A0">
      <w:pPr>
        <w:pStyle w:val="ListParagraph"/>
        <w:numPr>
          <w:ilvl w:val="1"/>
          <w:numId w:val="22"/>
        </w:numPr>
        <w:jc w:val="both"/>
        <w:rPr>
          <w:rFonts w:ascii="Aptos Display" w:hAnsi="Aptos Display"/>
        </w:rPr>
      </w:pPr>
      <w:r>
        <w:rPr>
          <w:rFonts w:ascii="Aptos Display" w:hAnsi="Aptos Display"/>
        </w:rPr>
        <w:t xml:space="preserve">Following up on customers </w:t>
      </w:r>
      <w:r w:rsidR="001E1AAF">
        <w:rPr>
          <w:rFonts w:ascii="Aptos Display" w:hAnsi="Aptos Display"/>
        </w:rPr>
        <w:t xml:space="preserve">that submitted a form by transaction type, prequalification status, </w:t>
      </w:r>
      <w:r w:rsidR="00541E58">
        <w:rPr>
          <w:rFonts w:ascii="Aptos Display" w:hAnsi="Aptos Display"/>
        </w:rPr>
        <w:t xml:space="preserve">and </w:t>
      </w:r>
      <w:r w:rsidR="00D36396">
        <w:rPr>
          <w:rFonts w:ascii="Aptos Display" w:hAnsi="Aptos Display"/>
        </w:rPr>
        <w:t xml:space="preserve">the customer’s stage (if a property has been selected or </w:t>
      </w:r>
      <w:r w:rsidR="00661ACD">
        <w:rPr>
          <w:rFonts w:ascii="Aptos Display" w:hAnsi="Aptos Display"/>
        </w:rPr>
        <w:t xml:space="preserve">not yet). </w:t>
      </w:r>
    </w:p>
    <w:p w14:paraId="74C35217" w14:textId="5493B1C0" w:rsidR="004F604A" w:rsidRDefault="00D51AD0" w:rsidP="00C821A0">
      <w:pPr>
        <w:pStyle w:val="ListParagraph"/>
        <w:numPr>
          <w:ilvl w:val="1"/>
          <w:numId w:val="22"/>
        </w:numPr>
        <w:jc w:val="both"/>
        <w:rPr>
          <w:rFonts w:ascii="Aptos Display" w:hAnsi="Aptos Display"/>
        </w:rPr>
      </w:pPr>
      <w:r>
        <w:rPr>
          <w:rFonts w:ascii="Aptos Display" w:hAnsi="Aptos Display"/>
        </w:rPr>
        <w:t xml:space="preserve">Monitor and control duplicated records (leads and referrals object). </w:t>
      </w:r>
    </w:p>
    <w:p w14:paraId="2B87201A" w14:textId="77777777" w:rsidR="0065562E" w:rsidRPr="0065562E" w:rsidRDefault="0065562E" w:rsidP="0065562E">
      <w:pPr>
        <w:pStyle w:val="ListParagraph"/>
        <w:ind w:left="1440"/>
        <w:jc w:val="both"/>
        <w:rPr>
          <w:rFonts w:ascii="Aptos Display" w:hAnsi="Aptos Display"/>
        </w:rPr>
      </w:pPr>
    </w:p>
    <w:p w14:paraId="52F9BEC7" w14:textId="51D1A2CB" w:rsidR="0026648B" w:rsidRDefault="0026648B" w:rsidP="008631FE">
      <w:pPr>
        <w:pStyle w:val="Heading2"/>
        <w:rPr>
          <w:rFonts w:ascii="Aptos Display" w:hAnsi="Aptos Display"/>
          <w:sz w:val="24"/>
          <w:szCs w:val="24"/>
        </w:rPr>
      </w:pPr>
      <w:bookmarkStart w:id="13" w:name="_Toc174375710"/>
      <w:r w:rsidRPr="008631FE">
        <w:rPr>
          <w:rFonts w:ascii="Aptos Display" w:hAnsi="Aptos Display"/>
          <w:sz w:val="24"/>
          <w:szCs w:val="24"/>
        </w:rPr>
        <w:t>B. Pre-qualification Engine: Form (Fields)</w:t>
      </w:r>
      <w:bookmarkEnd w:id="13"/>
    </w:p>
    <w:p w14:paraId="0659BD09" w14:textId="77777777" w:rsidR="008631FE" w:rsidRPr="008631FE" w:rsidRDefault="008631FE" w:rsidP="008631FE">
      <w:pPr>
        <w:rPr>
          <w:b/>
          <w:bCs/>
        </w:rPr>
      </w:pPr>
    </w:p>
    <w:p w14:paraId="1C64A6C3" w14:textId="71BF5C60" w:rsidR="0026648B" w:rsidRPr="008631FE" w:rsidRDefault="0026648B" w:rsidP="00EB5AA9">
      <w:pPr>
        <w:rPr>
          <w:rFonts w:ascii="Aptos Display" w:hAnsi="Aptos Display"/>
          <w:b/>
          <w:bCs/>
        </w:rPr>
      </w:pPr>
      <w:r w:rsidRPr="008631FE">
        <w:rPr>
          <w:rFonts w:ascii="Aptos Display" w:hAnsi="Aptos Display"/>
          <w:b/>
          <w:bCs/>
        </w:rPr>
        <w:t>Table 1. Pre-</w:t>
      </w:r>
      <w:r w:rsidR="002F4CC2" w:rsidRPr="008631FE">
        <w:rPr>
          <w:rFonts w:ascii="Aptos Display" w:hAnsi="Aptos Display"/>
          <w:b/>
          <w:bCs/>
        </w:rPr>
        <w:t>qualification</w:t>
      </w:r>
      <w:r w:rsidRPr="008631FE">
        <w:rPr>
          <w:rFonts w:ascii="Aptos Display" w:hAnsi="Aptos Display"/>
          <w:b/>
          <w:bCs/>
        </w:rPr>
        <w:t xml:space="preserve"> Form: Fields descriptions, types, and validations</w:t>
      </w:r>
    </w:p>
    <w:tbl>
      <w:tblPr>
        <w:tblW w:w="9985" w:type="dxa"/>
        <w:jc w:val="center"/>
        <w:tblLook w:val="04A0" w:firstRow="1" w:lastRow="0" w:firstColumn="1" w:lastColumn="0" w:noHBand="0" w:noVBand="1"/>
      </w:tblPr>
      <w:tblGrid>
        <w:gridCol w:w="1278"/>
        <w:gridCol w:w="1616"/>
        <w:gridCol w:w="1331"/>
        <w:gridCol w:w="1080"/>
        <w:gridCol w:w="2250"/>
        <w:gridCol w:w="2430"/>
      </w:tblGrid>
      <w:tr w:rsidR="00C22DA3" w:rsidRPr="00E53C09" w14:paraId="40B3A90C" w14:textId="77777777" w:rsidTr="00003AAA">
        <w:trPr>
          <w:trHeight w:val="575"/>
          <w:jc w:val="center"/>
        </w:trPr>
        <w:tc>
          <w:tcPr>
            <w:tcW w:w="1278" w:type="dxa"/>
            <w:tcBorders>
              <w:top w:val="single" w:sz="4" w:space="0" w:color="auto"/>
              <w:left w:val="single" w:sz="4" w:space="0" w:color="auto"/>
              <w:bottom w:val="single" w:sz="4" w:space="0" w:color="auto"/>
              <w:right w:val="single" w:sz="4" w:space="0" w:color="auto"/>
            </w:tcBorders>
            <w:shd w:val="clear" w:color="000000" w:fill="F5F5F5"/>
            <w:vAlign w:val="center"/>
            <w:hideMark/>
          </w:tcPr>
          <w:p w14:paraId="5C5E494D" w14:textId="77777777" w:rsidR="0026648B" w:rsidRPr="00E53C09" w:rsidRDefault="0026648B" w:rsidP="00EF74A0">
            <w:pPr>
              <w:jc w:val="center"/>
              <w:rPr>
                <w:rFonts w:ascii="Aptos Display" w:hAnsi="Aptos Display"/>
              </w:rPr>
            </w:pPr>
            <w:r w:rsidRPr="00E53C09">
              <w:rPr>
                <w:rFonts w:ascii="Aptos Display" w:hAnsi="Aptos Display"/>
              </w:rPr>
              <w:t>Information Type</w:t>
            </w:r>
          </w:p>
        </w:tc>
        <w:tc>
          <w:tcPr>
            <w:tcW w:w="1616" w:type="dxa"/>
            <w:tcBorders>
              <w:top w:val="single" w:sz="4" w:space="0" w:color="auto"/>
              <w:left w:val="nil"/>
              <w:bottom w:val="single" w:sz="4" w:space="0" w:color="auto"/>
              <w:right w:val="single" w:sz="4" w:space="0" w:color="auto"/>
            </w:tcBorders>
            <w:shd w:val="clear" w:color="000000" w:fill="F5F5F5"/>
            <w:vAlign w:val="center"/>
            <w:hideMark/>
          </w:tcPr>
          <w:p w14:paraId="282EED3C" w14:textId="77777777" w:rsidR="0026648B" w:rsidRPr="00E53C09" w:rsidRDefault="0026648B" w:rsidP="00EF74A0">
            <w:pPr>
              <w:jc w:val="center"/>
              <w:rPr>
                <w:rFonts w:ascii="Aptos Display" w:hAnsi="Aptos Display"/>
              </w:rPr>
            </w:pPr>
            <w:r w:rsidRPr="00E53C09">
              <w:rPr>
                <w:rFonts w:ascii="Aptos Display" w:hAnsi="Aptos Display"/>
              </w:rPr>
              <w:t>Field Name / Question</w:t>
            </w:r>
          </w:p>
        </w:tc>
        <w:tc>
          <w:tcPr>
            <w:tcW w:w="1331" w:type="dxa"/>
            <w:tcBorders>
              <w:top w:val="single" w:sz="4" w:space="0" w:color="auto"/>
              <w:left w:val="nil"/>
              <w:bottom w:val="single" w:sz="4" w:space="0" w:color="auto"/>
              <w:right w:val="single" w:sz="4" w:space="0" w:color="auto"/>
            </w:tcBorders>
            <w:shd w:val="clear" w:color="000000" w:fill="F5F5F5"/>
            <w:vAlign w:val="center"/>
            <w:hideMark/>
          </w:tcPr>
          <w:p w14:paraId="2B4FDD9B" w14:textId="77777777" w:rsidR="0026648B" w:rsidRPr="00E53C09" w:rsidRDefault="0026648B" w:rsidP="00EF74A0">
            <w:pPr>
              <w:jc w:val="center"/>
              <w:rPr>
                <w:rFonts w:ascii="Aptos Display" w:hAnsi="Aptos Display"/>
              </w:rPr>
            </w:pPr>
            <w:r w:rsidRPr="00E53C09">
              <w:rPr>
                <w:rFonts w:ascii="Aptos Display" w:hAnsi="Aptos Display"/>
              </w:rPr>
              <w:t>Required Field? (Y/N)</w:t>
            </w:r>
          </w:p>
        </w:tc>
        <w:tc>
          <w:tcPr>
            <w:tcW w:w="1080" w:type="dxa"/>
            <w:tcBorders>
              <w:top w:val="single" w:sz="4" w:space="0" w:color="auto"/>
              <w:left w:val="nil"/>
              <w:bottom w:val="single" w:sz="4" w:space="0" w:color="auto"/>
              <w:right w:val="single" w:sz="4" w:space="0" w:color="auto"/>
            </w:tcBorders>
            <w:shd w:val="clear" w:color="000000" w:fill="F5F5F5"/>
            <w:vAlign w:val="center"/>
            <w:hideMark/>
          </w:tcPr>
          <w:p w14:paraId="31F54FBD" w14:textId="77777777" w:rsidR="0026648B" w:rsidRPr="00E53C09" w:rsidRDefault="0026648B" w:rsidP="00EF74A0">
            <w:pPr>
              <w:jc w:val="center"/>
              <w:rPr>
                <w:rFonts w:ascii="Aptos Display" w:hAnsi="Aptos Display"/>
              </w:rPr>
            </w:pPr>
            <w:r w:rsidRPr="00E53C09">
              <w:rPr>
                <w:rFonts w:ascii="Aptos Display" w:hAnsi="Aptos Display"/>
              </w:rPr>
              <w:t>Field Type</w:t>
            </w:r>
          </w:p>
        </w:tc>
        <w:tc>
          <w:tcPr>
            <w:tcW w:w="2250" w:type="dxa"/>
            <w:tcBorders>
              <w:top w:val="single" w:sz="4" w:space="0" w:color="auto"/>
              <w:left w:val="nil"/>
              <w:bottom w:val="single" w:sz="4" w:space="0" w:color="auto"/>
              <w:right w:val="single" w:sz="4" w:space="0" w:color="auto"/>
            </w:tcBorders>
            <w:shd w:val="clear" w:color="000000" w:fill="F5F5F5"/>
            <w:vAlign w:val="center"/>
            <w:hideMark/>
          </w:tcPr>
          <w:p w14:paraId="2B00C3A1" w14:textId="77777777" w:rsidR="0026648B" w:rsidRPr="00E53C09" w:rsidRDefault="0026648B" w:rsidP="00EF74A0">
            <w:pPr>
              <w:jc w:val="center"/>
              <w:rPr>
                <w:rFonts w:ascii="Aptos Display" w:hAnsi="Aptos Display"/>
              </w:rPr>
            </w:pPr>
            <w:r w:rsidRPr="00E53C09">
              <w:rPr>
                <w:rFonts w:ascii="Aptos Display" w:hAnsi="Aptos Display"/>
              </w:rPr>
              <w:t>Field Values</w:t>
            </w:r>
          </w:p>
        </w:tc>
        <w:tc>
          <w:tcPr>
            <w:tcW w:w="2430" w:type="dxa"/>
            <w:tcBorders>
              <w:top w:val="single" w:sz="4" w:space="0" w:color="auto"/>
              <w:left w:val="nil"/>
              <w:bottom w:val="single" w:sz="4" w:space="0" w:color="auto"/>
              <w:right w:val="single" w:sz="4" w:space="0" w:color="auto"/>
            </w:tcBorders>
            <w:shd w:val="clear" w:color="000000" w:fill="F5F5F5"/>
            <w:vAlign w:val="center"/>
            <w:hideMark/>
          </w:tcPr>
          <w:p w14:paraId="575DB348" w14:textId="77777777" w:rsidR="0026648B" w:rsidRPr="00E53C09" w:rsidRDefault="0026648B" w:rsidP="00EF74A0">
            <w:pPr>
              <w:jc w:val="center"/>
              <w:rPr>
                <w:rFonts w:ascii="Aptos Display" w:hAnsi="Aptos Display"/>
              </w:rPr>
            </w:pPr>
            <w:r w:rsidRPr="00E53C09">
              <w:rPr>
                <w:rFonts w:ascii="Aptos Display" w:hAnsi="Aptos Display"/>
              </w:rPr>
              <w:t>Validations</w:t>
            </w:r>
          </w:p>
        </w:tc>
      </w:tr>
      <w:tr w:rsidR="00C22DA3" w:rsidRPr="00E53C09" w14:paraId="515A5553" w14:textId="77777777" w:rsidTr="00C86222">
        <w:trPr>
          <w:trHeight w:val="1682"/>
          <w:jc w:val="center"/>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690DAC" w14:textId="77777777" w:rsidR="0026648B" w:rsidRPr="00E53C09" w:rsidRDefault="0026648B" w:rsidP="00EB5AA9">
            <w:pPr>
              <w:rPr>
                <w:rFonts w:ascii="Aptos Display" w:hAnsi="Aptos Display"/>
              </w:rPr>
            </w:pPr>
            <w:r w:rsidRPr="00E53C09">
              <w:rPr>
                <w:rFonts w:ascii="Aptos Display" w:hAnsi="Aptos Display"/>
              </w:rPr>
              <w:t>Transaction / Loan Information</w:t>
            </w:r>
          </w:p>
        </w:tc>
        <w:tc>
          <w:tcPr>
            <w:tcW w:w="1616" w:type="dxa"/>
            <w:tcBorders>
              <w:top w:val="single" w:sz="4" w:space="0" w:color="auto"/>
              <w:left w:val="nil"/>
              <w:bottom w:val="single" w:sz="4" w:space="0" w:color="auto"/>
              <w:right w:val="single" w:sz="4" w:space="0" w:color="auto"/>
            </w:tcBorders>
            <w:shd w:val="clear" w:color="auto" w:fill="auto"/>
            <w:vAlign w:val="center"/>
            <w:hideMark/>
          </w:tcPr>
          <w:p w14:paraId="243E50EF" w14:textId="77777777" w:rsidR="0026648B" w:rsidRPr="002F4CC2" w:rsidRDefault="0026648B" w:rsidP="00EB5AA9">
            <w:pPr>
              <w:rPr>
                <w:rFonts w:ascii="Aptos Display" w:hAnsi="Aptos Display"/>
                <w:lang w:val="es-PR"/>
              </w:rPr>
            </w:pPr>
            <w:r w:rsidRPr="002F4CC2">
              <w:rPr>
                <w:rFonts w:ascii="Aptos Display" w:hAnsi="Aptos Display"/>
                <w:lang w:val="es-PR"/>
              </w:rPr>
              <w:t>English:</w:t>
            </w:r>
            <w:r w:rsidRPr="002F4CC2">
              <w:rPr>
                <w:rFonts w:ascii="Aptos Display" w:hAnsi="Aptos Display"/>
                <w:lang w:val="es-PR"/>
              </w:rPr>
              <w:br/>
              <w:t>Transaction Purpose</w:t>
            </w:r>
            <w:r w:rsidRPr="002F4CC2">
              <w:rPr>
                <w:rFonts w:ascii="Aptos Display" w:hAnsi="Aptos Display"/>
                <w:lang w:val="es-PR"/>
              </w:rPr>
              <w:br/>
            </w:r>
            <w:r w:rsidRPr="002F4CC2">
              <w:rPr>
                <w:rFonts w:ascii="Aptos Display" w:hAnsi="Aptos Display"/>
                <w:lang w:val="es-PR"/>
              </w:rPr>
              <w:br/>
              <w:t>Spanish:</w:t>
            </w:r>
            <w:r w:rsidRPr="002F4CC2">
              <w:rPr>
                <w:rFonts w:ascii="Aptos Display" w:hAnsi="Aptos Display"/>
                <w:lang w:val="es-PR"/>
              </w:rPr>
              <w:br/>
              <w:t>Propósito de la Transacción </w:t>
            </w:r>
          </w:p>
        </w:tc>
        <w:tc>
          <w:tcPr>
            <w:tcW w:w="1331" w:type="dxa"/>
            <w:tcBorders>
              <w:top w:val="single" w:sz="4" w:space="0" w:color="auto"/>
              <w:left w:val="nil"/>
              <w:bottom w:val="single" w:sz="4" w:space="0" w:color="auto"/>
              <w:right w:val="single" w:sz="4" w:space="0" w:color="auto"/>
            </w:tcBorders>
            <w:shd w:val="clear" w:color="auto" w:fill="auto"/>
            <w:vAlign w:val="center"/>
            <w:hideMark/>
          </w:tcPr>
          <w:p w14:paraId="05B3A550" w14:textId="75DEC264" w:rsidR="0026648B" w:rsidRPr="00E53C09" w:rsidRDefault="0026648B" w:rsidP="00EB5AA9">
            <w:pPr>
              <w:rPr>
                <w:rFonts w:ascii="Aptos Display" w:hAnsi="Aptos Display"/>
              </w:rPr>
            </w:pPr>
            <w:r w:rsidRPr="00E53C09">
              <w:rPr>
                <w:rFonts w:ascii="Aptos Display" w:hAnsi="Aptos Display"/>
              </w:rPr>
              <w:t>Y</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57D9A249" w14:textId="77777777" w:rsidR="0026648B" w:rsidRPr="00E53C09" w:rsidRDefault="0026648B" w:rsidP="00EB5AA9">
            <w:pPr>
              <w:rPr>
                <w:rFonts w:ascii="Aptos Display" w:hAnsi="Aptos Display"/>
              </w:rPr>
            </w:pPr>
            <w:r w:rsidRPr="00E53C09">
              <w:rPr>
                <w:rFonts w:ascii="Aptos Display" w:hAnsi="Aptos Display"/>
              </w:rPr>
              <w:t>Picklist</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5333BB83" w14:textId="77777777" w:rsidR="0026648B" w:rsidRPr="00E53C09" w:rsidRDefault="0026648B" w:rsidP="00EB5AA9">
            <w:pPr>
              <w:rPr>
                <w:rFonts w:ascii="Aptos Display" w:hAnsi="Aptos Display"/>
              </w:rPr>
            </w:pPr>
            <w:r w:rsidRPr="00E53C09">
              <w:rPr>
                <w:rFonts w:ascii="Aptos Display" w:hAnsi="Aptos Display"/>
              </w:rPr>
              <w:t>English:</w:t>
            </w:r>
            <w:r w:rsidRPr="00E53C09">
              <w:rPr>
                <w:rFonts w:ascii="Aptos Display" w:hAnsi="Aptos Display"/>
              </w:rPr>
              <w:br/>
              <w:t>1. Purchase</w:t>
            </w:r>
            <w:r w:rsidRPr="00E53C09">
              <w:rPr>
                <w:rFonts w:ascii="Aptos Display" w:hAnsi="Aptos Display"/>
              </w:rPr>
              <w:br/>
              <w:t>2. Refinancing</w:t>
            </w:r>
            <w:r w:rsidRPr="00E53C09">
              <w:rPr>
                <w:rFonts w:ascii="Aptos Display" w:hAnsi="Aptos Display"/>
              </w:rPr>
              <w:br/>
            </w:r>
            <w:r w:rsidRPr="00E53C09">
              <w:rPr>
                <w:rFonts w:ascii="Aptos Display" w:hAnsi="Aptos Display"/>
              </w:rPr>
              <w:br/>
              <w:t xml:space="preserve">Spanish: </w:t>
            </w:r>
            <w:r w:rsidRPr="00E53C09">
              <w:rPr>
                <w:rFonts w:ascii="Aptos Display" w:hAnsi="Aptos Display"/>
              </w:rPr>
              <w:br/>
              <w:t>1. Compraventa</w:t>
            </w:r>
            <w:r w:rsidRPr="00E53C09">
              <w:rPr>
                <w:rFonts w:ascii="Aptos Display" w:hAnsi="Aptos Display"/>
              </w:rPr>
              <w:br/>
              <w:t>2. Refinanciamiento </w:t>
            </w:r>
          </w:p>
        </w:tc>
        <w:tc>
          <w:tcPr>
            <w:tcW w:w="2430" w:type="dxa"/>
            <w:tcBorders>
              <w:top w:val="single" w:sz="4" w:space="0" w:color="auto"/>
              <w:left w:val="nil"/>
              <w:bottom w:val="single" w:sz="4" w:space="0" w:color="auto"/>
              <w:right w:val="single" w:sz="4" w:space="0" w:color="auto"/>
            </w:tcBorders>
            <w:shd w:val="clear" w:color="auto" w:fill="auto"/>
            <w:vAlign w:val="center"/>
            <w:hideMark/>
          </w:tcPr>
          <w:p w14:paraId="02AD6723" w14:textId="6131F7A7" w:rsidR="0026648B" w:rsidRPr="00E53C09" w:rsidRDefault="0026648B" w:rsidP="00EB5AA9">
            <w:pPr>
              <w:rPr>
                <w:rFonts w:ascii="Aptos Display" w:hAnsi="Aptos Display"/>
              </w:rPr>
            </w:pPr>
            <w:r w:rsidRPr="00E53C09">
              <w:rPr>
                <w:rFonts w:ascii="Aptos Display" w:hAnsi="Aptos Display"/>
              </w:rPr>
              <w:t>1. If the prospect selects the Purchase option, the form continues with the question about the customer's stage. 2. If the prospect selects the Refinancing option, the form should continue requesting contact information, starting with the Name, and ending with the privacy policy information and indicating that they would be communicating with him to continue with the orientation process with a Popular Mortgage representative (Call Center Agent, Mortgage Consultant Assistant and Senior Mortgage Consultant.</w:t>
            </w:r>
          </w:p>
        </w:tc>
      </w:tr>
      <w:tr w:rsidR="00C22DA3" w:rsidRPr="00E53C09" w14:paraId="63D040C6" w14:textId="77777777" w:rsidTr="00C86222">
        <w:trPr>
          <w:trHeight w:val="3194"/>
          <w:jc w:val="center"/>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88200F" w14:textId="77777777" w:rsidR="0026648B" w:rsidRPr="00E53C09" w:rsidRDefault="0026648B" w:rsidP="00EB5AA9">
            <w:pPr>
              <w:rPr>
                <w:rFonts w:ascii="Aptos Display" w:hAnsi="Aptos Display"/>
              </w:rPr>
            </w:pPr>
            <w:r w:rsidRPr="00E53C09">
              <w:rPr>
                <w:rFonts w:ascii="Aptos Display" w:hAnsi="Aptos Display"/>
              </w:rPr>
              <w:lastRenderedPageBreak/>
              <w:t>Transaction / Loan Information</w:t>
            </w:r>
          </w:p>
        </w:tc>
        <w:tc>
          <w:tcPr>
            <w:tcW w:w="1616" w:type="dxa"/>
            <w:tcBorders>
              <w:top w:val="single" w:sz="4" w:space="0" w:color="auto"/>
              <w:left w:val="nil"/>
              <w:bottom w:val="single" w:sz="4" w:space="0" w:color="auto"/>
              <w:right w:val="single" w:sz="4" w:space="0" w:color="auto"/>
            </w:tcBorders>
            <w:shd w:val="clear" w:color="auto" w:fill="auto"/>
            <w:vAlign w:val="center"/>
            <w:hideMark/>
          </w:tcPr>
          <w:p w14:paraId="2E428DD5" w14:textId="77777777" w:rsidR="0026648B" w:rsidRPr="002F4CC2" w:rsidRDefault="0026648B" w:rsidP="00EB5AA9">
            <w:pPr>
              <w:rPr>
                <w:rFonts w:ascii="Aptos Display" w:hAnsi="Aptos Display"/>
                <w:lang w:val="es-PR"/>
              </w:rPr>
            </w:pPr>
            <w:r w:rsidRPr="00E53C09">
              <w:rPr>
                <w:rFonts w:ascii="Aptos Display" w:hAnsi="Aptos Display"/>
              </w:rPr>
              <w:t>English:</w:t>
            </w:r>
            <w:r w:rsidRPr="00E53C09">
              <w:rPr>
                <w:rFonts w:ascii="Aptos Display" w:hAnsi="Aptos Display"/>
              </w:rPr>
              <w:br/>
              <w:t>What stage are you at?</w:t>
            </w:r>
            <w:r w:rsidRPr="00E53C09">
              <w:rPr>
                <w:rFonts w:ascii="Aptos Display" w:hAnsi="Aptos Display"/>
              </w:rPr>
              <w:br/>
            </w:r>
            <w:r w:rsidRPr="00E53C09">
              <w:rPr>
                <w:rFonts w:ascii="Aptos Display" w:hAnsi="Aptos Display"/>
              </w:rPr>
              <w:br/>
            </w:r>
            <w:r w:rsidRPr="002F4CC2">
              <w:rPr>
                <w:rFonts w:ascii="Aptos Display" w:hAnsi="Aptos Display"/>
                <w:lang w:val="es-PR"/>
              </w:rPr>
              <w:t>Spanish:</w:t>
            </w:r>
            <w:r w:rsidRPr="002F4CC2">
              <w:rPr>
                <w:rFonts w:ascii="Aptos Display" w:hAnsi="Aptos Display"/>
                <w:lang w:val="es-PR"/>
              </w:rPr>
              <w:br/>
              <w:t>¿En qué etapa te encuentras? </w:t>
            </w:r>
          </w:p>
        </w:tc>
        <w:tc>
          <w:tcPr>
            <w:tcW w:w="1331" w:type="dxa"/>
            <w:tcBorders>
              <w:top w:val="single" w:sz="4" w:space="0" w:color="auto"/>
              <w:left w:val="nil"/>
              <w:bottom w:val="single" w:sz="4" w:space="0" w:color="auto"/>
              <w:right w:val="single" w:sz="4" w:space="0" w:color="auto"/>
            </w:tcBorders>
            <w:shd w:val="clear" w:color="auto" w:fill="auto"/>
            <w:vAlign w:val="center"/>
            <w:hideMark/>
          </w:tcPr>
          <w:p w14:paraId="4A47E890" w14:textId="77777777" w:rsidR="0026648B" w:rsidRPr="00E53C09" w:rsidRDefault="0026648B" w:rsidP="00EB5AA9">
            <w:pPr>
              <w:rPr>
                <w:rFonts w:ascii="Aptos Display" w:hAnsi="Aptos Display"/>
              </w:rPr>
            </w:pPr>
            <w:r w:rsidRPr="00E53C09">
              <w:rPr>
                <w:rFonts w:ascii="Aptos Display" w:hAnsi="Aptos Display"/>
              </w:rPr>
              <w:t>Y</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43B1C164" w14:textId="77777777" w:rsidR="0026648B" w:rsidRPr="00E53C09" w:rsidRDefault="0026648B" w:rsidP="00EB5AA9">
            <w:pPr>
              <w:rPr>
                <w:rFonts w:ascii="Aptos Display" w:hAnsi="Aptos Display"/>
              </w:rPr>
            </w:pPr>
            <w:r w:rsidRPr="00E53C09">
              <w:rPr>
                <w:rFonts w:ascii="Aptos Display" w:hAnsi="Aptos Display"/>
              </w:rPr>
              <w:t>Picklist</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1554F472" w14:textId="77777777" w:rsidR="0026648B" w:rsidRPr="002F4CC2" w:rsidRDefault="0026648B" w:rsidP="00EB5AA9">
            <w:pPr>
              <w:rPr>
                <w:rFonts w:ascii="Aptos Display" w:hAnsi="Aptos Display"/>
                <w:lang w:val="es-PR"/>
              </w:rPr>
            </w:pPr>
            <w:r w:rsidRPr="00E53C09">
              <w:rPr>
                <w:rFonts w:ascii="Aptos Display" w:hAnsi="Aptos Display"/>
              </w:rPr>
              <w:t>English:</w:t>
            </w:r>
            <w:r w:rsidRPr="00E53C09">
              <w:rPr>
                <w:rFonts w:ascii="Aptos Display" w:hAnsi="Aptos Display"/>
              </w:rPr>
              <w:br/>
              <w:t xml:space="preserve">1. I have already found a property </w:t>
            </w:r>
            <w:r w:rsidRPr="00E53C09">
              <w:rPr>
                <w:rFonts w:ascii="Aptos Display" w:hAnsi="Aptos Display"/>
              </w:rPr>
              <w:br/>
              <w:t>2. I am looking for a property</w:t>
            </w:r>
            <w:r w:rsidRPr="00E53C09">
              <w:rPr>
                <w:rFonts w:ascii="Aptos Display" w:hAnsi="Aptos Display"/>
              </w:rPr>
              <w:br/>
            </w:r>
            <w:r w:rsidRPr="00E53C09">
              <w:rPr>
                <w:rFonts w:ascii="Aptos Display" w:hAnsi="Aptos Display"/>
              </w:rPr>
              <w:br/>
              <w:t>Spanish:</w:t>
            </w:r>
            <w:r w:rsidRPr="00E53C09">
              <w:rPr>
                <w:rFonts w:ascii="Aptos Display" w:hAnsi="Aptos Display"/>
              </w:rPr>
              <w:br/>
              <w:t xml:space="preserve">1. </w:t>
            </w:r>
            <w:r w:rsidRPr="002F4CC2">
              <w:rPr>
                <w:rFonts w:ascii="Aptos Display" w:hAnsi="Aptos Display"/>
                <w:lang w:val="es-PR"/>
              </w:rPr>
              <w:t>Ya encontré una propiedad.</w:t>
            </w:r>
            <w:r w:rsidRPr="002F4CC2">
              <w:rPr>
                <w:rFonts w:ascii="Aptos Display" w:hAnsi="Aptos Display"/>
                <w:lang w:val="es-PR"/>
              </w:rPr>
              <w:br/>
              <w:t>2. Estoy en búsqueda de una propiedad.</w:t>
            </w:r>
          </w:p>
        </w:tc>
        <w:tc>
          <w:tcPr>
            <w:tcW w:w="2430" w:type="dxa"/>
            <w:tcBorders>
              <w:top w:val="single" w:sz="4" w:space="0" w:color="auto"/>
              <w:left w:val="nil"/>
              <w:bottom w:val="single" w:sz="4" w:space="0" w:color="auto"/>
              <w:right w:val="single" w:sz="4" w:space="0" w:color="auto"/>
            </w:tcBorders>
            <w:shd w:val="clear" w:color="auto" w:fill="auto"/>
            <w:vAlign w:val="center"/>
            <w:hideMark/>
          </w:tcPr>
          <w:p w14:paraId="77326817" w14:textId="77777777" w:rsidR="0026648B" w:rsidRPr="00E53C09" w:rsidRDefault="0026648B" w:rsidP="00EB5AA9">
            <w:pPr>
              <w:rPr>
                <w:rFonts w:ascii="Aptos Display" w:hAnsi="Aptos Display"/>
              </w:rPr>
            </w:pPr>
            <w:r w:rsidRPr="00E53C09">
              <w:rPr>
                <w:rFonts w:ascii="Aptos Display" w:hAnsi="Aptos Display"/>
              </w:rPr>
              <w:t>1. If the prospect (lead) marks the option of "I have already found a property", the form must generate a message inviting the user to fill in the contact information so that they can communicate with him as soon as possible.</w:t>
            </w:r>
          </w:p>
        </w:tc>
      </w:tr>
      <w:tr w:rsidR="00C22DA3" w:rsidRPr="00E53C09" w14:paraId="46D5AD10" w14:textId="77777777" w:rsidTr="00B42997">
        <w:trPr>
          <w:trHeight w:val="2060"/>
          <w:jc w:val="center"/>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4751E709" w14:textId="77777777" w:rsidR="0026648B" w:rsidRPr="008A550C" w:rsidRDefault="0026648B" w:rsidP="00EB5AA9">
            <w:pPr>
              <w:rPr>
                <w:rFonts w:ascii="Aptos Display" w:hAnsi="Aptos Display"/>
              </w:rPr>
            </w:pPr>
            <w:r w:rsidRPr="008A550C">
              <w:rPr>
                <w:rFonts w:ascii="Aptos Display" w:hAnsi="Aptos Display"/>
              </w:rPr>
              <w:t>Property Information</w:t>
            </w:r>
          </w:p>
        </w:tc>
        <w:tc>
          <w:tcPr>
            <w:tcW w:w="1616" w:type="dxa"/>
            <w:tcBorders>
              <w:top w:val="single" w:sz="4" w:space="0" w:color="auto"/>
              <w:left w:val="nil"/>
              <w:bottom w:val="single" w:sz="4" w:space="0" w:color="auto"/>
              <w:right w:val="single" w:sz="4" w:space="0" w:color="auto"/>
            </w:tcBorders>
            <w:shd w:val="clear" w:color="auto" w:fill="auto"/>
            <w:vAlign w:val="center"/>
          </w:tcPr>
          <w:p w14:paraId="2C192ED2" w14:textId="77777777" w:rsidR="0026648B" w:rsidRPr="008A550C" w:rsidRDefault="0026648B" w:rsidP="00EB5AA9">
            <w:pPr>
              <w:rPr>
                <w:rFonts w:ascii="Aptos Display" w:hAnsi="Aptos Display"/>
                <w:lang w:val="es-PR"/>
              </w:rPr>
            </w:pPr>
            <w:r w:rsidRPr="008A550C">
              <w:rPr>
                <w:rFonts w:ascii="Aptos Display" w:hAnsi="Aptos Display"/>
                <w:lang w:val="es-PR"/>
              </w:rPr>
              <w:t>English:</w:t>
            </w:r>
            <w:r w:rsidRPr="008A550C">
              <w:rPr>
                <w:rFonts w:ascii="Aptos Display" w:hAnsi="Aptos Display"/>
                <w:lang w:val="es-PR"/>
              </w:rPr>
              <w:br/>
              <w:t>Purchase Price</w:t>
            </w:r>
            <w:r w:rsidRPr="008A550C">
              <w:rPr>
                <w:rFonts w:ascii="Aptos Display" w:hAnsi="Aptos Display"/>
                <w:lang w:val="es-PR"/>
              </w:rPr>
              <w:br/>
            </w:r>
            <w:r w:rsidRPr="008A550C">
              <w:rPr>
                <w:rFonts w:ascii="Aptos Display" w:hAnsi="Aptos Display"/>
                <w:lang w:val="es-PR"/>
              </w:rPr>
              <w:br/>
              <w:t>Spanish:</w:t>
            </w:r>
            <w:r w:rsidRPr="008A550C">
              <w:rPr>
                <w:rFonts w:ascii="Aptos Display" w:hAnsi="Aptos Display"/>
                <w:lang w:val="es-PR"/>
              </w:rPr>
              <w:br/>
              <w:t>Precio estimado de la propiedad </w:t>
            </w:r>
          </w:p>
        </w:tc>
        <w:tc>
          <w:tcPr>
            <w:tcW w:w="1331" w:type="dxa"/>
            <w:tcBorders>
              <w:top w:val="single" w:sz="4" w:space="0" w:color="auto"/>
              <w:left w:val="nil"/>
              <w:bottom w:val="single" w:sz="4" w:space="0" w:color="auto"/>
              <w:right w:val="single" w:sz="4" w:space="0" w:color="auto"/>
            </w:tcBorders>
            <w:shd w:val="clear" w:color="auto" w:fill="auto"/>
            <w:vAlign w:val="center"/>
          </w:tcPr>
          <w:p w14:paraId="5D25ED01" w14:textId="77777777" w:rsidR="0026648B" w:rsidRPr="008A550C" w:rsidRDefault="0026648B" w:rsidP="00EB5AA9">
            <w:pPr>
              <w:rPr>
                <w:rFonts w:ascii="Aptos Display" w:hAnsi="Aptos Display"/>
              </w:rPr>
            </w:pPr>
            <w:r w:rsidRPr="008A550C">
              <w:rPr>
                <w:rFonts w:ascii="Aptos Display" w:hAnsi="Aptos Display"/>
              </w:rPr>
              <w:t>Y</w:t>
            </w:r>
          </w:p>
        </w:tc>
        <w:tc>
          <w:tcPr>
            <w:tcW w:w="1080" w:type="dxa"/>
            <w:tcBorders>
              <w:top w:val="single" w:sz="4" w:space="0" w:color="auto"/>
              <w:left w:val="nil"/>
              <w:bottom w:val="single" w:sz="4" w:space="0" w:color="auto"/>
              <w:right w:val="single" w:sz="4" w:space="0" w:color="auto"/>
            </w:tcBorders>
            <w:shd w:val="clear" w:color="auto" w:fill="auto"/>
            <w:vAlign w:val="center"/>
          </w:tcPr>
          <w:p w14:paraId="13021A7B" w14:textId="77777777" w:rsidR="0026648B" w:rsidRPr="008A550C" w:rsidRDefault="0026648B" w:rsidP="00EB5AA9">
            <w:pPr>
              <w:rPr>
                <w:rFonts w:ascii="Aptos Display" w:hAnsi="Aptos Display"/>
              </w:rPr>
            </w:pPr>
            <w:r w:rsidRPr="008A550C">
              <w:rPr>
                <w:rFonts w:ascii="Aptos Display" w:hAnsi="Aptos Display"/>
              </w:rPr>
              <w:t>Text</w:t>
            </w:r>
          </w:p>
        </w:tc>
        <w:tc>
          <w:tcPr>
            <w:tcW w:w="2250" w:type="dxa"/>
            <w:tcBorders>
              <w:top w:val="single" w:sz="4" w:space="0" w:color="auto"/>
              <w:left w:val="nil"/>
              <w:bottom w:val="single" w:sz="4" w:space="0" w:color="auto"/>
              <w:right w:val="single" w:sz="4" w:space="0" w:color="auto"/>
            </w:tcBorders>
            <w:shd w:val="clear" w:color="auto" w:fill="auto"/>
            <w:vAlign w:val="center"/>
          </w:tcPr>
          <w:p w14:paraId="52BE8F5D" w14:textId="77777777" w:rsidR="0026648B" w:rsidRPr="008A550C" w:rsidRDefault="0026648B" w:rsidP="00EB5AA9">
            <w:pPr>
              <w:rPr>
                <w:rFonts w:ascii="Aptos Display" w:hAnsi="Aptos Display"/>
              </w:rPr>
            </w:pPr>
            <w:r w:rsidRPr="008A550C">
              <w:rPr>
                <w:rFonts w:ascii="Aptos Display" w:hAnsi="Aptos Display"/>
              </w:rPr>
              <w:t>N/A</w:t>
            </w:r>
          </w:p>
        </w:tc>
        <w:tc>
          <w:tcPr>
            <w:tcW w:w="2430" w:type="dxa"/>
            <w:tcBorders>
              <w:top w:val="single" w:sz="4" w:space="0" w:color="auto"/>
              <w:left w:val="nil"/>
              <w:bottom w:val="single" w:sz="4" w:space="0" w:color="auto"/>
              <w:right w:val="single" w:sz="4" w:space="0" w:color="auto"/>
            </w:tcBorders>
            <w:shd w:val="clear" w:color="auto" w:fill="auto"/>
            <w:vAlign w:val="center"/>
          </w:tcPr>
          <w:p w14:paraId="738EC2D7" w14:textId="77777777" w:rsidR="0026648B" w:rsidRPr="008A550C" w:rsidRDefault="0026648B" w:rsidP="00EB5AA9">
            <w:pPr>
              <w:rPr>
                <w:rFonts w:ascii="Aptos Display" w:hAnsi="Aptos Display"/>
              </w:rPr>
            </w:pPr>
            <w:r w:rsidRPr="008A550C">
              <w:rPr>
                <w:rFonts w:ascii="Aptos Display" w:hAnsi="Aptos Display"/>
              </w:rPr>
              <w:t>N/A</w:t>
            </w:r>
          </w:p>
        </w:tc>
      </w:tr>
      <w:tr w:rsidR="00C22DA3" w:rsidRPr="00882B96" w14:paraId="11C437DD" w14:textId="77777777" w:rsidTr="00B42997">
        <w:trPr>
          <w:trHeight w:val="2060"/>
          <w:jc w:val="center"/>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271E06B0" w14:textId="4F783D96" w:rsidR="00BA3BA2" w:rsidRPr="008A550C" w:rsidRDefault="00BA3BA2" w:rsidP="00EB5AA9">
            <w:pPr>
              <w:rPr>
                <w:rFonts w:ascii="Aptos Display" w:hAnsi="Aptos Display"/>
              </w:rPr>
            </w:pPr>
            <w:r>
              <w:rPr>
                <w:rFonts w:ascii="Aptos Display" w:hAnsi="Aptos Display"/>
              </w:rPr>
              <w:t>Property Information</w:t>
            </w:r>
          </w:p>
        </w:tc>
        <w:tc>
          <w:tcPr>
            <w:tcW w:w="1616" w:type="dxa"/>
            <w:tcBorders>
              <w:top w:val="single" w:sz="4" w:space="0" w:color="auto"/>
              <w:left w:val="nil"/>
              <w:bottom w:val="single" w:sz="4" w:space="0" w:color="auto"/>
              <w:right w:val="single" w:sz="4" w:space="0" w:color="auto"/>
            </w:tcBorders>
            <w:shd w:val="clear" w:color="auto" w:fill="auto"/>
            <w:vAlign w:val="center"/>
          </w:tcPr>
          <w:p w14:paraId="3BBEAA65" w14:textId="77777777" w:rsidR="00BA3BA2" w:rsidRDefault="00BA3BA2" w:rsidP="007566BB">
            <w:pPr>
              <w:spacing w:after="0"/>
              <w:rPr>
                <w:rFonts w:ascii="Aptos Display" w:hAnsi="Aptos Display"/>
                <w:lang w:val="es-PR"/>
              </w:rPr>
            </w:pPr>
            <w:r>
              <w:rPr>
                <w:rFonts w:ascii="Aptos Display" w:hAnsi="Aptos Display"/>
                <w:lang w:val="es-PR"/>
              </w:rPr>
              <w:t>Engli</w:t>
            </w:r>
            <w:r w:rsidR="00DA4E78">
              <w:rPr>
                <w:rFonts w:ascii="Aptos Display" w:hAnsi="Aptos Display"/>
                <w:lang w:val="es-PR"/>
              </w:rPr>
              <w:t>sh:</w:t>
            </w:r>
          </w:p>
          <w:p w14:paraId="2F025A27" w14:textId="77777777" w:rsidR="00DA4E78" w:rsidRDefault="00BD3C14" w:rsidP="007566BB">
            <w:pPr>
              <w:spacing w:after="0"/>
              <w:rPr>
                <w:rFonts w:ascii="Aptos Display" w:hAnsi="Aptos Display"/>
                <w:lang w:val="es-PR"/>
              </w:rPr>
            </w:pPr>
            <w:r>
              <w:rPr>
                <w:rFonts w:ascii="Aptos Display" w:hAnsi="Aptos Display"/>
                <w:lang w:val="es-PR"/>
              </w:rPr>
              <w:t>Property Municipality</w:t>
            </w:r>
          </w:p>
          <w:p w14:paraId="754CD248" w14:textId="77777777" w:rsidR="007566BB" w:rsidRDefault="007566BB" w:rsidP="007566BB">
            <w:pPr>
              <w:spacing w:after="0"/>
              <w:rPr>
                <w:rFonts w:ascii="Aptos Display" w:hAnsi="Aptos Display"/>
                <w:lang w:val="es-PR"/>
              </w:rPr>
            </w:pPr>
          </w:p>
          <w:p w14:paraId="399D8D99" w14:textId="77777777" w:rsidR="007566BB" w:rsidRDefault="00BD3C14" w:rsidP="007566BB">
            <w:pPr>
              <w:spacing w:after="0"/>
              <w:rPr>
                <w:rFonts w:ascii="Aptos Display" w:hAnsi="Aptos Display"/>
                <w:lang w:val="es-PR"/>
              </w:rPr>
            </w:pPr>
            <w:r>
              <w:rPr>
                <w:rFonts w:ascii="Aptos Display" w:hAnsi="Aptos Display"/>
                <w:lang w:val="es-PR"/>
              </w:rPr>
              <w:t>Spanish:</w:t>
            </w:r>
          </w:p>
          <w:p w14:paraId="45F36814" w14:textId="6FFC3581" w:rsidR="00BD3C14" w:rsidRPr="008A550C" w:rsidRDefault="00BD3C14" w:rsidP="007566BB">
            <w:pPr>
              <w:spacing w:after="0"/>
              <w:rPr>
                <w:rFonts w:ascii="Aptos Display" w:hAnsi="Aptos Display"/>
                <w:lang w:val="es-PR"/>
              </w:rPr>
            </w:pPr>
            <w:r>
              <w:rPr>
                <w:rFonts w:ascii="Aptos Display" w:hAnsi="Aptos Display"/>
                <w:lang w:val="es-PR"/>
              </w:rPr>
              <w:t>Municipio donde espera comprar la propiedad</w:t>
            </w:r>
          </w:p>
        </w:tc>
        <w:tc>
          <w:tcPr>
            <w:tcW w:w="1331" w:type="dxa"/>
            <w:tcBorders>
              <w:top w:val="single" w:sz="4" w:space="0" w:color="auto"/>
              <w:left w:val="nil"/>
              <w:bottom w:val="single" w:sz="4" w:space="0" w:color="auto"/>
              <w:right w:val="single" w:sz="4" w:space="0" w:color="auto"/>
            </w:tcBorders>
            <w:shd w:val="clear" w:color="auto" w:fill="auto"/>
            <w:vAlign w:val="center"/>
          </w:tcPr>
          <w:p w14:paraId="25EC8E73" w14:textId="46C65D6D" w:rsidR="00BA3BA2" w:rsidRPr="00BD3C14" w:rsidRDefault="00882B96" w:rsidP="00EB5AA9">
            <w:pPr>
              <w:rPr>
                <w:rFonts w:ascii="Aptos Display" w:hAnsi="Aptos Display"/>
                <w:lang w:val="es-PR"/>
              </w:rPr>
            </w:pPr>
            <w:r>
              <w:rPr>
                <w:rFonts w:ascii="Aptos Display" w:hAnsi="Aptos Display"/>
                <w:lang w:val="es-PR"/>
              </w:rPr>
              <w:t>Y</w:t>
            </w:r>
          </w:p>
        </w:tc>
        <w:tc>
          <w:tcPr>
            <w:tcW w:w="1080" w:type="dxa"/>
            <w:tcBorders>
              <w:top w:val="single" w:sz="4" w:space="0" w:color="auto"/>
              <w:left w:val="nil"/>
              <w:bottom w:val="single" w:sz="4" w:space="0" w:color="auto"/>
              <w:right w:val="single" w:sz="4" w:space="0" w:color="auto"/>
            </w:tcBorders>
            <w:shd w:val="clear" w:color="auto" w:fill="auto"/>
            <w:vAlign w:val="center"/>
          </w:tcPr>
          <w:p w14:paraId="7F219AAE" w14:textId="77121097" w:rsidR="00BA3BA2" w:rsidRPr="00BD3C14" w:rsidRDefault="00882B96" w:rsidP="00EB5AA9">
            <w:pPr>
              <w:rPr>
                <w:rFonts w:ascii="Aptos Display" w:hAnsi="Aptos Display"/>
                <w:lang w:val="es-PR"/>
              </w:rPr>
            </w:pPr>
            <w:r>
              <w:rPr>
                <w:rFonts w:ascii="Aptos Display" w:hAnsi="Aptos Display"/>
                <w:lang w:val="es-PR"/>
              </w:rPr>
              <w:t>Picklist</w:t>
            </w:r>
          </w:p>
        </w:tc>
        <w:tc>
          <w:tcPr>
            <w:tcW w:w="2250" w:type="dxa"/>
            <w:tcBorders>
              <w:top w:val="single" w:sz="4" w:space="0" w:color="auto"/>
              <w:left w:val="nil"/>
              <w:bottom w:val="single" w:sz="4" w:space="0" w:color="auto"/>
              <w:right w:val="single" w:sz="4" w:space="0" w:color="auto"/>
            </w:tcBorders>
            <w:shd w:val="clear" w:color="auto" w:fill="auto"/>
            <w:vAlign w:val="center"/>
          </w:tcPr>
          <w:p w14:paraId="4737FB4C" w14:textId="68F295A4" w:rsidR="00BA3BA2" w:rsidRPr="00882B96" w:rsidRDefault="00882B96" w:rsidP="00EB5AA9">
            <w:pPr>
              <w:rPr>
                <w:rFonts w:ascii="Aptos Display" w:hAnsi="Aptos Display"/>
                <w:lang w:val="en-US"/>
              </w:rPr>
            </w:pPr>
            <w:r w:rsidRPr="00882B96">
              <w:rPr>
                <w:rFonts w:ascii="Aptos Display" w:hAnsi="Aptos Display"/>
                <w:lang w:val="en-US"/>
              </w:rPr>
              <w:t>Values: List of Municipalities i</w:t>
            </w:r>
            <w:r>
              <w:rPr>
                <w:rFonts w:ascii="Aptos Display" w:hAnsi="Aptos Display"/>
                <w:lang w:val="en-US"/>
              </w:rPr>
              <w:t>n PR</w:t>
            </w:r>
          </w:p>
        </w:tc>
        <w:tc>
          <w:tcPr>
            <w:tcW w:w="2430" w:type="dxa"/>
            <w:tcBorders>
              <w:top w:val="single" w:sz="4" w:space="0" w:color="auto"/>
              <w:left w:val="nil"/>
              <w:bottom w:val="single" w:sz="4" w:space="0" w:color="auto"/>
              <w:right w:val="single" w:sz="4" w:space="0" w:color="auto"/>
            </w:tcBorders>
            <w:shd w:val="clear" w:color="auto" w:fill="auto"/>
            <w:vAlign w:val="center"/>
          </w:tcPr>
          <w:p w14:paraId="49B076A3" w14:textId="0552DE68" w:rsidR="00BA3BA2" w:rsidRPr="00882B96" w:rsidRDefault="009546B8" w:rsidP="00EB5AA9">
            <w:pPr>
              <w:rPr>
                <w:rFonts w:ascii="Aptos Display" w:hAnsi="Aptos Display"/>
                <w:lang w:val="en-US"/>
              </w:rPr>
            </w:pPr>
            <w:r>
              <w:rPr>
                <w:rFonts w:ascii="Aptos Display" w:hAnsi="Aptos Display"/>
                <w:lang w:val="en-US"/>
              </w:rPr>
              <w:t>N/A</w:t>
            </w:r>
          </w:p>
        </w:tc>
      </w:tr>
      <w:tr w:rsidR="00C22DA3" w:rsidRPr="00E53C09" w14:paraId="6F8999F8" w14:textId="77777777" w:rsidTr="00B42997">
        <w:trPr>
          <w:trHeight w:val="3068"/>
          <w:jc w:val="center"/>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0E5D1B81" w14:textId="77777777" w:rsidR="0026648B" w:rsidRPr="008A550C" w:rsidRDefault="0026648B" w:rsidP="00EB5AA9">
            <w:pPr>
              <w:rPr>
                <w:rFonts w:ascii="Aptos Display" w:hAnsi="Aptos Display"/>
              </w:rPr>
            </w:pPr>
            <w:r w:rsidRPr="008A550C">
              <w:rPr>
                <w:rFonts w:ascii="Aptos Display" w:hAnsi="Aptos Display"/>
              </w:rPr>
              <w:t>Property Information</w:t>
            </w:r>
          </w:p>
        </w:tc>
        <w:tc>
          <w:tcPr>
            <w:tcW w:w="1616" w:type="dxa"/>
            <w:tcBorders>
              <w:top w:val="single" w:sz="4" w:space="0" w:color="auto"/>
              <w:left w:val="nil"/>
              <w:bottom w:val="single" w:sz="4" w:space="0" w:color="auto"/>
              <w:right w:val="single" w:sz="4" w:space="0" w:color="auto"/>
            </w:tcBorders>
            <w:shd w:val="clear" w:color="auto" w:fill="auto"/>
            <w:vAlign w:val="center"/>
          </w:tcPr>
          <w:p w14:paraId="24F4CB6D" w14:textId="77777777" w:rsidR="0026648B" w:rsidRPr="008A550C" w:rsidRDefault="0026648B" w:rsidP="00EB5AA9">
            <w:pPr>
              <w:rPr>
                <w:rFonts w:ascii="Aptos Display" w:hAnsi="Aptos Display"/>
              </w:rPr>
            </w:pPr>
            <w:r w:rsidRPr="008A550C">
              <w:rPr>
                <w:rFonts w:ascii="Aptos Display" w:hAnsi="Aptos Display"/>
              </w:rPr>
              <w:t>English:</w:t>
            </w:r>
            <w:r w:rsidRPr="008A550C">
              <w:rPr>
                <w:rFonts w:ascii="Aptos Display" w:hAnsi="Aptos Display"/>
              </w:rPr>
              <w:br/>
              <w:t>This property Will be my:</w:t>
            </w:r>
            <w:r w:rsidRPr="008A550C">
              <w:rPr>
                <w:rFonts w:ascii="Aptos Display" w:hAnsi="Aptos Display"/>
              </w:rPr>
              <w:br/>
            </w:r>
            <w:r w:rsidRPr="008A550C">
              <w:rPr>
                <w:rFonts w:ascii="Aptos Display" w:hAnsi="Aptos Display"/>
              </w:rPr>
              <w:br/>
              <w:t>Spanish:</w:t>
            </w:r>
            <w:r w:rsidRPr="008A550C">
              <w:rPr>
                <w:rFonts w:ascii="Aptos Display" w:hAnsi="Aptos Display"/>
              </w:rPr>
              <w:br/>
              <w:t>Esta propiedad será para mí:</w:t>
            </w:r>
          </w:p>
        </w:tc>
        <w:tc>
          <w:tcPr>
            <w:tcW w:w="1331" w:type="dxa"/>
            <w:tcBorders>
              <w:top w:val="single" w:sz="4" w:space="0" w:color="auto"/>
              <w:left w:val="nil"/>
              <w:bottom w:val="single" w:sz="4" w:space="0" w:color="auto"/>
              <w:right w:val="single" w:sz="4" w:space="0" w:color="auto"/>
            </w:tcBorders>
            <w:shd w:val="clear" w:color="auto" w:fill="auto"/>
            <w:vAlign w:val="center"/>
          </w:tcPr>
          <w:p w14:paraId="5E2CEAD7" w14:textId="77777777" w:rsidR="0026648B" w:rsidRPr="008A550C" w:rsidRDefault="0026648B" w:rsidP="00EB5AA9">
            <w:pPr>
              <w:rPr>
                <w:rFonts w:ascii="Aptos Display" w:hAnsi="Aptos Display"/>
              </w:rPr>
            </w:pPr>
            <w:r w:rsidRPr="008A550C">
              <w:rPr>
                <w:rFonts w:ascii="Aptos Display" w:hAnsi="Aptos Display"/>
              </w:rPr>
              <w:t>Y</w:t>
            </w:r>
          </w:p>
        </w:tc>
        <w:tc>
          <w:tcPr>
            <w:tcW w:w="1080" w:type="dxa"/>
            <w:tcBorders>
              <w:top w:val="single" w:sz="4" w:space="0" w:color="auto"/>
              <w:left w:val="nil"/>
              <w:bottom w:val="single" w:sz="4" w:space="0" w:color="auto"/>
              <w:right w:val="single" w:sz="4" w:space="0" w:color="auto"/>
            </w:tcBorders>
            <w:shd w:val="clear" w:color="auto" w:fill="auto"/>
            <w:vAlign w:val="center"/>
          </w:tcPr>
          <w:p w14:paraId="7C3A1690" w14:textId="77777777" w:rsidR="0026648B" w:rsidRPr="008A550C" w:rsidRDefault="0026648B" w:rsidP="00EB5AA9">
            <w:pPr>
              <w:rPr>
                <w:rFonts w:ascii="Aptos Display" w:hAnsi="Aptos Display"/>
              </w:rPr>
            </w:pPr>
            <w:r w:rsidRPr="008A550C">
              <w:rPr>
                <w:rFonts w:ascii="Aptos Display" w:hAnsi="Aptos Display"/>
              </w:rPr>
              <w:t>Picklist</w:t>
            </w:r>
          </w:p>
        </w:tc>
        <w:tc>
          <w:tcPr>
            <w:tcW w:w="2250" w:type="dxa"/>
            <w:tcBorders>
              <w:top w:val="single" w:sz="4" w:space="0" w:color="auto"/>
              <w:left w:val="nil"/>
              <w:bottom w:val="single" w:sz="4" w:space="0" w:color="auto"/>
              <w:right w:val="single" w:sz="4" w:space="0" w:color="auto"/>
            </w:tcBorders>
            <w:shd w:val="clear" w:color="auto" w:fill="auto"/>
            <w:vAlign w:val="center"/>
          </w:tcPr>
          <w:p w14:paraId="5B80980F" w14:textId="77777777" w:rsidR="0026648B" w:rsidRPr="008A550C" w:rsidRDefault="0026648B" w:rsidP="00EB5AA9">
            <w:pPr>
              <w:rPr>
                <w:rFonts w:ascii="Aptos Display" w:hAnsi="Aptos Display"/>
              </w:rPr>
            </w:pPr>
            <w:r w:rsidRPr="008A550C">
              <w:rPr>
                <w:rFonts w:ascii="Aptos Display" w:hAnsi="Aptos Display"/>
              </w:rPr>
              <w:t>English:</w:t>
            </w:r>
            <w:r w:rsidRPr="008A550C">
              <w:rPr>
                <w:rFonts w:ascii="Aptos Display" w:hAnsi="Aptos Display"/>
              </w:rPr>
              <w:br/>
              <w:t xml:space="preserve">1. Primary Home </w:t>
            </w:r>
            <w:r w:rsidRPr="008A550C">
              <w:rPr>
                <w:rFonts w:ascii="Aptos Display" w:hAnsi="Aptos Display"/>
              </w:rPr>
              <w:br/>
              <w:t>2. Secondary Home</w:t>
            </w:r>
          </w:p>
          <w:p w14:paraId="6F565A21" w14:textId="77777777" w:rsidR="0026648B" w:rsidRPr="008A550C" w:rsidRDefault="0026648B" w:rsidP="00EB5AA9">
            <w:pPr>
              <w:rPr>
                <w:rFonts w:ascii="Aptos Display" w:hAnsi="Aptos Display"/>
                <w:lang w:val="es-PR"/>
              </w:rPr>
            </w:pPr>
            <w:r w:rsidRPr="008A550C">
              <w:rPr>
                <w:rFonts w:ascii="Aptos Display" w:hAnsi="Aptos Display"/>
              </w:rPr>
              <w:t>3. Investment Property</w:t>
            </w:r>
            <w:r w:rsidRPr="008A550C">
              <w:rPr>
                <w:rFonts w:ascii="Aptos Display" w:hAnsi="Aptos Display"/>
              </w:rPr>
              <w:br/>
            </w:r>
            <w:r w:rsidRPr="008A550C">
              <w:rPr>
                <w:rFonts w:ascii="Aptos Display" w:hAnsi="Aptos Display"/>
              </w:rPr>
              <w:br/>
              <w:t>Spanish:</w:t>
            </w:r>
            <w:r w:rsidRPr="008A550C">
              <w:rPr>
                <w:rFonts w:ascii="Aptos Display" w:hAnsi="Aptos Display"/>
              </w:rPr>
              <w:br/>
              <w:t xml:space="preserve">1. </w:t>
            </w:r>
            <w:r w:rsidRPr="008A550C">
              <w:rPr>
                <w:rFonts w:ascii="Aptos Display" w:hAnsi="Aptos Display"/>
                <w:lang w:val="es-PR"/>
              </w:rPr>
              <w:t>Residencia Principal</w:t>
            </w:r>
            <w:r w:rsidRPr="008A550C">
              <w:rPr>
                <w:rFonts w:ascii="Aptos Display" w:hAnsi="Aptos Display"/>
                <w:lang w:val="es-PR"/>
              </w:rPr>
              <w:br/>
              <w:t>2. Segunda Residencia</w:t>
            </w:r>
          </w:p>
          <w:p w14:paraId="5ECC864B" w14:textId="77777777" w:rsidR="0026648B" w:rsidRPr="008A550C" w:rsidRDefault="0026648B" w:rsidP="00EB5AA9">
            <w:pPr>
              <w:rPr>
                <w:rFonts w:ascii="Aptos Display" w:hAnsi="Aptos Display"/>
                <w:lang w:val="es-PR"/>
              </w:rPr>
            </w:pPr>
            <w:r w:rsidRPr="008A550C">
              <w:rPr>
                <w:rFonts w:ascii="Aptos Display" w:hAnsi="Aptos Display"/>
                <w:lang w:val="es-PR"/>
              </w:rPr>
              <w:t>3. Residencia de Inversión</w:t>
            </w:r>
          </w:p>
        </w:tc>
        <w:tc>
          <w:tcPr>
            <w:tcW w:w="2430" w:type="dxa"/>
            <w:tcBorders>
              <w:top w:val="single" w:sz="4" w:space="0" w:color="auto"/>
              <w:left w:val="nil"/>
              <w:bottom w:val="single" w:sz="4" w:space="0" w:color="auto"/>
              <w:right w:val="single" w:sz="4" w:space="0" w:color="auto"/>
            </w:tcBorders>
            <w:shd w:val="clear" w:color="auto" w:fill="auto"/>
            <w:vAlign w:val="center"/>
          </w:tcPr>
          <w:p w14:paraId="6748D112" w14:textId="77777777" w:rsidR="0026648B" w:rsidRPr="008A550C" w:rsidRDefault="0026648B" w:rsidP="00EB5AA9">
            <w:pPr>
              <w:rPr>
                <w:rFonts w:ascii="Aptos Display" w:hAnsi="Aptos Display"/>
              </w:rPr>
            </w:pPr>
            <w:r w:rsidRPr="008A550C">
              <w:rPr>
                <w:rFonts w:ascii="Aptos Display" w:hAnsi="Aptos Display"/>
              </w:rPr>
              <w:t>1. If the prospect (lead) marks the option of "I have already found a property", the form must generate a message inviting the user to fill in the contact information so that they can communicate with him as soon as possible.</w:t>
            </w:r>
          </w:p>
        </w:tc>
      </w:tr>
      <w:tr w:rsidR="00C22DA3" w:rsidRPr="00E53C09" w14:paraId="7A3529D1" w14:textId="77777777" w:rsidTr="00B42997">
        <w:trPr>
          <w:trHeight w:val="1665"/>
          <w:jc w:val="center"/>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E4B7A8" w14:textId="77777777" w:rsidR="0026648B" w:rsidRPr="00E53C09" w:rsidRDefault="0026648B" w:rsidP="00EB5AA9">
            <w:pPr>
              <w:rPr>
                <w:rFonts w:ascii="Aptos Display" w:hAnsi="Aptos Display"/>
              </w:rPr>
            </w:pPr>
            <w:r w:rsidRPr="00E53C09">
              <w:rPr>
                <w:rFonts w:ascii="Aptos Display" w:hAnsi="Aptos Display"/>
              </w:rPr>
              <w:lastRenderedPageBreak/>
              <w:t>Personal Information</w:t>
            </w:r>
          </w:p>
        </w:tc>
        <w:tc>
          <w:tcPr>
            <w:tcW w:w="1616" w:type="dxa"/>
            <w:tcBorders>
              <w:top w:val="single" w:sz="4" w:space="0" w:color="auto"/>
              <w:left w:val="nil"/>
              <w:bottom w:val="single" w:sz="4" w:space="0" w:color="auto"/>
              <w:right w:val="single" w:sz="4" w:space="0" w:color="auto"/>
            </w:tcBorders>
            <w:shd w:val="clear" w:color="auto" w:fill="auto"/>
            <w:vAlign w:val="center"/>
            <w:hideMark/>
          </w:tcPr>
          <w:p w14:paraId="3D66658C" w14:textId="77777777" w:rsidR="0026648B" w:rsidRPr="00E53C09" w:rsidRDefault="0026648B" w:rsidP="00EB5AA9">
            <w:pPr>
              <w:rPr>
                <w:rFonts w:ascii="Aptos Display" w:hAnsi="Aptos Display"/>
              </w:rPr>
            </w:pPr>
            <w:r w:rsidRPr="00E53C09">
              <w:rPr>
                <w:rFonts w:ascii="Aptos Display" w:hAnsi="Aptos Display"/>
              </w:rPr>
              <w:t>English:</w:t>
            </w:r>
            <w:r w:rsidRPr="00E53C09">
              <w:rPr>
                <w:rFonts w:ascii="Aptos Display" w:hAnsi="Aptos Display"/>
              </w:rPr>
              <w:br/>
              <w:t>Name</w:t>
            </w:r>
            <w:r w:rsidRPr="00E53C09">
              <w:rPr>
                <w:rFonts w:ascii="Aptos Display" w:hAnsi="Aptos Display"/>
              </w:rPr>
              <w:br/>
            </w:r>
            <w:r w:rsidRPr="00E53C09">
              <w:rPr>
                <w:rFonts w:ascii="Aptos Display" w:hAnsi="Aptos Display"/>
              </w:rPr>
              <w:br/>
              <w:t>Spanish:</w:t>
            </w:r>
            <w:r w:rsidRPr="00E53C09">
              <w:rPr>
                <w:rFonts w:ascii="Aptos Display" w:hAnsi="Aptos Display"/>
              </w:rPr>
              <w:br/>
              <w:t>Nombre</w:t>
            </w:r>
          </w:p>
        </w:tc>
        <w:tc>
          <w:tcPr>
            <w:tcW w:w="1331" w:type="dxa"/>
            <w:tcBorders>
              <w:top w:val="single" w:sz="4" w:space="0" w:color="auto"/>
              <w:left w:val="nil"/>
              <w:bottom w:val="single" w:sz="4" w:space="0" w:color="auto"/>
              <w:right w:val="single" w:sz="4" w:space="0" w:color="auto"/>
            </w:tcBorders>
            <w:shd w:val="clear" w:color="auto" w:fill="auto"/>
            <w:vAlign w:val="center"/>
            <w:hideMark/>
          </w:tcPr>
          <w:p w14:paraId="1C528A92" w14:textId="77777777" w:rsidR="0026648B" w:rsidRPr="00E53C09" w:rsidRDefault="0026648B" w:rsidP="00EB5AA9">
            <w:pPr>
              <w:rPr>
                <w:rFonts w:ascii="Aptos Display" w:hAnsi="Aptos Display"/>
              </w:rPr>
            </w:pPr>
            <w:r w:rsidRPr="00E53C09">
              <w:rPr>
                <w:rFonts w:ascii="Aptos Display" w:hAnsi="Aptos Display"/>
              </w:rPr>
              <w:t>Y</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59ACD4C" w14:textId="77777777" w:rsidR="0026648B" w:rsidRPr="00E53C09" w:rsidRDefault="0026648B" w:rsidP="00EB5AA9">
            <w:pPr>
              <w:rPr>
                <w:rFonts w:ascii="Aptos Display" w:hAnsi="Aptos Display"/>
              </w:rPr>
            </w:pPr>
            <w:r w:rsidRPr="00E53C09">
              <w:rPr>
                <w:rFonts w:ascii="Aptos Display" w:hAnsi="Aptos Display"/>
              </w:rPr>
              <w:t>Text</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3EC2904F" w14:textId="77777777" w:rsidR="0026648B" w:rsidRPr="00E53C09" w:rsidRDefault="0026648B" w:rsidP="00EB5AA9">
            <w:pPr>
              <w:rPr>
                <w:rFonts w:ascii="Aptos Display" w:hAnsi="Aptos Display"/>
              </w:rPr>
            </w:pPr>
            <w:r w:rsidRPr="00E53C09">
              <w:rPr>
                <w:rFonts w:ascii="Aptos Display" w:hAnsi="Aptos Display"/>
              </w:rPr>
              <w:t>N/A</w:t>
            </w:r>
          </w:p>
        </w:tc>
        <w:tc>
          <w:tcPr>
            <w:tcW w:w="2430" w:type="dxa"/>
            <w:tcBorders>
              <w:top w:val="single" w:sz="4" w:space="0" w:color="auto"/>
              <w:left w:val="nil"/>
              <w:bottom w:val="single" w:sz="4" w:space="0" w:color="auto"/>
              <w:right w:val="single" w:sz="4" w:space="0" w:color="auto"/>
            </w:tcBorders>
            <w:shd w:val="clear" w:color="auto" w:fill="auto"/>
            <w:vAlign w:val="center"/>
            <w:hideMark/>
          </w:tcPr>
          <w:p w14:paraId="49270D47" w14:textId="77777777" w:rsidR="0026648B" w:rsidRPr="00E53C09" w:rsidRDefault="0026648B" w:rsidP="00EB5AA9">
            <w:pPr>
              <w:rPr>
                <w:rFonts w:ascii="Aptos Display" w:hAnsi="Aptos Display"/>
              </w:rPr>
            </w:pPr>
            <w:r w:rsidRPr="00E53C09">
              <w:rPr>
                <w:rFonts w:ascii="Aptos Display" w:hAnsi="Aptos Display"/>
              </w:rPr>
              <w:t>N/A</w:t>
            </w:r>
          </w:p>
        </w:tc>
      </w:tr>
      <w:tr w:rsidR="00C22DA3" w:rsidRPr="00E53C09" w14:paraId="341767D4" w14:textId="77777777" w:rsidTr="00B42997">
        <w:trPr>
          <w:trHeight w:val="1520"/>
          <w:jc w:val="center"/>
        </w:trPr>
        <w:tc>
          <w:tcPr>
            <w:tcW w:w="1278" w:type="dxa"/>
            <w:tcBorders>
              <w:top w:val="nil"/>
              <w:left w:val="single" w:sz="4" w:space="0" w:color="auto"/>
              <w:bottom w:val="single" w:sz="4" w:space="0" w:color="auto"/>
              <w:right w:val="single" w:sz="4" w:space="0" w:color="auto"/>
            </w:tcBorders>
            <w:shd w:val="clear" w:color="auto" w:fill="auto"/>
            <w:vAlign w:val="center"/>
            <w:hideMark/>
          </w:tcPr>
          <w:p w14:paraId="64922CA3" w14:textId="77777777" w:rsidR="0026648B" w:rsidRPr="00E53C09" w:rsidRDefault="0026648B" w:rsidP="00EB5AA9">
            <w:pPr>
              <w:rPr>
                <w:rFonts w:ascii="Aptos Display" w:hAnsi="Aptos Display"/>
              </w:rPr>
            </w:pPr>
            <w:r w:rsidRPr="00E53C09">
              <w:rPr>
                <w:rFonts w:ascii="Aptos Display" w:hAnsi="Aptos Display"/>
              </w:rPr>
              <w:t>Personal Information</w:t>
            </w:r>
          </w:p>
        </w:tc>
        <w:tc>
          <w:tcPr>
            <w:tcW w:w="1616" w:type="dxa"/>
            <w:tcBorders>
              <w:top w:val="nil"/>
              <w:left w:val="nil"/>
              <w:bottom w:val="single" w:sz="4" w:space="0" w:color="auto"/>
              <w:right w:val="single" w:sz="4" w:space="0" w:color="auto"/>
            </w:tcBorders>
            <w:shd w:val="clear" w:color="auto" w:fill="auto"/>
            <w:vAlign w:val="center"/>
            <w:hideMark/>
          </w:tcPr>
          <w:p w14:paraId="56C750D7" w14:textId="77777777" w:rsidR="0026648B" w:rsidRPr="00E53C09" w:rsidRDefault="0026648B" w:rsidP="00EB5AA9">
            <w:pPr>
              <w:rPr>
                <w:rFonts w:ascii="Aptos Display" w:hAnsi="Aptos Display"/>
              </w:rPr>
            </w:pPr>
            <w:r w:rsidRPr="00E53C09">
              <w:rPr>
                <w:rFonts w:ascii="Aptos Display" w:hAnsi="Aptos Display"/>
              </w:rPr>
              <w:t>English:</w:t>
            </w:r>
            <w:r w:rsidRPr="00E53C09">
              <w:rPr>
                <w:rFonts w:ascii="Aptos Display" w:hAnsi="Aptos Display"/>
              </w:rPr>
              <w:br/>
              <w:t>Last Name</w:t>
            </w:r>
            <w:r w:rsidRPr="00E53C09">
              <w:rPr>
                <w:rFonts w:ascii="Aptos Display" w:hAnsi="Aptos Display"/>
              </w:rPr>
              <w:br/>
            </w:r>
            <w:r w:rsidRPr="00E53C09">
              <w:rPr>
                <w:rFonts w:ascii="Aptos Display" w:hAnsi="Aptos Display"/>
              </w:rPr>
              <w:br/>
              <w:t>Spanish:</w:t>
            </w:r>
            <w:r w:rsidRPr="00E53C09">
              <w:rPr>
                <w:rFonts w:ascii="Aptos Display" w:hAnsi="Aptos Display"/>
              </w:rPr>
              <w:br/>
              <w:t>Apellidos</w:t>
            </w:r>
          </w:p>
        </w:tc>
        <w:tc>
          <w:tcPr>
            <w:tcW w:w="1331" w:type="dxa"/>
            <w:tcBorders>
              <w:top w:val="nil"/>
              <w:left w:val="nil"/>
              <w:bottom w:val="single" w:sz="4" w:space="0" w:color="auto"/>
              <w:right w:val="single" w:sz="4" w:space="0" w:color="auto"/>
            </w:tcBorders>
            <w:shd w:val="clear" w:color="auto" w:fill="auto"/>
            <w:vAlign w:val="center"/>
            <w:hideMark/>
          </w:tcPr>
          <w:p w14:paraId="377529F6" w14:textId="77777777" w:rsidR="0026648B" w:rsidRPr="00E53C09" w:rsidRDefault="0026648B" w:rsidP="00EB5AA9">
            <w:pPr>
              <w:rPr>
                <w:rFonts w:ascii="Aptos Display" w:hAnsi="Aptos Display"/>
              </w:rPr>
            </w:pPr>
            <w:r w:rsidRPr="00E53C09">
              <w:rPr>
                <w:rFonts w:ascii="Aptos Display" w:hAnsi="Aptos Display"/>
              </w:rPr>
              <w:t>Y</w:t>
            </w:r>
          </w:p>
        </w:tc>
        <w:tc>
          <w:tcPr>
            <w:tcW w:w="1080" w:type="dxa"/>
            <w:tcBorders>
              <w:top w:val="nil"/>
              <w:left w:val="nil"/>
              <w:bottom w:val="single" w:sz="4" w:space="0" w:color="auto"/>
              <w:right w:val="single" w:sz="4" w:space="0" w:color="auto"/>
            </w:tcBorders>
            <w:shd w:val="clear" w:color="auto" w:fill="auto"/>
            <w:vAlign w:val="center"/>
            <w:hideMark/>
          </w:tcPr>
          <w:p w14:paraId="24D7A4C0" w14:textId="77777777" w:rsidR="0026648B" w:rsidRPr="00E53C09" w:rsidRDefault="0026648B" w:rsidP="00EB5AA9">
            <w:pPr>
              <w:rPr>
                <w:rFonts w:ascii="Aptos Display" w:hAnsi="Aptos Display"/>
              </w:rPr>
            </w:pPr>
            <w:r w:rsidRPr="00E53C09">
              <w:rPr>
                <w:rFonts w:ascii="Aptos Display" w:hAnsi="Aptos Display"/>
              </w:rPr>
              <w:t>Text</w:t>
            </w:r>
          </w:p>
        </w:tc>
        <w:tc>
          <w:tcPr>
            <w:tcW w:w="2250" w:type="dxa"/>
            <w:tcBorders>
              <w:top w:val="nil"/>
              <w:left w:val="nil"/>
              <w:bottom w:val="single" w:sz="4" w:space="0" w:color="auto"/>
              <w:right w:val="single" w:sz="4" w:space="0" w:color="auto"/>
            </w:tcBorders>
            <w:shd w:val="clear" w:color="auto" w:fill="auto"/>
            <w:vAlign w:val="center"/>
            <w:hideMark/>
          </w:tcPr>
          <w:p w14:paraId="7FD8202E" w14:textId="77777777" w:rsidR="0026648B" w:rsidRPr="00E53C09" w:rsidRDefault="0026648B" w:rsidP="00EB5AA9">
            <w:pPr>
              <w:rPr>
                <w:rFonts w:ascii="Aptos Display" w:hAnsi="Aptos Display"/>
              </w:rPr>
            </w:pPr>
            <w:r w:rsidRPr="00E53C09">
              <w:rPr>
                <w:rFonts w:ascii="Aptos Display" w:hAnsi="Aptos Display"/>
              </w:rPr>
              <w:t>N/A</w:t>
            </w:r>
          </w:p>
        </w:tc>
        <w:tc>
          <w:tcPr>
            <w:tcW w:w="2430" w:type="dxa"/>
            <w:tcBorders>
              <w:top w:val="nil"/>
              <w:left w:val="nil"/>
              <w:bottom w:val="single" w:sz="4" w:space="0" w:color="auto"/>
              <w:right w:val="single" w:sz="4" w:space="0" w:color="auto"/>
            </w:tcBorders>
            <w:shd w:val="clear" w:color="auto" w:fill="auto"/>
            <w:vAlign w:val="center"/>
            <w:hideMark/>
          </w:tcPr>
          <w:p w14:paraId="21577B06" w14:textId="77777777" w:rsidR="0026648B" w:rsidRPr="00E53C09" w:rsidRDefault="0026648B" w:rsidP="00EB5AA9">
            <w:pPr>
              <w:rPr>
                <w:rFonts w:ascii="Aptos Display" w:hAnsi="Aptos Display"/>
              </w:rPr>
            </w:pPr>
            <w:r w:rsidRPr="00E53C09">
              <w:rPr>
                <w:rFonts w:ascii="Aptos Display" w:hAnsi="Aptos Display"/>
              </w:rPr>
              <w:t>N/A</w:t>
            </w:r>
          </w:p>
        </w:tc>
      </w:tr>
      <w:tr w:rsidR="00C22DA3" w:rsidRPr="00E53C09" w14:paraId="3F018242" w14:textId="77777777" w:rsidTr="00B42997">
        <w:trPr>
          <w:trHeight w:val="1500"/>
          <w:jc w:val="center"/>
        </w:trPr>
        <w:tc>
          <w:tcPr>
            <w:tcW w:w="1278" w:type="dxa"/>
            <w:tcBorders>
              <w:top w:val="nil"/>
              <w:left w:val="single" w:sz="4" w:space="0" w:color="auto"/>
              <w:bottom w:val="single" w:sz="4" w:space="0" w:color="auto"/>
              <w:right w:val="single" w:sz="4" w:space="0" w:color="auto"/>
            </w:tcBorders>
            <w:shd w:val="clear" w:color="auto" w:fill="auto"/>
            <w:vAlign w:val="center"/>
            <w:hideMark/>
          </w:tcPr>
          <w:p w14:paraId="00F6F0E8" w14:textId="77777777" w:rsidR="0026648B" w:rsidRPr="00E53C09" w:rsidRDefault="0026648B" w:rsidP="00EB5AA9">
            <w:pPr>
              <w:rPr>
                <w:rFonts w:ascii="Aptos Display" w:hAnsi="Aptos Display"/>
              </w:rPr>
            </w:pPr>
            <w:r w:rsidRPr="00E53C09">
              <w:rPr>
                <w:rFonts w:ascii="Aptos Display" w:hAnsi="Aptos Display"/>
              </w:rPr>
              <w:t>Personal Information</w:t>
            </w:r>
          </w:p>
        </w:tc>
        <w:tc>
          <w:tcPr>
            <w:tcW w:w="1616" w:type="dxa"/>
            <w:tcBorders>
              <w:top w:val="nil"/>
              <w:left w:val="nil"/>
              <w:bottom w:val="single" w:sz="4" w:space="0" w:color="auto"/>
              <w:right w:val="single" w:sz="4" w:space="0" w:color="auto"/>
            </w:tcBorders>
            <w:shd w:val="clear" w:color="auto" w:fill="auto"/>
            <w:vAlign w:val="center"/>
            <w:hideMark/>
          </w:tcPr>
          <w:p w14:paraId="1C84B34C" w14:textId="77777777" w:rsidR="0026648B" w:rsidRPr="00E53C09" w:rsidRDefault="0026648B" w:rsidP="00EB5AA9">
            <w:pPr>
              <w:rPr>
                <w:rFonts w:ascii="Aptos Display" w:hAnsi="Aptos Display"/>
              </w:rPr>
            </w:pPr>
            <w:r w:rsidRPr="00E53C09">
              <w:rPr>
                <w:rFonts w:ascii="Aptos Display" w:hAnsi="Aptos Display"/>
              </w:rPr>
              <w:t>English:</w:t>
            </w:r>
            <w:r w:rsidRPr="00E53C09">
              <w:rPr>
                <w:rFonts w:ascii="Aptos Display" w:hAnsi="Aptos Display"/>
              </w:rPr>
              <w:br/>
              <w:t>Phone</w:t>
            </w:r>
            <w:r w:rsidRPr="00E53C09">
              <w:rPr>
                <w:rFonts w:ascii="Aptos Display" w:hAnsi="Aptos Display"/>
              </w:rPr>
              <w:br/>
            </w:r>
            <w:r w:rsidRPr="00E53C09">
              <w:rPr>
                <w:rFonts w:ascii="Aptos Display" w:hAnsi="Aptos Display"/>
              </w:rPr>
              <w:br/>
              <w:t>Spanish:</w:t>
            </w:r>
            <w:r w:rsidRPr="00E53C09">
              <w:rPr>
                <w:rFonts w:ascii="Aptos Display" w:hAnsi="Aptos Display"/>
              </w:rPr>
              <w:br/>
              <w:t>Teléfono</w:t>
            </w:r>
          </w:p>
        </w:tc>
        <w:tc>
          <w:tcPr>
            <w:tcW w:w="1331" w:type="dxa"/>
            <w:tcBorders>
              <w:top w:val="nil"/>
              <w:left w:val="nil"/>
              <w:bottom w:val="single" w:sz="4" w:space="0" w:color="auto"/>
              <w:right w:val="single" w:sz="4" w:space="0" w:color="auto"/>
            </w:tcBorders>
            <w:shd w:val="clear" w:color="auto" w:fill="auto"/>
            <w:vAlign w:val="center"/>
            <w:hideMark/>
          </w:tcPr>
          <w:p w14:paraId="29DF3B3C" w14:textId="77777777" w:rsidR="0026648B" w:rsidRPr="00E53C09" w:rsidRDefault="0026648B" w:rsidP="00EB5AA9">
            <w:pPr>
              <w:rPr>
                <w:rFonts w:ascii="Aptos Display" w:hAnsi="Aptos Display"/>
              </w:rPr>
            </w:pPr>
            <w:r w:rsidRPr="00E53C09">
              <w:rPr>
                <w:rFonts w:ascii="Aptos Display" w:hAnsi="Aptos Display"/>
              </w:rPr>
              <w:t>Y</w:t>
            </w:r>
          </w:p>
        </w:tc>
        <w:tc>
          <w:tcPr>
            <w:tcW w:w="1080" w:type="dxa"/>
            <w:tcBorders>
              <w:top w:val="nil"/>
              <w:left w:val="nil"/>
              <w:bottom w:val="single" w:sz="4" w:space="0" w:color="auto"/>
              <w:right w:val="single" w:sz="4" w:space="0" w:color="auto"/>
            </w:tcBorders>
            <w:shd w:val="clear" w:color="auto" w:fill="auto"/>
            <w:vAlign w:val="center"/>
            <w:hideMark/>
          </w:tcPr>
          <w:p w14:paraId="73F03CDB" w14:textId="77777777" w:rsidR="0026648B" w:rsidRPr="00E53C09" w:rsidRDefault="0026648B" w:rsidP="00EB5AA9">
            <w:pPr>
              <w:rPr>
                <w:rFonts w:ascii="Aptos Display" w:hAnsi="Aptos Display"/>
              </w:rPr>
            </w:pPr>
            <w:r w:rsidRPr="00E53C09">
              <w:rPr>
                <w:rFonts w:ascii="Aptos Display" w:hAnsi="Aptos Display"/>
              </w:rPr>
              <w:t>Text</w:t>
            </w:r>
          </w:p>
        </w:tc>
        <w:tc>
          <w:tcPr>
            <w:tcW w:w="2250" w:type="dxa"/>
            <w:tcBorders>
              <w:top w:val="nil"/>
              <w:left w:val="nil"/>
              <w:bottom w:val="single" w:sz="4" w:space="0" w:color="auto"/>
              <w:right w:val="single" w:sz="4" w:space="0" w:color="auto"/>
            </w:tcBorders>
            <w:shd w:val="clear" w:color="auto" w:fill="auto"/>
            <w:vAlign w:val="center"/>
            <w:hideMark/>
          </w:tcPr>
          <w:p w14:paraId="625B8DC3" w14:textId="77777777" w:rsidR="0026648B" w:rsidRPr="00E53C09" w:rsidRDefault="0026648B" w:rsidP="00EB5AA9">
            <w:pPr>
              <w:rPr>
                <w:rFonts w:ascii="Aptos Display" w:hAnsi="Aptos Display"/>
              </w:rPr>
            </w:pPr>
            <w:r w:rsidRPr="00E53C09">
              <w:rPr>
                <w:rFonts w:ascii="Aptos Display" w:hAnsi="Aptos Display"/>
              </w:rPr>
              <w:t>N/A</w:t>
            </w:r>
          </w:p>
        </w:tc>
        <w:tc>
          <w:tcPr>
            <w:tcW w:w="2430" w:type="dxa"/>
            <w:tcBorders>
              <w:top w:val="nil"/>
              <w:left w:val="nil"/>
              <w:bottom w:val="single" w:sz="4" w:space="0" w:color="auto"/>
              <w:right w:val="single" w:sz="4" w:space="0" w:color="auto"/>
            </w:tcBorders>
            <w:shd w:val="clear" w:color="auto" w:fill="auto"/>
            <w:vAlign w:val="center"/>
            <w:hideMark/>
          </w:tcPr>
          <w:p w14:paraId="6D5A5F28" w14:textId="77777777" w:rsidR="0026648B" w:rsidRPr="00E53C09" w:rsidRDefault="0026648B" w:rsidP="00EB5AA9">
            <w:pPr>
              <w:rPr>
                <w:rFonts w:ascii="Aptos Display" w:hAnsi="Aptos Display"/>
              </w:rPr>
            </w:pPr>
            <w:r w:rsidRPr="00E53C09">
              <w:rPr>
                <w:rFonts w:ascii="Aptos Display" w:hAnsi="Aptos Display"/>
              </w:rPr>
              <w:t>N/A</w:t>
            </w:r>
          </w:p>
        </w:tc>
      </w:tr>
      <w:tr w:rsidR="00C22DA3" w:rsidRPr="00E53C09" w14:paraId="79B01098" w14:textId="77777777" w:rsidTr="00B42997">
        <w:trPr>
          <w:trHeight w:val="1727"/>
          <w:jc w:val="center"/>
        </w:trPr>
        <w:tc>
          <w:tcPr>
            <w:tcW w:w="1278" w:type="dxa"/>
            <w:tcBorders>
              <w:top w:val="nil"/>
              <w:left w:val="single" w:sz="4" w:space="0" w:color="auto"/>
              <w:bottom w:val="single" w:sz="4" w:space="0" w:color="auto"/>
              <w:right w:val="single" w:sz="4" w:space="0" w:color="auto"/>
            </w:tcBorders>
            <w:shd w:val="clear" w:color="auto" w:fill="auto"/>
            <w:vAlign w:val="center"/>
            <w:hideMark/>
          </w:tcPr>
          <w:p w14:paraId="37EEFA37" w14:textId="77777777" w:rsidR="0026648B" w:rsidRPr="00E53C09" w:rsidRDefault="0026648B" w:rsidP="00EB5AA9">
            <w:pPr>
              <w:rPr>
                <w:rFonts w:ascii="Aptos Display" w:hAnsi="Aptos Display"/>
              </w:rPr>
            </w:pPr>
            <w:r w:rsidRPr="00E53C09">
              <w:rPr>
                <w:rFonts w:ascii="Aptos Display" w:hAnsi="Aptos Display"/>
              </w:rPr>
              <w:t>Personal Information</w:t>
            </w:r>
          </w:p>
        </w:tc>
        <w:tc>
          <w:tcPr>
            <w:tcW w:w="1616" w:type="dxa"/>
            <w:tcBorders>
              <w:top w:val="nil"/>
              <w:left w:val="nil"/>
              <w:bottom w:val="single" w:sz="4" w:space="0" w:color="auto"/>
              <w:right w:val="single" w:sz="4" w:space="0" w:color="auto"/>
            </w:tcBorders>
            <w:shd w:val="clear" w:color="auto" w:fill="auto"/>
            <w:vAlign w:val="center"/>
            <w:hideMark/>
          </w:tcPr>
          <w:p w14:paraId="6601DA75" w14:textId="77777777" w:rsidR="0026648B" w:rsidRPr="00E53C09" w:rsidRDefault="0026648B" w:rsidP="00EB5AA9">
            <w:pPr>
              <w:rPr>
                <w:rFonts w:ascii="Aptos Display" w:hAnsi="Aptos Display"/>
              </w:rPr>
            </w:pPr>
            <w:r w:rsidRPr="00E53C09">
              <w:rPr>
                <w:rFonts w:ascii="Aptos Display" w:hAnsi="Aptos Display"/>
              </w:rPr>
              <w:t>English:</w:t>
            </w:r>
            <w:r w:rsidRPr="00E53C09">
              <w:rPr>
                <w:rFonts w:ascii="Aptos Display" w:hAnsi="Aptos Display"/>
              </w:rPr>
              <w:br/>
              <w:t>E-mail</w:t>
            </w:r>
            <w:r w:rsidRPr="00E53C09">
              <w:rPr>
                <w:rFonts w:ascii="Aptos Display" w:hAnsi="Aptos Display"/>
              </w:rPr>
              <w:br/>
            </w:r>
            <w:r w:rsidRPr="00E53C09">
              <w:rPr>
                <w:rFonts w:ascii="Aptos Display" w:hAnsi="Aptos Display"/>
              </w:rPr>
              <w:br/>
              <w:t>Spanish:</w:t>
            </w:r>
            <w:r w:rsidRPr="00E53C09">
              <w:rPr>
                <w:rFonts w:ascii="Aptos Display" w:hAnsi="Aptos Display"/>
              </w:rPr>
              <w:br/>
              <w:t>Correo Electrónico</w:t>
            </w:r>
          </w:p>
        </w:tc>
        <w:tc>
          <w:tcPr>
            <w:tcW w:w="1331" w:type="dxa"/>
            <w:tcBorders>
              <w:top w:val="nil"/>
              <w:left w:val="nil"/>
              <w:bottom w:val="single" w:sz="4" w:space="0" w:color="auto"/>
              <w:right w:val="single" w:sz="4" w:space="0" w:color="auto"/>
            </w:tcBorders>
            <w:shd w:val="clear" w:color="auto" w:fill="auto"/>
            <w:vAlign w:val="center"/>
            <w:hideMark/>
          </w:tcPr>
          <w:p w14:paraId="7026A978" w14:textId="77777777" w:rsidR="0026648B" w:rsidRPr="00E53C09" w:rsidRDefault="0026648B" w:rsidP="00EB5AA9">
            <w:pPr>
              <w:rPr>
                <w:rFonts w:ascii="Aptos Display" w:hAnsi="Aptos Display"/>
              </w:rPr>
            </w:pPr>
            <w:r w:rsidRPr="00E53C09">
              <w:rPr>
                <w:rFonts w:ascii="Aptos Display" w:hAnsi="Aptos Display"/>
              </w:rPr>
              <w:t>Y</w:t>
            </w:r>
          </w:p>
        </w:tc>
        <w:tc>
          <w:tcPr>
            <w:tcW w:w="1080" w:type="dxa"/>
            <w:tcBorders>
              <w:top w:val="nil"/>
              <w:left w:val="nil"/>
              <w:bottom w:val="single" w:sz="4" w:space="0" w:color="auto"/>
              <w:right w:val="single" w:sz="4" w:space="0" w:color="auto"/>
            </w:tcBorders>
            <w:shd w:val="clear" w:color="auto" w:fill="auto"/>
            <w:vAlign w:val="center"/>
            <w:hideMark/>
          </w:tcPr>
          <w:p w14:paraId="1640612C" w14:textId="77777777" w:rsidR="0026648B" w:rsidRPr="00E53C09" w:rsidRDefault="0026648B" w:rsidP="00EB5AA9">
            <w:pPr>
              <w:rPr>
                <w:rFonts w:ascii="Aptos Display" w:hAnsi="Aptos Display"/>
              </w:rPr>
            </w:pPr>
            <w:r w:rsidRPr="00E53C09">
              <w:rPr>
                <w:rFonts w:ascii="Aptos Display" w:hAnsi="Aptos Display"/>
              </w:rPr>
              <w:t>Text</w:t>
            </w:r>
          </w:p>
        </w:tc>
        <w:tc>
          <w:tcPr>
            <w:tcW w:w="2250" w:type="dxa"/>
            <w:tcBorders>
              <w:top w:val="nil"/>
              <w:left w:val="nil"/>
              <w:bottom w:val="single" w:sz="4" w:space="0" w:color="auto"/>
              <w:right w:val="single" w:sz="4" w:space="0" w:color="auto"/>
            </w:tcBorders>
            <w:shd w:val="clear" w:color="auto" w:fill="auto"/>
            <w:vAlign w:val="center"/>
            <w:hideMark/>
          </w:tcPr>
          <w:p w14:paraId="3EDCA323" w14:textId="77777777" w:rsidR="0026648B" w:rsidRPr="00E53C09" w:rsidRDefault="0026648B" w:rsidP="00EB5AA9">
            <w:pPr>
              <w:rPr>
                <w:rFonts w:ascii="Aptos Display" w:hAnsi="Aptos Display"/>
              </w:rPr>
            </w:pPr>
            <w:r w:rsidRPr="00E53C09">
              <w:rPr>
                <w:rFonts w:ascii="Aptos Display" w:hAnsi="Aptos Display"/>
              </w:rPr>
              <w:t>N/A</w:t>
            </w:r>
          </w:p>
        </w:tc>
        <w:tc>
          <w:tcPr>
            <w:tcW w:w="2430" w:type="dxa"/>
            <w:tcBorders>
              <w:top w:val="nil"/>
              <w:left w:val="nil"/>
              <w:bottom w:val="single" w:sz="4" w:space="0" w:color="auto"/>
              <w:right w:val="single" w:sz="4" w:space="0" w:color="auto"/>
            </w:tcBorders>
            <w:shd w:val="clear" w:color="auto" w:fill="auto"/>
            <w:vAlign w:val="center"/>
            <w:hideMark/>
          </w:tcPr>
          <w:p w14:paraId="316B3A80" w14:textId="77777777" w:rsidR="0026648B" w:rsidRPr="00E53C09" w:rsidRDefault="0026648B" w:rsidP="00EB5AA9">
            <w:pPr>
              <w:rPr>
                <w:rFonts w:ascii="Aptos Display" w:hAnsi="Aptos Display"/>
              </w:rPr>
            </w:pPr>
            <w:r w:rsidRPr="00E53C09">
              <w:rPr>
                <w:rFonts w:ascii="Aptos Display" w:hAnsi="Aptos Display"/>
              </w:rPr>
              <w:t>N/A</w:t>
            </w:r>
          </w:p>
        </w:tc>
      </w:tr>
      <w:tr w:rsidR="00C22DA3" w:rsidRPr="00E53C09" w14:paraId="69D5F2C3" w14:textId="77777777" w:rsidTr="00302B3D">
        <w:trPr>
          <w:trHeight w:val="1943"/>
          <w:jc w:val="center"/>
        </w:trPr>
        <w:tc>
          <w:tcPr>
            <w:tcW w:w="1278" w:type="dxa"/>
            <w:tcBorders>
              <w:top w:val="nil"/>
              <w:left w:val="single" w:sz="4" w:space="0" w:color="auto"/>
              <w:bottom w:val="single" w:sz="4" w:space="0" w:color="auto"/>
              <w:right w:val="single" w:sz="4" w:space="0" w:color="auto"/>
            </w:tcBorders>
            <w:shd w:val="clear" w:color="auto" w:fill="auto"/>
            <w:vAlign w:val="center"/>
            <w:hideMark/>
          </w:tcPr>
          <w:p w14:paraId="34DF8153" w14:textId="77777777" w:rsidR="0026648B" w:rsidRPr="00E53C09" w:rsidRDefault="0026648B" w:rsidP="00EB5AA9">
            <w:pPr>
              <w:rPr>
                <w:rFonts w:ascii="Aptos Display" w:hAnsi="Aptos Display"/>
              </w:rPr>
            </w:pPr>
            <w:r w:rsidRPr="00E53C09">
              <w:rPr>
                <w:rFonts w:ascii="Aptos Display" w:hAnsi="Aptos Display"/>
              </w:rPr>
              <w:t>Personal Information</w:t>
            </w:r>
          </w:p>
        </w:tc>
        <w:tc>
          <w:tcPr>
            <w:tcW w:w="1616" w:type="dxa"/>
            <w:tcBorders>
              <w:top w:val="nil"/>
              <w:left w:val="nil"/>
              <w:bottom w:val="single" w:sz="4" w:space="0" w:color="auto"/>
              <w:right w:val="single" w:sz="4" w:space="0" w:color="auto"/>
            </w:tcBorders>
            <w:shd w:val="clear" w:color="auto" w:fill="auto"/>
            <w:vAlign w:val="center"/>
            <w:hideMark/>
          </w:tcPr>
          <w:p w14:paraId="7D710EB6" w14:textId="77777777" w:rsidR="0026648B" w:rsidRPr="00E53C09" w:rsidRDefault="0026648B" w:rsidP="00EB5AA9">
            <w:pPr>
              <w:rPr>
                <w:rFonts w:ascii="Aptos Display" w:hAnsi="Aptos Display"/>
              </w:rPr>
            </w:pPr>
            <w:r w:rsidRPr="00E53C09">
              <w:rPr>
                <w:rFonts w:ascii="Aptos Display" w:hAnsi="Aptos Display"/>
              </w:rPr>
              <w:t>English:</w:t>
            </w:r>
            <w:r w:rsidRPr="00E53C09">
              <w:rPr>
                <w:rFonts w:ascii="Aptos Display" w:hAnsi="Aptos Display"/>
              </w:rPr>
              <w:br/>
              <w:t>Veteran</w:t>
            </w:r>
            <w:r w:rsidRPr="00E53C09">
              <w:rPr>
                <w:rFonts w:ascii="Aptos Display" w:hAnsi="Aptos Display"/>
              </w:rPr>
              <w:br/>
            </w:r>
            <w:r w:rsidRPr="00E53C09">
              <w:rPr>
                <w:rFonts w:ascii="Aptos Display" w:hAnsi="Aptos Display"/>
              </w:rPr>
              <w:br/>
              <w:t>Spanish:</w:t>
            </w:r>
            <w:r w:rsidRPr="00E53C09">
              <w:rPr>
                <w:rFonts w:ascii="Aptos Display" w:hAnsi="Aptos Display"/>
              </w:rPr>
              <w:br/>
              <w:t>Veterano</w:t>
            </w:r>
          </w:p>
        </w:tc>
        <w:tc>
          <w:tcPr>
            <w:tcW w:w="1331" w:type="dxa"/>
            <w:tcBorders>
              <w:top w:val="nil"/>
              <w:left w:val="nil"/>
              <w:bottom w:val="single" w:sz="4" w:space="0" w:color="auto"/>
              <w:right w:val="single" w:sz="4" w:space="0" w:color="auto"/>
            </w:tcBorders>
            <w:shd w:val="clear" w:color="auto" w:fill="auto"/>
            <w:vAlign w:val="center"/>
            <w:hideMark/>
          </w:tcPr>
          <w:p w14:paraId="754E59D8" w14:textId="77777777" w:rsidR="0026648B" w:rsidRPr="00E53C09" w:rsidRDefault="0026648B" w:rsidP="00EB5AA9">
            <w:pPr>
              <w:rPr>
                <w:rFonts w:ascii="Aptos Display" w:hAnsi="Aptos Display"/>
              </w:rPr>
            </w:pPr>
            <w:r w:rsidRPr="00E53C09">
              <w:rPr>
                <w:rFonts w:ascii="Aptos Display" w:hAnsi="Aptos Display"/>
              </w:rPr>
              <w:t>Y</w:t>
            </w:r>
          </w:p>
        </w:tc>
        <w:tc>
          <w:tcPr>
            <w:tcW w:w="1080" w:type="dxa"/>
            <w:tcBorders>
              <w:top w:val="nil"/>
              <w:left w:val="nil"/>
              <w:bottom w:val="single" w:sz="4" w:space="0" w:color="auto"/>
              <w:right w:val="single" w:sz="4" w:space="0" w:color="auto"/>
            </w:tcBorders>
            <w:shd w:val="clear" w:color="auto" w:fill="auto"/>
            <w:vAlign w:val="center"/>
            <w:hideMark/>
          </w:tcPr>
          <w:p w14:paraId="59D9ABE1" w14:textId="77777777" w:rsidR="0026648B" w:rsidRPr="00E53C09" w:rsidRDefault="0026648B" w:rsidP="00EB5AA9">
            <w:pPr>
              <w:rPr>
                <w:rFonts w:ascii="Aptos Display" w:hAnsi="Aptos Display"/>
              </w:rPr>
            </w:pPr>
            <w:r w:rsidRPr="00E53C09">
              <w:rPr>
                <w:rFonts w:ascii="Aptos Display" w:hAnsi="Aptos Display"/>
              </w:rPr>
              <w:t>Picklist</w:t>
            </w:r>
          </w:p>
        </w:tc>
        <w:tc>
          <w:tcPr>
            <w:tcW w:w="2250" w:type="dxa"/>
            <w:tcBorders>
              <w:top w:val="nil"/>
              <w:left w:val="nil"/>
              <w:bottom w:val="single" w:sz="4" w:space="0" w:color="auto"/>
              <w:right w:val="single" w:sz="4" w:space="0" w:color="auto"/>
            </w:tcBorders>
            <w:shd w:val="clear" w:color="auto" w:fill="auto"/>
            <w:vAlign w:val="center"/>
            <w:hideMark/>
          </w:tcPr>
          <w:p w14:paraId="0EA3ACAF" w14:textId="77777777" w:rsidR="0026648B" w:rsidRPr="00E53C09" w:rsidRDefault="0026648B" w:rsidP="00EB5AA9">
            <w:pPr>
              <w:rPr>
                <w:rFonts w:ascii="Aptos Display" w:hAnsi="Aptos Display"/>
              </w:rPr>
            </w:pPr>
            <w:r w:rsidRPr="00E53C09">
              <w:rPr>
                <w:rFonts w:ascii="Aptos Display" w:hAnsi="Aptos Display"/>
              </w:rPr>
              <w:t>English:</w:t>
            </w:r>
            <w:r w:rsidRPr="00E53C09">
              <w:rPr>
                <w:rFonts w:ascii="Aptos Display" w:hAnsi="Aptos Display"/>
              </w:rPr>
              <w:br/>
              <w:t xml:space="preserve">1. Yes. </w:t>
            </w:r>
            <w:r w:rsidRPr="00E53C09">
              <w:rPr>
                <w:rFonts w:ascii="Aptos Display" w:hAnsi="Aptos Display"/>
              </w:rPr>
              <w:br/>
              <w:t>2. No.</w:t>
            </w:r>
            <w:r w:rsidRPr="00E53C09">
              <w:rPr>
                <w:rFonts w:ascii="Aptos Display" w:hAnsi="Aptos Display"/>
              </w:rPr>
              <w:br/>
            </w:r>
            <w:r w:rsidRPr="00E53C09">
              <w:rPr>
                <w:rFonts w:ascii="Aptos Display" w:hAnsi="Aptos Display"/>
              </w:rPr>
              <w:br/>
              <w:t>Spanish:</w:t>
            </w:r>
            <w:r w:rsidRPr="00E53C09">
              <w:rPr>
                <w:rFonts w:ascii="Aptos Display" w:hAnsi="Aptos Display"/>
              </w:rPr>
              <w:br/>
              <w:t>1. Sí</w:t>
            </w:r>
            <w:r w:rsidRPr="00E53C09">
              <w:rPr>
                <w:rFonts w:ascii="Aptos Display" w:hAnsi="Aptos Display"/>
              </w:rPr>
              <w:br/>
              <w:t>2. No</w:t>
            </w:r>
          </w:p>
        </w:tc>
        <w:tc>
          <w:tcPr>
            <w:tcW w:w="2430" w:type="dxa"/>
            <w:tcBorders>
              <w:top w:val="nil"/>
              <w:left w:val="nil"/>
              <w:bottom w:val="single" w:sz="4" w:space="0" w:color="auto"/>
              <w:right w:val="single" w:sz="4" w:space="0" w:color="auto"/>
            </w:tcBorders>
            <w:shd w:val="clear" w:color="auto" w:fill="auto"/>
            <w:vAlign w:val="center"/>
            <w:hideMark/>
          </w:tcPr>
          <w:p w14:paraId="3824762A" w14:textId="77777777" w:rsidR="0026648B" w:rsidRPr="00E53C09" w:rsidRDefault="0026648B" w:rsidP="00EB5AA9">
            <w:pPr>
              <w:rPr>
                <w:rFonts w:ascii="Aptos Display" w:hAnsi="Aptos Display"/>
              </w:rPr>
            </w:pPr>
            <w:r w:rsidRPr="00E53C09">
              <w:rPr>
                <w:rFonts w:ascii="Aptos Display" w:hAnsi="Aptos Display"/>
              </w:rPr>
              <w:t>N/A</w:t>
            </w:r>
          </w:p>
        </w:tc>
      </w:tr>
      <w:tr w:rsidR="00C22DA3" w:rsidRPr="00E53C09" w14:paraId="3599E439" w14:textId="77777777" w:rsidTr="00B42997">
        <w:trPr>
          <w:trHeight w:val="3885"/>
          <w:jc w:val="center"/>
        </w:trPr>
        <w:tc>
          <w:tcPr>
            <w:tcW w:w="1278" w:type="dxa"/>
            <w:tcBorders>
              <w:top w:val="nil"/>
              <w:left w:val="single" w:sz="4" w:space="0" w:color="auto"/>
              <w:bottom w:val="single" w:sz="4" w:space="0" w:color="auto"/>
              <w:right w:val="single" w:sz="4" w:space="0" w:color="auto"/>
            </w:tcBorders>
            <w:shd w:val="clear" w:color="auto" w:fill="auto"/>
            <w:vAlign w:val="center"/>
            <w:hideMark/>
          </w:tcPr>
          <w:p w14:paraId="4FCF03F2" w14:textId="77777777" w:rsidR="0026648B" w:rsidRPr="00E53C09" w:rsidRDefault="0026648B" w:rsidP="00EB5AA9">
            <w:pPr>
              <w:rPr>
                <w:rFonts w:ascii="Aptos Display" w:hAnsi="Aptos Display"/>
              </w:rPr>
            </w:pPr>
            <w:r w:rsidRPr="00E53C09">
              <w:rPr>
                <w:rFonts w:ascii="Aptos Display" w:hAnsi="Aptos Display"/>
              </w:rPr>
              <w:lastRenderedPageBreak/>
              <w:t>Personal Information</w:t>
            </w:r>
          </w:p>
        </w:tc>
        <w:tc>
          <w:tcPr>
            <w:tcW w:w="1616" w:type="dxa"/>
            <w:tcBorders>
              <w:top w:val="nil"/>
              <w:left w:val="nil"/>
              <w:bottom w:val="single" w:sz="4" w:space="0" w:color="auto"/>
              <w:right w:val="single" w:sz="4" w:space="0" w:color="auto"/>
            </w:tcBorders>
            <w:shd w:val="clear" w:color="auto" w:fill="auto"/>
            <w:vAlign w:val="center"/>
            <w:hideMark/>
          </w:tcPr>
          <w:p w14:paraId="53D74456" w14:textId="77777777" w:rsidR="0026648B" w:rsidRPr="002F4CC2" w:rsidRDefault="0026648B" w:rsidP="00EB5AA9">
            <w:pPr>
              <w:rPr>
                <w:rFonts w:ascii="Aptos Display" w:hAnsi="Aptos Display"/>
                <w:lang w:val="es-PR"/>
              </w:rPr>
            </w:pPr>
            <w:r w:rsidRPr="00E53C09">
              <w:rPr>
                <w:rFonts w:ascii="Aptos Display" w:hAnsi="Aptos Display"/>
              </w:rPr>
              <w:t>English:</w:t>
            </w:r>
            <w:r w:rsidRPr="00E53C09">
              <w:rPr>
                <w:rFonts w:ascii="Aptos Display" w:hAnsi="Aptos Display"/>
              </w:rPr>
              <w:br/>
              <w:t>What is your main source of income?</w:t>
            </w:r>
            <w:r w:rsidRPr="00E53C09">
              <w:rPr>
                <w:rFonts w:ascii="Aptos Display" w:hAnsi="Aptos Display"/>
              </w:rPr>
              <w:br/>
            </w:r>
            <w:r w:rsidRPr="00E53C09">
              <w:rPr>
                <w:rFonts w:ascii="Aptos Display" w:hAnsi="Aptos Display"/>
              </w:rPr>
              <w:br/>
            </w:r>
            <w:r w:rsidRPr="002F4CC2">
              <w:rPr>
                <w:rFonts w:ascii="Aptos Display" w:hAnsi="Aptos Display"/>
                <w:lang w:val="es-PR"/>
              </w:rPr>
              <w:t>Spanish:</w:t>
            </w:r>
            <w:r w:rsidRPr="002F4CC2">
              <w:rPr>
                <w:rFonts w:ascii="Aptos Display" w:hAnsi="Aptos Display"/>
                <w:lang w:val="es-PR"/>
              </w:rPr>
              <w:br/>
              <w:t>¿Cuál es tu fuente principal de ingreso? </w:t>
            </w:r>
          </w:p>
        </w:tc>
        <w:tc>
          <w:tcPr>
            <w:tcW w:w="1331" w:type="dxa"/>
            <w:tcBorders>
              <w:top w:val="nil"/>
              <w:left w:val="nil"/>
              <w:bottom w:val="single" w:sz="4" w:space="0" w:color="auto"/>
              <w:right w:val="single" w:sz="4" w:space="0" w:color="auto"/>
            </w:tcBorders>
            <w:shd w:val="clear" w:color="auto" w:fill="auto"/>
            <w:vAlign w:val="center"/>
            <w:hideMark/>
          </w:tcPr>
          <w:p w14:paraId="046586E4" w14:textId="77777777" w:rsidR="0026648B" w:rsidRPr="00E53C09" w:rsidRDefault="0026648B" w:rsidP="00EB5AA9">
            <w:pPr>
              <w:rPr>
                <w:rFonts w:ascii="Aptos Display" w:hAnsi="Aptos Display"/>
              </w:rPr>
            </w:pPr>
            <w:r w:rsidRPr="00E53C09">
              <w:rPr>
                <w:rFonts w:ascii="Aptos Display" w:hAnsi="Aptos Display"/>
              </w:rPr>
              <w:t>Y</w:t>
            </w:r>
          </w:p>
        </w:tc>
        <w:tc>
          <w:tcPr>
            <w:tcW w:w="1080" w:type="dxa"/>
            <w:tcBorders>
              <w:top w:val="nil"/>
              <w:left w:val="nil"/>
              <w:bottom w:val="single" w:sz="4" w:space="0" w:color="auto"/>
              <w:right w:val="single" w:sz="4" w:space="0" w:color="auto"/>
            </w:tcBorders>
            <w:shd w:val="clear" w:color="auto" w:fill="auto"/>
            <w:vAlign w:val="center"/>
            <w:hideMark/>
          </w:tcPr>
          <w:p w14:paraId="45F47EAB" w14:textId="77777777" w:rsidR="0026648B" w:rsidRPr="00E53C09" w:rsidRDefault="0026648B" w:rsidP="00EB5AA9">
            <w:pPr>
              <w:rPr>
                <w:rFonts w:ascii="Aptos Display" w:hAnsi="Aptos Display"/>
              </w:rPr>
            </w:pPr>
            <w:r w:rsidRPr="00E53C09">
              <w:rPr>
                <w:rFonts w:ascii="Aptos Display" w:hAnsi="Aptos Display"/>
              </w:rPr>
              <w:t>Picklist</w:t>
            </w:r>
          </w:p>
        </w:tc>
        <w:tc>
          <w:tcPr>
            <w:tcW w:w="2250" w:type="dxa"/>
            <w:tcBorders>
              <w:top w:val="nil"/>
              <w:left w:val="nil"/>
              <w:bottom w:val="single" w:sz="4" w:space="0" w:color="auto"/>
              <w:right w:val="single" w:sz="4" w:space="0" w:color="auto"/>
            </w:tcBorders>
            <w:shd w:val="clear" w:color="auto" w:fill="auto"/>
            <w:vAlign w:val="center"/>
            <w:hideMark/>
          </w:tcPr>
          <w:p w14:paraId="1A7D5EAC" w14:textId="77777777" w:rsidR="00302BB4" w:rsidRPr="00302BB4" w:rsidRDefault="0026648B" w:rsidP="00302BB4">
            <w:pPr>
              <w:spacing w:after="0"/>
              <w:rPr>
                <w:rFonts w:ascii="Aptos Display" w:hAnsi="Aptos Display"/>
                <w:lang w:val="en-US"/>
              </w:rPr>
            </w:pPr>
            <w:r w:rsidRPr="00302BB4">
              <w:rPr>
                <w:rFonts w:ascii="Aptos Display" w:hAnsi="Aptos Display"/>
                <w:lang w:val="en-US"/>
              </w:rPr>
              <w:t>English:</w:t>
            </w:r>
            <w:r w:rsidRPr="00302BB4">
              <w:rPr>
                <w:rFonts w:ascii="Aptos Display" w:hAnsi="Aptos Display"/>
                <w:lang w:val="en-US"/>
              </w:rPr>
              <w:br/>
              <w:t>1. Salary</w:t>
            </w:r>
            <w:r w:rsidRPr="00302BB4">
              <w:rPr>
                <w:rFonts w:ascii="Aptos Display" w:hAnsi="Aptos Display"/>
                <w:lang w:val="en-US"/>
              </w:rPr>
              <w:br/>
              <w:t xml:space="preserve"> 2. Professional Services or Self-Employment</w:t>
            </w:r>
          </w:p>
          <w:p w14:paraId="5872BC57" w14:textId="609A4CB3" w:rsidR="0026648B" w:rsidRPr="00B85CE2" w:rsidRDefault="00A20118" w:rsidP="00302BB4">
            <w:pPr>
              <w:spacing w:after="0"/>
              <w:rPr>
                <w:rFonts w:ascii="Aptos Display" w:hAnsi="Aptos Display"/>
                <w:lang w:val="es-PR"/>
              </w:rPr>
            </w:pPr>
            <w:r w:rsidRPr="00B85CE2">
              <w:rPr>
                <w:rFonts w:ascii="Aptos Display" w:hAnsi="Aptos Display"/>
                <w:lang w:val="es-PR"/>
              </w:rPr>
              <w:t xml:space="preserve">3. </w:t>
            </w:r>
            <w:proofErr w:type="spellStart"/>
            <w:r w:rsidRPr="00B85CE2">
              <w:rPr>
                <w:rFonts w:ascii="Aptos Display" w:hAnsi="Aptos Display"/>
                <w:lang w:val="es-PR"/>
              </w:rPr>
              <w:t>Pension</w:t>
            </w:r>
            <w:proofErr w:type="spellEnd"/>
            <w:r w:rsidR="0026648B" w:rsidRPr="00B85CE2">
              <w:rPr>
                <w:rFonts w:ascii="Aptos Display" w:hAnsi="Aptos Display"/>
                <w:lang w:val="es-PR"/>
              </w:rPr>
              <w:br/>
            </w:r>
            <w:r w:rsidR="0026648B" w:rsidRPr="00B85CE2">
              <w:rPr>
                <w:rFonts w:ascii="Aptos Display" w:hAnsi="Aptos Display"/>
                <w:lang w:val="es-PR"/>
              </w:rPr>
              <w:br/>
              <w:t>Spanish:</w:t>
            </w:r>
            <w:r w:rsidR="0026648B" w:rsidRPr="00B85CE2">
              <w:rPr>
                <w:rFonts w:ascii="Aptos Display" w:hAnsi="Aptos Display"/>
                <w:lang w:val="es-PR"/>
              </w:rPr>
              <w:br/>
              <w:t>1. Salario</w:t>
            </w:r>
            <w:r w:rsidR="0026648B" w:rsidRPr="00B85CE2">
              <w:rPr>
                <w:rFonts w:ascii="Aptos Display" w:hAnsi="Aptos Display"/>
                <w:lang w:val="es-PR"/>
              </w:rPr>
              <w:br/>
              <w:t>2. Servicios Profesionales o Trabajo por Cuenta Propia</w:t>
            </w:r>
          </w:p>
          <w:p w14:paraId="4FAC358B" w14:textId="66CB6085" w:rsidR="003F33D4" w:rsidRPr="00302BB4" w:rsidRDefault="003F33D4" w:rsidP="00302BB4">
            <w:pPr>
              <w:spacing w:after="0"/>
              <w:rPr>
                <w:rFonts w:ascii="Aptos Display" w:hAnsi="Aptos Display"/>
                <w:lang w:val="en-US"/>
              </w:rPr>
            </w:pPr>
            <w:r w:rsidRPr="00302BB4">
              <w:rPr>
                <w:rFonts w:ascii="Aptos Display" w:hAnsi="Aptos Display"/>
                <w:lang w:val="en-US"/>
              </w:rPr>
              <w:t>3. Pensionado</w:t>
            </w:r>
          </w:p>
        </w:tc>
        <w:tc>
          <w:tcPr>
            <w:tcW w:w="2430" w:type="dxa"/>
            <w:tcBorders>
              <w:top w:val="nil"/>
              <w:left w:val="nil"/>
              <w:bottom w:val="single" w:sz="4" w:space="0" w:color="auto"/>
              <w:right w:val="single" w:sz="4" w:space="0" w:color="auto"/>
            </w:tcBorders>
            <w:shd w:val="clear" w:color="auto" w:fill="auto"/>
            <w:vAlign w:val="center"/>
            <w:hideMark/>
          </w:tcPr>
          <w:p w14:paraId="1C8F0405" w14:textId="77777777" w:rsidR="0026648B" w:rsidRPr="00E53C09" w:rsidRDefault="0026648B" w:rsidP="00EB5AA9">
            <w:pPr>
              <w:rPr>
                <w:rFonts w:ascii="Aptos Display" w:hAnsi="Aptos Display"/>
              </w:rPr>
            </w:pPr>
            <w:r w:rsidRPr="00E53C09">
              <w:rPr>
                <w:rFonts w:ascii="Aptos Display" w:hAnsi="Aptos Display"/>
              </w:rPr>
              <w:t>N/A</w:t>
            </w:r>
          </w:p>
        </w:tc>
      </w:tr>
      <w:tr w:rsidR="00C22DA3" w:rsidRPr="00E53C09" w14:paraId="60ED99B6" w14:textId="77777777" w:rsidTr="00B42997">
        <w:trPr>
          <w:trHeight w:val="1755"/>
          <w:jc w:val="center"/>
        </w:trPr>
        <w:tc>
          <w:tcPr>
            <w:tcW w:w="1278" w:type="dxa"/>
            <w:tcBorders>
              <w:top w:val="nil"/>
              <w:left w:val="single" w:sz="4" w:space="0" w:color="auto"/>
              <w:bottom w:val="single" w:sz="4" w:space="0" w:color="auto"/>
              <w:right w:val="single" w:sz="4" w:space="0" w:color="auto"/>
            </w:tcBorders>
            <w:shd w:val="clear" w:color="auto" w:fill="auto"/>
            <w:vAlign w:val="center"/>
            <w:hideMark/>
          </w:tcPr>
          <w:p w14:paraId="6BD51F38" w14:textId="77777777" w:rsidR="0026648B" w:rsidRPr="00E53C09" w:rsidRDefault="0026648B" w:rsidP="00EB5AA9">
            <w:pPr>
              <w:rPr>
                <w:rFonts w:ascii="Aptos Display" w:hAnsi="Aptos Display"/>
              </w:rPr>
            </w:pPr>
            <w:r w:rsidRPr="00E53C09">
              <w:rPr>
                <w:rFonts w:ascii="Aptos Display" w:hAnsi="Aptos Display"/>
              </w:rPr>
              <w:t>Personal Information</w:t>
            </w:r>
          </w:p>
        </w:tc>
        <w:tc>
          <w:tcPr>
            <w:tcW w:w="1616" w:type="dxa"/>
            <w:tcBorders>
              <w:top w:val="nil"/>
              <w:left w:val="nil"/>
              <w:bottom w:val="single" w:sz="4" w:space="0" w:color="auto"/>
              <w:right w:val="single" w:sz="4" w:space="0" w:color="auto"/>
            </w:tcBorders>
            <w:shd w:val="clear" w:color="auto" w:fill="auto"/>
            <w:vAlign w:val="center"/>
            <w:hideMark/>
          </w:tcPr>
          <w:p w14:paraId="6A1B903E" w14:textId="77777777" w:rsidR="0026648B" w:rsidRPr="00E53C09" w:rsidRDefault="0026648B" w:rsidP="00EB5AA9">
            <w:pPr>
              <w:rPr>
                <w:rFonts w:ascii="Aptos Display" w:hAnsi="Aptos Display"/>
              </w:rPr>
            </w:pPr>
            <w:r w:rsidRPr="00E53C09">
              <w:rPr>
                <w:rFonts w:ascii="Aptos Display" w:hAnsi="Aptos Display"/>
              </w:rPr>
              <w:t>English:</w:t>
            </w:r>
            <w:r w:rsidRPr="00E53C09">
              <w:rPr>
                <w:rFonts w:ascii="Aptos Display" w:hAnsi="Aptos Display"/>
              </w:rPr>
              <w:br/>
              <w:t>Monthly Income ($)</w:t>
            </w:r>
            <w:r w:rsidRPr="00E53C09">
              <w:rPr>
                <w:rFonts w:ascii="Aptos Display" w:hAnsi="Aptos Display"/>
              </w:rPr>
              <w:br/>
            </w:r>
            <w:r w:rsidRPr="00E53C09">
              <w:rPr>
                <w:rFonts w:ascii="Aptos Display" w:hAnsi="Aptos Display"/>
              </w:rPr>
              <w:br/>
              <w:t>Spanish:</w:t>
            </w:r>
            <w:r w:rsidRPr="00E53C09">
              <w:rPr>
                <w:rFonts w:ascii="Aptos Display" w:hAnsi="Aptos Display"/>
              </w:rPr>
              <w:br/>
              <w:t>Ingreso Mensual ($)</w:t>
            </w:r>
          </w:p>
        </w:tc>
        <w:tc>
          <w:tcPr>
            <w:tcW w:w="1331" w:type="dxa"/>
            <w:tcBorders>
              <w:top w:val="nil"/>
              <w:left w:val="nil"/>
              <w:bottom w:val="single" w:sz="4" w:space="0" w:color="auto"/>
              <w:right w:val="single" w:sz="4" w:space="0" w:color="auto"/>
            </w:tcBorders>
            <w:shd w:val="clear" w:color="auto" w:fill="auto"/>
            <w:vAlign w:val="center"/>
            <w:hideMark/>
          </w:tcPr>
          <w:p w14:paraId="3E797FC1" w14:textId="77777777" w:rsidR="0026648B" w:rsidRPr="00E53C09" w:rsidRDefault="0026648B" w:rsidP="00EB5AA9">
            <w:pPr>
              <w:rPr>
                <w:rFonts w:ascii="Aptos Display" w:hAnsi="Aptos Display"/>
              </w:rPr>
            </w:pPr>
            <w:r w:rsidRPr="00E53C09">
              <w:rPr>
                <w:rFonts w:ascii="Aptos Display" w:hAnsi="Aptos Display"/>
              </w:rPr>
              <w:t>Y</w:t>
            </w:r>
          </w:p>
        </w:tc>
        <w:tc>
          <w:tcPr>
            <w:tcW w:w="1080" w:type="dxa"/>
            <w:tcBorders>
              <w:top w:val="nil"/>
              <w:left w:val="nil"/>
              <w:bottom w:val="single" w:sz="4" w:space="0" w:color="auto"/>
              <w:right w:val="single" w:sz="4" w:space="0" w:color="auto"/>
            </w:tcBorders>
            <w:shd w:val="clear" w:color="auto" w:fill="auto"/>
            <w:vAlign w:val="center"/>
            <w:hideMark/>
          </w:tcPr>
          <w:p w14:paraId="5626D1CC" w14:textId="77777777" w:rsidR="0026648B" w:rsidRPr="00E53C09" w:rsidRDefault="0026648B" w:rsidP="00EB5AA9">
            <w:pPr>
              <w:rPr>
                <w:rFonts w:ascii="Aptos Display" w:hAnsi="Aptos Display"/>
              </w:rPr>
            </w:pPr>
            <w:r w:rsidRPr="00E53C09">
              <w:rPr>
                <w:rFonts w:ascii="Aptos Display" w:hAnsi="Aptos Display"/>
              </w:rPr>
              <w:t>Amount</w:t>
            </w:r>
          </w:p>
        </w:tc>
        <w:tc>
          <w:tcPr>
            <w:tcW w:w="2250" w:type="dxa"/>
            <w:tcBorders>
              <w:top w:val="nil"/>
              <w:left w:val="nil"/>
              <w:bottom w:val="single" w:sz="4" w:space="0" w:color="auto"/>
              <w:right w:val="single" w:sz="4" w:space="0" w:color="auto"/>
            </w:tcBorders>
            <w:shd w:val="clear" w:color="auto" w:fill="auto"/>
            <w:vAlign w:val="center"/>
            <w:hideMark/>
          </w:tcPr>
          <w:p w14:paraId="2A4B7247" w14:textId="77777777" w:rsidR="0026648B" w:rsidRPr="00E53C09" w:rsidRDefault="0026648B" w:rsidP="00EB5AA9">
            <w:pPr>
              <w:rPr>
                <w:rFonts w:ascii="Aptos Display" w:hAnsi="Aptos Display"/>
              </w:rPr>
            </w:pPr>
            <w:r w:rsidRPr="00E53C09">
              <w:rPr>
                <w:rFonts w:ascii="Aptos Display" w:hAnsi="Aptos Display"/>
              </w:rPr>
              <w:t>N/A</w:t>
            </w:r>
          </w:p>
        </w:tc>
        <w:tc>
          <w:tcPr>
            <w:tcW w:w="2430" w:type="dxa"/>
            <w:tcBorders>
              <w:top w:val="nil"/>
              <w:left w:val="nil"/>
              <w:bottom w:val="single" w:sz="4" w:space="0" w:color="auto"/>
              <w:right w:val="single" w:sz="4" w:space="0" w:color="auto"/>
            </w:tcBorders>
            <w:shd w:val="clear" w:color="auto" w:fill="auto"/>
            <w:vAlign w:val="center"/>
            <w:hideMark/>
          </w:tcPr>
          <w:p w14:paraId="2B6BC83D" w14:textId="77777777" w:rsidR="0026648B" w:rsidRPr="00E53C09" w:rsidRDefault="0026648B" w:rsidP="00EB5AA9">
            <w:pPr>
              <w:rPr>
                <w:rFonts w:ascii="Aptos Display" w:hAnsi="Aptos Display"/>
              </w:rPr>
            </w:pPr>
            <w:r w:rsidRPr="00E53C09">
              <w:rPr>
                <w:rFonts w:ascii="Aptos Display" w:hAnsi="Aptos Display"/>
              </w:rPr>
              <w:t>N/A</w:t>
            </w:r>
          </w:p>
        </w:tc>
      </w:tr>
      <w:tr w:rsidR="00C22DA3" w:rsidRPr="00E53C09" w14:paraId="0D9E0405" w14:textId="77777777" w:rsidTr="00B42997">
        <w:trPr>
          <w:trHeight w:val="1695"/>
          <w:jc w:val="center"/>
        </w:trPr>
        <w:tc>
          <w:tcPr>
            <w:tcW w:w="1278" w:type="dxa"/>
            <w:tcBorders>
              <w:top w:val="nil"/>
              <w:left w:val="single" w:sz="4" w:space="0" w:color="auto"/>
              <w:bottom w:val="single" w:sz="4" w:space="0" w:color="auto"/>
              <w:right w:val="single" w:sz="4" w:space="0" w:color="auto"/>
            </w:tcBorders>
            <w:shd w:val="clear" w:color="auto" w:fill="auto"/>
            <w:vAlign w:val="center"/>
            <w:hideMark/>
          </w:tcPr>
          <w:p w14:paraId="162EB4E2" w14:textId="77777777" w:rsidR="0026648B" w:rsidRPr="00E53C09" w:rsidRDefault="0026648B" w:rsidP="00EB5AA9">
            <w:pPr>
              <w:rPr>
                <w:rFonts w:ascii="Aptos Display" w:hAnsi="Aptos Display"/>
              </w:rPr>
            </w:pPr>
            <w:r w:rsidRPr="00E53C09">
              <w:rPr>
                <w:rFonts w:ascii="Aptos Display" w:hAnsi="Aptos Display"/>
              </w:rPr>
              <w:t>Personal Information</w:t>
            </w:r>
          </w:p>
        </w:tc>
        <w:tc>
          <w:tcPr>
            <w:tcW w:w="1616" w:type="dxa"/>
            <w:tcBorders>
              <w:top w:val="nil"/>
              <w:left w:val="nil"/>
              <w:bottom w:val="single" w:sz="4" w:space="0" w:color="auto"/>
              <w:right w:val="single" w:sz="4" w:space="0" w:color="auto"/>
            </w:tcBorders>
            <w:shd w:val="clear" w:color="auto" w:fill="auto"/>
            <w:vAlign w:val="center"/>
            <w:hideMark/>
          </w:tcPr>
          <w:p w14:paraId="18DE0CCF" w14:textId="77777777" w:rsidR="0026648B" w:rsidRPr="00E53C09" w:rsidRDefault="0026648B" w:rsidP="00EB5AA9">
            <w:pPr>
              <w:rPr>
                <w:rFonts w:ascii="Aptos Display" w:hAnsi="Aptos Display"/>
              </w:rPr>
            </w:pPr>
            <w:r w:rsidRPr="00E53C09">
              <w:rPr>
                <w:rFonts w:ascii="Aptos Display" w:hAnsi="Aptos Display"/>
              </w:rPr>
              <w:t>English:</w:t>
            </w:r>
            <w:r w:rsidRPr="00E53C09">
              <w:rPr>
                <w:rFonts w:ascii="Aptos Display" w:hAnsi="Aptos Display"/>
              </w:rPr>
              <w:br/>
              <w:t>Monthly Debts ($)</w:t>
            </w:r>
            <w:r w:rsidRPr="00E53C09">
              <w:rPr>
                <w:rFonts w:ascii="Aptos Display" w:hAnsi="Aptos Display"/>
              </w:rPr>
              <w:br/>
            </w:r>
            <w:r w:rsidRPr="00E53C09">
              <w:rPr>
                <w:rFonts w:ascii="Aptos Display" w:hAnsi="Aptos Display"/>
              </w:rPr>
              <w:br/>
              <w:t>Spanish:</w:t>
            </w:r>
            <w:r w:rsidRPr="00E53C09">
              <w:rPr>
                <w:rFonts w:ascii="Aptos Display" w:hAnsi="Aptos Display"/>
              </w:rPr>
              <w:br/>
              <w:t>Deudas Mensuales ($) </w:t>
            </w:r>
          </w:p>
        </w:tc>
        <w:tc>
          <w:tcPr>
            <w:tcW w:w="1331" w:type="dxa"/>
            <w:tcBorders>
              <w:top w:val="nil"/>
              <w:left w:val="nil"/>
              <w:bottom w:val="single" w:sz="4" w:space="0" w:color="auto"/>
              <w:right w:val="single" w:sz="4" w:space="0" w:color="auto"/>
            </w:tcBorders>
            <w:shd w:val="clear" w:color="auto" w:fill="auto"/>
            <w:vAlign w:val="center"/>
            <w:hideMark/>
          </w:tcPr>
          <w:p w14:paraId="199E1859" w14:textId="77777777" w:rsidR="0026648B" w:rsidRPr="00E53C09" w:rsidRDefault="0026648B" w:rsidP="00EB5AA9">
            <w:pPr>
              <w:rPr>
                <w:rFonts w:ascii="Aptos Display" w:hAnsi="Aptos Display"/>
              </w:rPr>
            </w:pPr>
            <w:r w:rsidRPr="00E53C09">
              <w:rPr>
                <w:rFonts w:ascii="Aptos Display" w:hAnsi="Aptos Display"/>
              </w:rPr>
              <w:t>Y</w:t>
            </w:r>
          </w:p>
        </w:tc>
        <w:tc>
          <w:tcPr>
            <w:tcW w:w="1080" w:type="dxa"/>
            <w:tcBorders>
              <w:top w:val="nil"/>
              <w:left w:val="nil"/>
              <w:bottom w:val="single" w:sz="4" w:space="0" w:color="auto"/>
              <w:right w:val="single" w:sz="4" w:space="0" w:color="auto"/>
            </w:tcBorders>
            <w:shd w:val="clear" w:color="auto" w:fill="auto"/>
            <w:vAlign w:val="center"/>
            <w:hideMark/>
          </w:tcPr>
          <w:p w14:paraId="6118DC2E" w14:textId="77777777" w:rsidR="0026648B" w:rsidRPr="00E53C09" w:rsidRDefault="0026648B" w:rsidP="00EB5AA9">
            <w:pPr>
              <w:rPr>
                <w:rFonts w:ascii="Aptos Display" w:hAnsi="Aptos Display"/>
              </w:rPr>
            </w:pPr>
            <w:r w:rsidRPr="00E53C09">
              <w:rPr>
                <w:rFonts w:ascii="Aptos Display" w:hAnsi="Aptos Display"/>
              </w:rPr>
              <w:t>Amount</w:t>
            </w:r>
          </w:p>
        </w:tc>
        <w:tc>
          <w:tcPr>
            <w:tcW w:w="2250" w:type="dxa"/>
            <w:tcBorders>
              <w:top w:val="nil"/>
              <w:left w:val="nil"/>
              <w:bottom w:val="single" w:sz="4" w:space="0" w:color="auto"/>
              <w:right w:val="single" w:sz="4" w:space="0" w:color="auto"/>
            </w:tcBorders>
            <w:shd w:val="clear" w:color="auto" w:fill="auto"/>
            <w:vAlign w:val="center"/>
            <w:hideMark/>
          </w:tcPr>
          <w:p w14:paraId="11C3C65A" w14:textId="77777777" w:rsidR="0026648B" w:rsidRPr="00E53C09" w:rsidRDefault="0026648B" w:rsidP="00EB5AA9">
            <w:pPr>
              <w:rPr>
                <w:rFonts w:ascii="Aptos Display" w:hAnsi="Aptos Display"/>
              </w:rPr>
            </w:pPr>
            <w:r w:rsidRPr="00E53C09">
              <w:rPr>
                <w:rFonts w:ascii="Aptos Display" w:hAnsi="Aptos Display"/>
              </w:rPr>
              <w:t>N/A</w:t>
            </w:r>
          </w:p>
        </w:tc>
        <w:tc>
          <w:tcPr>
            <w:tcW w:w="2430" w:type="dxa"/>
            <w:tcBorders>
              <w:top w:val="nil"/>
              <w:left w:val="nil"/>
              <w:bottom w:val="single" w:sz="4" w:space="0" w:color="auto"/>
              <w:right w:val="single" w:sz="4" w:space="0" w:color="auto"/>
            </w:tcBorders>
            <w:shd w:val="clear" w:color="auto" w:fill="auto"/>
            <w:vAlign w:val="center"/>
            <w:hideMark/>
          </w:tcPr>
          <w:p w14:paraId="1E9D24EB" w14:textId="77777777" w:rsidR="0026648B" w:rsidRPr="00E53C09" w:rsidRDefault="0026648B" w:rsidP="00EB5AA9">
            <w:pPr>
              <w:rPr>
                <w:rFonts w:ascii="Aptos Display" w:hAnsi="Aptos Display"/>
              </w:rPr>
            </w:pPr>
            <w:r w:rsidRPr="00E53C09">
              <w:rPr>
                <w:rFonts w:ascii="Aptos Display" w:hAnsi="Aptos Display"/>
              </w:rPr>
              <w:t>N/A</w:t>
            </w:r>
          </w:p>
        </w:tc>
      </w:tr>
      <w:tr w:rsidR="00C22DA3" w:rsidRPr="00E53C09" w14:paraId="16C8D627" w14:textId="77777777" w:rsidTr="00B42997">
        <w:trPr>
          <w:trHeight w:val="2160"/>
          <w:jc w:val="center"/>
        </w:trPr>
        <w:tc>
          <w:tcPr>
            <w:tcW w:w="1278" w:type="dxa"/>
            <w:tcBorders>
              <w:top w:val="nil"/>
              <w:left w:val="single" w:sz="4" w:space="0" w:color="auto"/>
              <w:bottom w:val="single" w:sz="4" w:space="0" w:color="auto"/>
              <w:right w:val="single" w:sz="4" w:space="0" w:color="auto"/>
            </w:tcBorders>
            <w:shd w:val="clear" w:color="auto" w:fill="auto"/>
            <w:vAlign w:val="center"/>
            <w:hideMark/>
          </w:tcPr>
          <w:p w14:paraId="020CF396" w14:textId="77777777" w:rsidR="0026648B" w:rsidRPr="00E53C09" w:rsidRDefault="0026648B" w:rsidP="00EB5AA9">
            <w:pPr>
              <w:rPr>
                <w:rFonts w:ascii="Aptos Display" w:hAnsi="Aptos Display"/>
              </w:rPr>
            </w:pPr>
            <w:r w:rsidRPr="00E53C09">
              <w:rPr>
                <w:rFonts w:ascii="Aptos Display" w:hAnsi="Aptos Display"/>
              </w:rPr>
              <w:t>Personal Information</w:t>
            </w:r>
          </w:p>
        </w:tc>
        <w:tc>
          <w:tcPr>
            <w:tcW w:w="1616" w:type="dxa"/>
            <w:tcBorders>
              <w:top w:val="nil"/>
              <w:left w:val="nil"/>
              <w:bottom w:val="single" w:sz="4" w:space="0" w:color="auto"/>
              <w:right w:val="single" w:sz="4" w:space="0" w:color="auto"/>
            </w:tcBorders>
            <w:shd w:val="clear" w:color="auto" w:fill="auto"/>
            <w:vAlign w:val="center"/>
            <w:hideMark/>
          </w:tcPr>
          <w:p w14:paraId="45E964B5" w14:textId="77777777" w:rsidR="0026648B" w:rsidRPr="00E53C09" w:rsidRDefault="0026648B" w:rsidP="00EB5AA9">
            <w:pPr>
              <w:rPr>
                <w:rFonts w:ascii="Aptos Display" w:hAnsi="Aptos Display"/>
              </w:rPr>
            </w:pPr>
            <w:r w:rsidRPr="00E53C09">
              <w:rPr>
                <w:rFonts w:ascii="Aptos Display" w:hAnsi="Aptos Display"/>
              </w:rPr>
              <w:t>English:</w:t>
            </w:r>
            <w:r w:rsidRPr="00E53C09">
              <w:rPr>
                <w:rFonts w:ascii="Aptos Display" w:hAnsi="Aptos Display"/>
              </w:rPr>
              <w:br/>
              <w:t>Monthly Alimony Payment ($)</w:t>
            </w:r>
            <w:r w:rsidRPr="00E53C09">
              <w:rPr>
                <w:rFonts w:ascii="Aptos Display" w:hAnsi="Aptos Display"/>
              </w:rPr>
              <w:br/>
            </w:r>
            <w:r w:rsidRPr="00E53C09">
              <w:rPr>
                <w:rFonts w:ascii="Aptos Display" w:hAnsi="Aptos Display"/>
              </w:rPr>
              <w:br/>
              <w:t>Spanish:</w:t>
            </w:r>
            <w:r w:rsidRPr="00E53C09">
              <w:rPr>
                <w:rFonts w:ascii="Aptos Display" w:hAnsi="Aptos Display"/>
              </w:rPr>
              <w:br/>
              <w:t>Pago Mensual de Pensión Alimenticia ($) </w:t>
            </w:r>
          </w:p>
        </w:tc>
        <w:tc>
          <w:tcPr>
            <w:tcW w:w="1331" w:type="dxa"/>
            <w:tcBorders>
              <w:top w:val="nil"/>
              <w:left w:val="nil"/>
              <w:bottom w:val="single" w:sz="4" w:space="0" w:color="auto"/>
              <w:right w:val="single" w:sz="4" w:space="0" w:color="auto"/>
            </w:tcBorders>
            <w:shd w:val="clear" w:color="auto" w:fill="auto"/>
            <w:vAlign w:val="center"/>
            <w:hideMark/>
          </w:tcPr>
          <w:p w14:paraId="25C95BD5" w14:textId="77777777" w:rsidR="0026648B" w:rsidRPr="00E53C09" w:rsidRDefault="0026648B" w:rsidP="00EB5AA9">
            <w:pPr>
              <w:rPr>
                <w:rFonts w:ascii="Aptos Display" w:hAnsi="Aptos Display"/>
              </w:rPr>
            </w:pPr>
            <w:r w:rsidRPr="00E53C09">
              <w:rPr>
                <w:rFonts w:ascii="Aptos Display" w:hAnsi="Aptos Display"/>
              </w:rPr>
              <w:t>Y</w:t>
            </w:r>
          </w:p>
        </w:tc>
        <w:tc>
          <w:tcPr>
            <w:tcW w:w="1080" w:type="dxa"/>
            <w:tcBorders>
              <w:top w:val="nil"/>
              <w:left w:val="nil"/>
              <w:bottom w:val="single" w:sz="4" w:space="0" w:color="auto"/>
              <w:right w:val="single" w:sz="4" w:space="0" w:color="auto"/>
            </w:tcBorders>
            <w:shd w:val="clear" w:color="auto" w:fill="auto"/>
            <w:vAlign w:val="center"/>
            <w:hideMark/>
          </w:tcPr>
          <w:p w14:paraId="38D4D053" w14:textId="77777777" w:rsidR="0026648B" w:rsidRPr="00E53C09" w:rsidRDefault="0026648B" w:rsidP="00EB5AA9">
            <w:pPr>
              <w:rPr>
                <w:rFonts w:ascii="Aptos Display" w:hAnsi="Aptos Display"/>
              </w:rPr>
            </w:pPr>
            <w:r w:rsidRPr="00E53C09">
              <w:rPr>
                <w:rFonts w:ascii="Aptos Display" w:hAnsi="Aptos Display"/>
              </w:rPr>
              <w:t>Amount</w:t>
            </w:r>
          </w:p>
        </w:tc>
        <w:tc>
          <w:tcPr>
            <w:tcW w:w="2250" w:type="dxa"/>
            <w:tcBorders>
              <w:top w:val="nil"/>
              <w:left w:val="nil"/>
              <w:bottom w:val="single" w:sz="4" w:space="0" w:color="auto"/>
              <w:right w:val="single" w:sz="4" w:space="0" w:color="auto"/>
            </w:tcBorders>
            <w:shd w:val="clear" w:color="auto" w:fill="auto"/>
            <w:vAlign w:val="center"/>
            <w:hideMark/>
          </w:tcPr>
          <w:p w14:paraId="5748C0BD" w14:textId="77777777" w:rsidR="0026648B" w:rsidRPr="00E53C09" w:rsidRDefault="0026648B" w:rsidP="00EB5AA9">
            <w:pPr>
              <w:rPr>
                <w:rFonts w:ascii="Aptos Display" w:hAnsi="Aptos Display"/>
              </w:rPr>
            </w:pPr>
            <w:r w:rsidRPr="00E53C09">
              <w:rPr>
                <w:rFonts w:ascii="Aptos Display" w:hAnsi="Aptos Display"/>
              </w:rPr>
              <w:t>N/A</w:t>
            </w:r>
          </w:p>
        </w:tc>
        <w:tc>
          <w:tcPr>
            <w:tcW w:w="2430" w:type="dxa"/>
            <w:tcBorders>
              <w:top w:val="nil"/>
              <w:left w:val="nil"/>
              <w:bottom w:val="single" w:sz="4" w:space="0" w:color="auto"/>
              <w:right w:val="single" w:sz="4" w:space="0" w:color="auto"/>
            </w:tcBorders>
            <w:shd w:val="clear" w:color="auto" w:fill="auto"/>
            <w:vAlign w:val="center"/>
            <w:hideMark/>
          </w:tcPr>
          <w:p w14:paraId="1D170288" w14:textId="77777777" w:rsidR="0026648B" w:rsidRPr="00E53C09" w:rsidRDefault="0026648B" w:rsidP="00EB5AA9">
            <w:pPr>
              <w:rPr>
                <w:rFonts w:ascii="Aptos Display" w:hAnsi="Aptos Display"/>
              </w:rPr>
            </w:pPr>
            <w:r w:rsidRPr="00E53C09">
              <w:rPr>
                <w:rFonts w:ascii="Aptos Display" w:hAnsi="Aptos Display"/>
              </w:rPr>
              <w:t>If the applicant does not pay alimony, the field must require that they enter the amount of $0.00</w:t>
            </w:r>
          </w:p>
        </w:tc>
      </w:tr>
      <w:tr w:rsidR="00C22DA3" w:rsidRPr="00E53C09" w14:paraId="4431697C" w14:textId="77777777" w:rsidTr="00B42997">
        <w:trPr>
          <w:trHeight w:val="2280"/>
          <w:jc w:val="center"/>
        </w:trPr>
        <w:tc>
          <w:tcPr>
            <w:tcW w:w="1278" w:type="dxa"/>
            <w:tcBorders>
              <w:top w:val="nil"/>
              <w:left w:val="single" w:sz="4" w:space="0" w:color="auto"/>
              <w:bottom w:val="single" w:sz="4" w:space="0" w:color="auto"/>
              <w:right w:val="single" w:sz="4" w:space="0" w:color="auto"/>
            </w:tcBorders>
            <w:shd w:val="clear" w:color="auto" w:fill="auto"/>
            <w:vAlign w:val="center"/>
            <w:hideMark/>
          </w:tcPr>
          <w:p w14:paraId="31CC593B" w14:textId="77777777" w:rsidR="0026648B" w:rsidRPr="00E53C09" w:rsidRDefault="0026648B" w:rsidP="00EB5AA9">
            <w:pPr>
              <w:rPr>
                <w:rFonts w:ascii="Aptos Display" w:hAnsi="Aptos Display"/>
              </w:rPr>
            </w:pPr>
            <w:r w:rsidRPr="00E53C09">
              <w:rPr>
                <w:rFonts w:ascii="Aptos Display" w:hAnsi="Aptos Display"/>
              </w:rPr>
              <w:lastRenderedPageBreak/>
              <w:t>Transaction / Loan Information</w:t>
            </w:r>
          </w:p>
        </w:tc>
        <w:tc>
          <w:tcPr>
            <w:tcW w:w="1616" w:type="dxa"/>
            <w:tcBorders>
              <w:top w:val="nil"/>
              <w:left w:val="nil"/>
              <w:bottom w:val="single" w:sz="4" w:space="0" w:color="auto"/>
              <w:right w:val="single" w:sz="4" w:space="0" w:color="auto"/>
            </w:tcBorders>
            <w:shd w:val="clear" w:color="auto" w:fill="auto"/>
            <w:vAlign w:val="center"/>
            <w:hideMark/>
          </w:tcPr>
          <w:p w14:paraId="0787F5B8" w14:textId="77777777" w:rsidR="0026648B" w:rsidRPr="002F4CC2" w:rsidRDefault="0026648B" w:rsidP="00EB5AA9">
            <w:pPr>
              <w:rPr>
                <w:rFonts w:ascii="Aptos Display" w:hAnsi="Aptos Display"/>
                <w:lang w:val="es-PR"/>
              </w:rPr>
            </w:pPr>
            <w:r w:rsidRPr="00E53C09">
              <w:rPr>
                <w:rFonts w:ascii="Aptos Display" w:hAnsi="Aptos Display"/>
              </w:rPr>
              <w:t>English:</w:t>
            </w:r>
            <w:r w:rsidRPr="00E53C09">
              <w:rPr>
                <w:rFonts w:ascii="Aptos Display" w:hAnsi="Aptos Display"/>
              </w:rPr>
              <w:br/>
              <w:t>Will there be a co-applicant in your transaction?</w:t>
            </w:r>
            <w:r w:rsidRPr="00E53C09">
              <w:rPr>
                <w:rFonts w:ascii="Aptos Display" w:hAnsi="Aptos Display"/>
              </w:rPr>
              <w:br/>
            </w:r>
            <w:r w:rsidRPr="00E53C09">
              <w:rPr>
                <w:rFonts w:ascii="Aptos Display" w:hAnsi="Aptos Display"/>
              </w:rPr>
              <w:br/>
            </w:r>
            <w:r w:rsidRPr="002F4CC2">
              <w:rPr>
                <w:rFonts w:ascii="Aptos Display" w:hAnsi="Aptos Display"/>
                <w:lang w:val="es-PR"/>
              </w:rPr>
              <w:t>Spanish:</w:t>
            </w:r>
            <w:r w:rsidRPr="002F4CC2">
              <w:rPr>
                <w:rFonts w:ascii="Aptos Display" w:hAnsi="Aptos Display"/>
                <w:lang w:val="es-PR"/>
              </w:rPr>
              <w:br/>
              <w:t>¿Habrá un co-solicitante en su transacción? </w:t>
            </w:r>
          </w:p>
        </w:tc>
        <w:tc>
          <w:tcPr>
            <w:tcW w:w="1331" w:type="dxa"/>
            <w:tcBorders>
              <w:top w:val="nil"/>
              <w:left w:val="nil"/>
              <w:bottom w:val="single" w:sz="4" w:space="0" w:color="auto"/>
              <w:right w:val="single" w:sz="4" w:space="0" w:color="auto"/>
            </w:tcBorders>
            <w:shd w:val="clear" w:color="auto" w:fill="auto"/>
            <w:vAlign w:val="center"/>
            <w:hideMark/>
          </w:tcPr>
          <w:p w14:paraId="05EA39B0" w14:textId="77777777" w:rsidR="0026648B" w:rsidRPr="00E53C09" w:rsidRDefault="0026648B" w:rsidP="00EB5AA9">
            <w:pPr>
              <w:rPr>
                <w:rFonts w:ascii="Aptos Display" w:hAnsi="Aptos Display"/>
              </w:rPr>
            </w:pPr>
            <w:r w:rsidRPr="00E53C09">
              <w:rPr>
                <w:rFonts w:ascii="Aptos Display" w:hAnsi="Aptos Display"/>
              </w:rPr>
              <w:t>Y</w:t>
            </w:r>
          </w:p>
        </w:tc>
        <w:tc>
          <w:tcPr>
            <w:tcW w:w="1080" w:type="dxa"/>
            <w:tcBorders>
              <w:top w:val="nil"/>
              <w:left w:val="nil"/>
              <w:bottom w:val="single" w:sz="4" w:space="0" w:color="auto"/>
              <w:right w:val="single" w:sz="4" w:space="0" w:color="auto"/>
            </w:tcBorders>
            <w:shd w:val="clear" w:color="auto" w:fill="auto"/>
            <w:vAlign w:val="center"/>
            <w:hideMark/>
          </w:tcPr>
          <w:p w14:paraId="05B3BE01" w14:textId="77777777" w:rsidR="0026648B" w:rsidRPr="00E53C09" w:rsidRDefault="0026648B" w:rsidP="00EB5AA9">
            <w:pPr>
              <w:rPr>
                <w:rFonts w:ascii="Aptos Display" w:hAnsi="Aptos Display"/>
              </w:rPr>
            </w:pPr>
            <w:r w:rsidRPr="00E53C09">
              <w:rPr>
                <w:rFonts w:ascii="Aptos Display" w:hAnsi="Aptos Display"/>
              </w:rPr>
              <w:t>Picklist</w:t>
            </w:r>
          </w:p>
        </w:tc>
        <w:tc>
          <w:tcPr>
            <w:tcW w:w="2250" w:type="dxa"/>
            <w:tcBorders>
              <w:top w:val="nil"/>
              <w:left w:val="nil"/>
              <w:bottom w:val="single" w:sz="4" w:space="0" w:color="auto"/>
              <w:right w:val="single" w:sz="4" w:space="0" w:color="auto"/>
            </w:tcBorders>
            <w:shd w:val="clear" w:color="auto" w:fill="auto"/>
            <w:vAlign w:val="center"/>
            <w:hideMark/>
          </w:tcPr>
          <w:p w14:paraId="5B8CCE28" w14:textId="77777777" w:rsidR="0026648B" w:rsidRPr="00E53C09" w:rsidRDefault="0026648B" w:rsidP="00EB5AA9">
            <w:pPr>
              <w:rPr>
                <w:rFonts w:ascii="Aptos Display" w:hAnsi="Aptos Display"/>
              </w:rPr>
            </w:pPr>
            <w:r w:rsidRPr="00E53C09">
              <w:rPr>
                <w:rFonts w:ascii="Aptos Display" w:hAnsi="Aptos Display"/>
              </w:rPr>
              <w:t>English:</w:t>
            </w:r>
            <w:r w:rsidRPr="00E53C09">
              <w:rPr>
                <w:rFonts w:ascii="Aptos Display" w:hAnsi="Aptos Display"/>
              </w:rPr>
              <w:br/>
              <w:t xml:space="preserve">1. Yes. </w:t>
            </w:r>
            <w:r w:rsidRPr="00E53C09">
              <w:rPr>
                <w:rFonts w:ascii="Aptos Display" w:hAnsi="Aptos Display"/>
              </w:rPr>
              <w:br/>
              <w:t>2. No.</w:t>
            </w:r>
            <w:r w:rsidRPr="00E53C09">
              <w:rPr>
                <w:rFonts w:ascii="Aptos Display" w:hAnsi="Aptos Display"/>
              </w:rPr>
              <w:br/>
            </w:r>
            <w:r w:rsidRPr="00E53C09">
              <w:rPr>
                <w:rFonts w:ascii="Aptos Display" w:hAnsi="Aptos Display"/>
              </w:rPr>
              <w:br/>
              <w:t>Spanish:</w:t>
            </w:r>
            <w:r w:rsidRPr="00E53C09">
              <w:rPr>
                <w:rFonts w:ascii="Aptos Display" w:hAnsi="Aptos Display"/>
              </w:rPr>
              <w:br/>
              <w:t>1. Sí</w:t>
            </w:r>
            <w:r w:rsidRPr="00E53C09">
              <w:rPr>
                <w:rFonts w:ascii="Aptos Display" w:hAnsi="Aptos Display"/>
              </w:rPr>
              <w:br/>
              <w:t>2. No</w:t>
            </w:r>
          </w:p>
        </w:tc>
        <w:tc>
          <w:tcPr>
            <w:tcW w:w="2430" w:type="dxa"/>
            <w:tcBorders>
              <w:top w:val="nil"/>
              <w:left w:val="nil"/>
              <w:bottom w:val="single" w:sz="4" w:space="0" w:color="auto"/>
              <w:right w:val="single" w:sz="4" w:space="0" w:color="auto"/>
            </w:tcBorders>
            <w:shd w:val="clear" w:color="auto" w:fill="auto"/>
            <w:vAlign w:val="center"/>
            <w:hideMark/>
          </w:tcPr>
          <w:p w14:paraId="43CDAB4C" w14:textId="77777777" w:rsidR="0026648B" w:rsidRPr="00E53C09" w:rsidRDefault="0026648B" w:rsidP="00EB5AA9">
            <w:pPr>
              <w:rPr>
                <w:rFonts w:ascii="Aptos Display" w:hAnsi="Aptos Display"/>
              </w:rPr>
            </w:pPr>
            <w:r w:rsidRPr="00E53C09">
              <w:rPr>
                <w:rFonts w:ascii="Aptos Display" w:hAnsi="Aptos Display"/>
              </w:rPr>
              <w:t>1. If the prospect (lead) selects the Yes option, the following additional questions must be generated; i. Co-applicant's name ii. Co-applicant's surnames 2. If the prospect (lead) selects the No option, proceed to the next question.</w:t>
            </w:r>
          </w:p>
        </w:tc>
      </w:tr>
      <w:tr w:rsidR="00C22DA3" w:rsidRPr="00E53C09" w14:paraId="5D4468F0" w14:textId="77777777" w:rsidTr="006735A9">
        <w:trPr>
          <w:trHeight w:val="512"/>
          <w:jc w:val="center"/>
        </w:trPr>
        <w:tc>
          <w:tcPr>
            <w:tcW w:w="1278" w:type="dxa"/>
            <w:tcBorders>
              <w:top w:val="nil"/>
              <w:left w:val="single" w:sz="4" w:space="0" w:color="auto"/>
              <w:bottom w:val="single" w:sz="4" w:space="0" w:color="auto"/>
              <w:right w:val="single" w:sz="4" w:space="0" w:color="auto"/>
            </w:tcBorders>
            <w:shd w:val="clear" w:color="auto" w:fill="auto"/>
            <w:vAlign w:val="center"/>
            <w:hideMark/>
          </w:tcPr>
          <w:p w14:paraId="36A8A2F3" w14:textId="77777777" w:rsidR="0026648B" w:rsidRPr="00E53C09" w:rsidRDefault="0026648B" w:rsidP="00EB5AA9">
            <w:pPr>
              <w:rPr>
                <w:rFonts w:ascii="Aptos Display" w:hAnsi="Aptos Display"/>
              </w:rPr>
            </w:pPr>
            <w:r w:rsidRPr="00E53C09">
              <w:rPr>
                <w:rFonts w:ascii="Aptos Display" w:hAnsi="Aptos Display"/>
              </w:rPr>
              <w:t>Transaction / Loan Information</w:t>
            </w:r>
          </w:p>
        </w:tc>
        <w:tc>
          <w:tcPr>
            <w:tcW w:w="1616" w:type="dxa"/>
            <w:tcBorders>
              <w:top w:val="nil"/>
              <w:left w:val="nil"/>
              <w:bottom w:val="single" w:sz="4" w:space="0" w:color="auto"/>
              <w:right w:val="single" w:sz="4" w:space="0" w:color="auto"/>
            </w:tcBorders>
            <w:shd w:val="clear" w:color="auto" w:fill="auto"/>
            <w:vAlign w:val="center"/>
            <w:hideMark/>
          </w:tcPr>
          <w:p w14:paraId="7E800324" w14:textId="77777777" w:rsidR="0026648B" w:rsidRPr="00E53C09" w:rsidRDefault="0026648B" w:rsidP="00EB5AA9">
            <w:pPr>
              <w:rPr>
                <w:rFonts w:ascii="Aptos Display" w:hAnsi="Aptos Display"/>
              </w:rPr>
            </w:pPr>
            <w:r w:rsidRPr="00E53C09">
              <w:rPr>
                <w:rFonts w:ascii="Aptos Display" w:hAnsi="Aptos Display"/>
              </w:rPr>
              <w:t>English:</w:t>
            </w:r>
            <w:r w:rsidRPr="00E53C09">
              <w:rPr>
                <w:rFonts w:ascii="Aptos Display" w:hAnsi="Aptos Display"/>
              </w:rPr>
              <w:br/>
              <w:t>Co-applicant's name</w:t>
            </w:r>
            <w:r w:rsidRPr="00E53C09">
              <w:rPr>
                <w:rFonts w:ascii="Aptos Display" w:hAnsi="Aptos Display"/>
              </w:rPr>
              <w:br/>
            </w:r>
            <w:r w:rsidRPr="00E53C09">
              <w:rPr>
                <w:rFonts w:ascii="Aptos Display" w:hAnsi="Aptos Display"/>
              </w:rPr>
              <w:br/>
              <w:t>Spanish:</w:t>
            </w:r>
            <w:r w:rsidRPr="00E53C09">
              <w:rPr>
                <w:rFonts w:ascii="Aptos Display" w:hAnsi="Aptos Display"/>
              </w:rPr>
              <w:br/>
              <w:t>Nombre del co-solicitante</w:t>
            </w:r>
          </w:p>
        </w:tc>
        <w:tc>
          <w:tcPr>
            <w:tcW w:w="1331" w:type="dxa"/>
            <w:tcBorders>
              <w:top w:val="nil"/>
              <w:left w:val="nil"/>
              <w:bottom w:val="single" w:sz="4" w:space="0" w:color="auto"/>
              <w:right w:val="single" w:sz="4" w:space="0" w:color="auto"/>
            </w:tcBorders>
            <w:shd w:val="clear" w:color="auto" w:fill="auto"/>
            <w:vAlign w:val="center"/>
            <w:hideMark/>
          </w:tcPr>
          <w:p w14:paraId="10056521" w14:textId="77777777" w:rsidR="0026648B" w:rsidRPr="00E53C09" w:rsidRDefault="0026648B" w:rsidP="00EB5AA9">
            <w:pPr>
              <w:rPr>
                <w:rFonts w:ascii="Aptos Display" w:hAnsi="Aptos Display"/>
              </w:rPr>
            </w:pPr>
            <w:r w:rsidRPr="00E53C09">
              <w:rPr>
                <w:rFonts w:ascii="Aptos Display" w:hAnsi="Aptos Display"/>
              </w:rPr>
              <w:t>Y</w:t>
            </w:r>
          </w:p>
        </w:tc>
        <w:tc>
          <w:tcPr>
            <w:tcW w:w="1080" w:type="dxa"/>
            <w:tcBorders>
              <w:top w:val="nil"/>
              <w:left w:val="nil"/>
              <w:bottom w:val="single" w:sz="4" w:space="0" w:color="auto"/>
              <w:right w:val="single" w:sz="4" w:space="0" w:color="auto"/>
            </w:tcBorders>
            <w:shd w:val="clear" w:color="auto" w:fill="auto"/>
            <w:vAlign w:val="center"/>
            <w:hideMark/>
          </w:tcPr>
          <w:p w14:paraId="3A056FF1" w14:textId="77777777" w:rsidR="0026648B" w:rsidRPr="00E53C09" w:rsidRDefault="0026648B" w:rsidP="00EB5AA9">
            <w:pPr>
              <w:rPr>
                <w:rFonts w:ascii="Aptos Display" w:hAnsi="Aptos Display"/>
              </w:rPr>
            </w:pPr>
            <w:r w:rsidRPr="00E53C09">
              <w:rPr>
                <w:rFonts w:ascii="Aptos Display" w:hAnsi="Aptos Display"/>
              </w:rPr>
              <w:t>Text</w:t>
            </w:r>
          </w:p>
        </w:tc>
        <w:tc>
          <w:tcPr>
            <w:tcW w:w="2250" w:type="dxa"/>
            <w:tcBorders>
              <w:top w:val="nil"/>
              <w:left w:val="nil"/>
              <w:bottom w:val="single" w:sz="4" w:space="0" w:color="auto"/>
              <w:right w:val="single" w:sz="4" w:space="0" w:color="auto"/>
            </w:tcBorders>
            <w:shd w:val="clear" w:color="auto" w:fill="auto"/>
            <w:vAlign w:val="center"/>
            <w:hideMark/>
          </w:tcPr>
          <w:p w14:paraId="7DA438EE" w14:textId="77777777" w:rsidR="0026648B" w:rsidRPr="00E53C09" w:rsidRDefault="0026648B" w:rsidP="00EB5AA9">
            <w:pPr>
              <w:rPr>
                <w:rFonts w:ascii="Aptos Display" w:hAnsi="Aptos Display"/>
              </w:rPr>
            </w:pPr>
            <w:r w:rsidRPr="00E53C09">
              <w:rPr>
                <w:rFonts w:ascii="Aptos Display" w:hAnsi="Aptos Display"/>
              </w:rPr>
              <w:t>N/A</w:t>
            </w:r>
          </w:p>
        </w:tc>
        <w:tc>
          <w:tcPr>
            <w:tcW w:w="2430" w:type="dxa"/>
            <w:tcBorders>
              <w:top w:val="nil"/>
              <w:left w:val="nil"/>
              <w:bottom w:val="single" w:sz="4" w:space="0" w:color="auto"/>
              <w:right w:val="single" w:sz="4" w:space="0" w:color="auto"/>
            </w:tcBorders>
            <w:shd w:val="clear" w:color="auto" w:fill="auto"/>
            <w:vAlign w:val="center"/>
            <w:hideMark/>
          </w:tcPr>
          <w:p w14:paraId="2028EE23" w14:textId="77777777" w:rsidR="0026648B" w:rsidRPr="00E53C09" w:rsidRDefault="0026648B" w:rsidP="00EB5AA9">
            <w:pPr>
              <w:rPr>
                <w:rFonts w:ascii="Aptos Display" w:hAnsi="Aptos Display"/>
              </w:rPr>
            </w:pPr>
            <w:r w:rsidRPr="00E53C09">
              <w:rPr>
                <w:rFonts w:ascii="Aptos Display" w:hAnsi="Aptos Display"/>
              </w:rPr>
              <w:t>N/A</w:t>
            </w:r>
          </w:p>
        </w:tc>
      </w:tr>
      <w:tr w:rsidR="00C22DA3" w:rsidRPr="00E53C09" w14:paraId="7CD099A7" w14:textId="77777777" w:rsidTr="00B42997">
        <w:trPr>
          <w:trHeight w:val="1650"/>
          <w:jc w:val="center"/>
        </w:trPr>
        <w:tc>
          <w:tcPr>
            <w:tcW w:w="1278" w:type="dxa"/>
            <w:tcBorders>
              <w:top w:val="nil"/>
              <w:left w:val="single" w:sz="4" w:space="0" w:color="auto"/>
              <w:bottom w:val="single" w:sz="4" w:space="0" w:color="auto"/>
              <w:right w:val="single" w:sz="4" w:space="0" w:color="auto"/>
            </w:tcBorders>
            <w:shd w:val="clear" w:color="auto" w:fill="auto"/>
            <w:vAlign w:val="center"/>
            <w:hideMark/>
          </w:tcPr>
          <w:p w14:paraId="247AB02E" w14:textId="77777777" w:rsidR="0026648B" w:rsidRPr="00E53C09" w:rsidRDefault="0026648B" w:rsidP="00EB5AA9">
            <w:pPr>
              <w:rPr>
                <w:rFonts w:ascii="Aptos Display" w:hAnsi="Aptos Display"/>
              </w:rPr>
            </w:pPr>
            <w:r w:rsidRPr="00E53C09">
              <w:rPr>
                <w:rFonts w:ascii="Aptos Display" w:hAnsi="Aptos Display"/>
              </w:rPr>
              <w:t>Transaction / Loan Information</w:t>
            </w:r>
          </w:p>
        </w:tc>
        <w:tc>
          <w:tcPr>
            <w:tcW w:w="1616" w:type="dxa"/>
            <w:tcBorders>
              <w:top w:val="nil"/>
              <w:left w:val="nil"/>
              <w:bottom w:val="single" w:sz="4" w:space="0" w:color="auto"/>
              <w:right w:val="single" w:sz="4" w:space="0" w:color="auto"/>
            </w:tcBorders>
            <w:shd w:val="clear" w:color="auto" w:fill="auto"/>
            <w:vAlign w:val="center"/>
            <w:hideMark/>
          </w:tcPr>
          <w:p w14:paraId="11C5AB42" w14:textId="77777777" w:rsidR="0026648B" w:rsidRPr="00E53C09" w:rsidRDefault="0026648B" w:rsidP="00EB5AA9">
            <w:pPr>
              <w:rPr>
                <w:rFonts w:ascii="Aptos Display" w:hAnsi="Aptos Display"/>
              </w:rPr>
            </w:pPr>
            <w:r w:rsidRPr="00E53C09">
              <w:rPr>
                <w:rFonts w:ascii="Aptos Display" w:hAnsi="Aptos Display"/>
              </w:rPr>
              <w:t>English:</w:t>
            </w:r>
            <w:r w:rsidRPr="00E53C09">
              <w:rPr>
                <w:rFonts w:ascii="Aptos Display" w:hAnsi="Aptos Display"/>
              </w:rPr>
              <w:br/>
              <w:t>Co-applicant's last name</w:t>
            </w:r>
            <w:r w:rsidRPr="00E53C09">
              <w:rPr>
                <w:rFonts w:ascii="Aptos Display" w:hAnsi="Aptos Display"/>
              </w:rPr>
              <w:br/>
            </w:r>
            <w:r w:rsidRPr="00E53C09">
              <w:rPr>
                <w:rFonts w:ascii="Aptos Display" w:hAnsi="Aptos Display"/>
              </w:rPr>
              <w:br/>
              <w:t>Spanish:</w:t>
            </w:r>
            <w:r w:rsidRPr="00E53C09">
              <w:rPr>
                <w:rFonts w:ascii="Aptos Display" w:hAnsi="Aptos Display"/>
              </w:rPr>
              <w:br/>
              <w:t>Apellidos del co-solicitante</w:t>
            </w:r>
          </w:p>
        </w:tc>
        <w:tc>
          <w:tcPr>
            <w:tcW w:w="1331" w:type="dxa"/>
            <w:tcBorders>
              <w:top w:val="nil"/>
              <w:left w:val="nil"/>
              <w:bottom w:val="single" w:sz="4" w:space="0" w:color="auto"/>
              <w:right w:val="single" w:sz="4" w:space="0" w:color="auto"/>
            </w:tcBorders>
            <w:shd w:val="clear" w:color="auto" w:fill="auto"/>
            <w:vAlign w:val="center"/>
            <w:hideMark/>
          </w:tcPr>
          <w:p w14:paraId="6747AE95" w14:textId="77777777" w:rsidR="0026648B" w:rsidRPr="00E53C09" w:rsidRDefault="0026648B" w:rsidP="00EB5AA9">
            <w:pPr>
              <w:rPr>
                <w:rFonts w:ascii="Aptos Display" w:hAnsi="Aptos Display"/>
              </w:rPr>
            </w:pPr>
            <w:r w:rsidRPr="00E53C09">
              <w:rPr>
                <w:rFonts w:ascii="Aptos Display" w:hAnsi="Aptos Display"/>
              </w:rPr>
              <w:t>Y</w:t>
            </w:r>
          </w:p>
        </w:tc>
        <w:tc>
          <w:tcPr>
            <w:tcW w:w="1080" w:type="dxa"/>
            <w:tcBorders>
              <w:top w:val="nil"/>
              <w:left w:val="nil"/>
              <w:bottom w:val="single" w:sz="4" w:space="0" w:color="auto"/>
              <w:right w:val="single" w:sz="4" w:space="0" w:color="auto"/>
            </w:tcBorders>
            <w:shd w:val="clear" w:color="auto" w:fill="auto"/>
            <w:vAlign w:val="center"/>
            <w:hideMark/>
          </w:tcPr>
          <w:p w14:paraId="44017F64" w14:textId="77777777" w:rsidR="0026648B" w:rsidRPr="00E53C09" w:rsidRDefault="0026648B" w:rsidP="00EB5AA9">
            <w:pPr>
              <w:rPr>
                <w:rFonts w:ascii="Aptos Display" w:hAnsi="Aptos Display"/>
              </w:rPr>
            </w:pPr>
            <w:r w:rsidRPr="00E53C09">
              <w:rPr>
                <w:rFonts w:ascii="Aptos Display" w:hAnsi="Aptos Display"/>
              </w:rPr>
              <w:t>Text</w:t>
            </w:r>
          </w:p>
        </w:tc>
        <w:tc>
          <w:tcPr>
            <w:tcW w:w="2250" w:type="dxa"/>
            <w:tcBorders>
              <w:top w:val="nil"/>
              <w:left w:val="nil"/>
              <w:bottom w:val="single" w:sz="4" w:space="0" w:color="auto"/>
              <w:right w:val="single" w:sz="4" w:space="0" w:color="auto"/>
            </w:tcBorders>
            <w:shd w:val="clear" w:color="auto" w:fill="auto"/>
            <w:vAlign w:val="center"/>
            <w:hideMark/>
          </w:tcPr>
          <w:p w14:paraId="08810370" w14:textId="77777777" w:rsidR="0026648B" w:rsidRPr="00E53C09" w:rsidRDefault="0026648B" w:rsidP="00EB5AA9">
            <w:pPr>
              <w:rPr>
                <w:rFonts w:ascii="Aptos Display" w:hAnsi="Aptos Display"/>
              </w:rPr>
            </w:pPr>
            <w:r w:rsidRPr="00E53C09">
              <w:rPr>
                <w:rFonts w:ascii="Aptos Display" w:hAnsi="Aptos Display"/>
              </w:rPr>
              <w:t>N/A</w:t>
            </w:r>
          </w:p>
        </w:tc>
        <w:tc>
          <w:tcPr>
            <w:tcW w:w="2430" w:type="dxa"/>
            <w:tcBorders>
              <w:top w:val="nil"/>
              <w:left w:val="nil"/>
              <w:bottom w:val="single" w:sz="4" w:space="0" w:color="auto"/>
              <w:right w:val="single" w:sz="4" w:space="0" w:color="auto"/>
            </w:tcBorders>
            <w:shd w:val="clear" w:color="auto" w:fill="auto"/>
            <w:vAlign w:val="center"/>
            <w:hideMark/>
          </w:tcPr>
          <w:p w14:paraId="586D8693" w14:textId="77777777" w:rsidR="0026648B" w:rsidRPr="00E53C09" w:rsidRDefault="0026648B" w:rsidP="00EB5AA9">
            <w:pPr>
              <w:rPr>
                <w:rFonts w:ascii="Aptos Display" w:hAnsi="Aptos Display"/>
              </w:rPr>
            </w:pPr>
            <w:r w:rsidRPr="00E53C09">
              <w:rPr>
                <w:rFonts w:ascii="Aptos Display" w:hAnsi="Aptos Display"/>
              </w:rPr>
              <w:t>N/A</w:t>
            </w:r>
          </w:p>
        </w:tc>
      </w:tr>
      <w:tr w:rsidR="00C22DA3" w:rsidRPr="00E53C09" w14:paraId="786FA099" w14:textId="77777777" w:rsidTr="00302B3D">
        <w:trPr>
          <w:trHeight w:val="3419"/>
          <w:jc w:val="center"/>
        </w:trPr>
        <w:tc>
          <w:tcPr>
            <w:tcW w:w="1278" w:type="dxa"/>
            <w:tcBorders>
              <w:top w:val="nil"/>
              <w:left w:val="single" w:sz="4" w:space="0" w:color="auto"/>
              <w:bottom w:val="single" w:sz="4" w:space="0" w:color="auto"/>
              <w:right w:val="single" w:sz="4" w:space="0" w:color="auto"/>
            </w:tcBorders>
            <w:shd w:val="clear" w:color="auto" w:fill="auto"/>
            <w:vAlign w:val="center"/>
            <w:hideMark/>
          </w:tcPr>
          <w:p w14:paraId="69A39D37" w14:textId="77777777" w:rsidR="0026648B" w:rsidRPr="00E53C09" w:rsidRDefault="0026648B" w:rsidP="00EB5AA9">
            <w:pPr>
              <w:rPr>
                <w:rFonts w:ascii="Aptos Display" w:hAnsi="Aptos Display"/>
              </w:rPr>
            </w:pPr>
            <w:r w:rsidRPr="00E53C09">
              <w:rPr>
                <w:rFonts w:ascii="Aptos Display" w:hAnsi="Aptos Display"/>
              </w:rPr>
              <w:t>Co-Applicant Personal Information</w:t>
            </w:r>
          </w:p>
        </w:tc>
        <w:tc>
          <w:tcPr>
            <w:tcW w:w="1616" w:type="dxa"/>
            <w:tcBorders>
              <w:top w:val="nil"/>
              <w:left w:val="nil"/>
              <w:bottom w:val="single" w:sz="4" w:space="0" w:color="auto"/>
              <w:right w:val="single" w:sz="4" w:space="0" w:color="auto"/>
            </w:tcBorders>
            <w:shd w:val="clear" w:color="auto" w:fill="auto"/>
            <w:vAlign w:val="center"/>
            <w:hideMark/>
          </w:tcPr>
          <w:p w14:paraId="44D3496E" w14:textId="77777777" w:rsidR="0026648B" w:rsidRPr="002F4CC2" w:rsidRDefault="0026648B" w:rsidP="00EB5AA9">
            <w:pPr>
              <w:rPr>
                <w:rFonts w:ascii="Aptos Display" w:hAnsi="Aptos Display"/>
                <w:lang w:val="es-PR"/>
              </w:rPr>
            </w:pPr>
            <w:r w:rsidRPr="00E53C09">
              <w:rPr>
                <w:rFonts w:ascii="Aptos Display" w:hAnsi="Aptos Display"/>
              </w:rPr>
              <w:t>English:</w:t>
            </w:r>
            <w:r w:rsidRPr="00E53C09">
              <w:rPr>
                <w:rFonts w:ascii="Aptos Display" w:hAnsi="Aptos Display"/>
              </w:rPr>
              <w:br/>
              <w:t>What is the co-applicant's main source of income?</w:t>
            </w:r>
            <w:r w:rsidRPr="00E53C09">
              <w:rPr>
                <w:rFonts w:ascii="Aptos Display" w:hAnsi="Aptos Display"/>
              </w:rPr>
              <w:br/>
            </w:r>
            <w:r w:rsidRPr="00E53C09">
              <w:rPr>
                <w:rFonts w:ascii="Aptos Display" w:hAnsi="Aptos Display"/>
              </w:rPr>
              <w:br/>
            </w:r>
            <w:r w:rsidRPr="002F4CC2">
              <w:rPr>
                <w:rFonts w:ascii="Aptos Display" w:hAnsi="Aptos Display"/>
                <w:lang w:val="es-PR"/>
              </w:rPr>
              <w:t>Spanish:</w:t>
            </w:r>
            <w:r w:rsidRPr="002F4CC2">
              <w:rPr>
                <w:rFonts w:ascii="Aptos Display" w:hAnsi="Aptos Display"/>
                <w:lang w:val="es-PR"/>
              </w:rPr>
              <w:br/>
              <w:t>¿Cuál es la fuente principal de ingreso del co-solicitante? </w:t>
            </w:r>
          </w:p>
        </w:tc>
        <w:tc>
          <w:tcPr>
            <w:tcW w:w="1331" w:type="dxa"/>
            <w:tcBorders>
              <w:top w:val="nil"/>
              <w:left w:val="nil"/>
              <w:bottom w:val="single" w:sz="4" w:space="0" w:color="auto"/>
              <w:right w:val="single" w:sz="4" w:space="0" w:color="auto"/>
            </w:tcBorders>
            <w:shd w:val="clear" w:color="auto" w:fill="auto"/>
            <w:vAlign w:val="center"/>
            <w:hideMark/>
          </w:tcPr>
          <w:p w14:paraId="78B4E3DD" w14:textId="77777777" w:rsidR="0026648B" w:rsidRPr="00E53C09" w:rsidRDefault="0026648B" w:rsidP="00EB5AA9">
            <w:pPr>
              <w:rPr>
                <w:rFonts w:ascii="Aptos Display" w:hAnsi="Aptos Display"/>
              </w:rPr>
            </w:pPr>
            <w:r w:rsidRPr="00E53C09">
              <w:rPr>
                <w:rFonts w:ascii="Aptos Display" w:hAnsi="Aptos Display"/>
              </w:rPr>
              <w:t>Y</w:t>
            </w:r>
          </w:p>
        </w:tc>
        <w:tc>
          <w:tcPr>
            <w:tcW w:w="1080" w:type="dxa"/>
            <w:tcBorders>
              <w:top w:val="nil"/>
              <w:left w:val="nil"/>
              <w:bottom w:val="single" w:sz="4" w:space="0" w:color="auto"/>
              <w:right w:val="single" w:sz="4" w:space="0" w:color="auto"/>
            </w:tcBorders>
            <w:shd w:val="clear" w:color="auto" w:fill="auto"/>
            <w:vAlign w:val="center"/>
            <w:hideMark/>
          </w:tcPr>
          <w:p w14:paraId="4E968C7F" w14:textId="77777777" w:rsidR="0026648B" w:rsidRPr="00E53C09" w:rsidRDefault="0026648B" w:rsidP="00EB5AA9">
            <w:pPr>
              <w:rPr>
                <w:rFonts w:ascii="Aptos Display" w:hAnsi="Aptos Display"/>
              </w:rPr>
            </w:pPr>
            <w:r w:rsidRPr="00E53C09">
              <w:rPr>
                <w:rFonts w:ascii="Aptos Display" w:hAnsi="Aptos Display"/>
              </w:rPr>
              <w:t>Picklist</w:t>
            </w:r>
          </w:p>
        </w:tc>
        <w:tc>
          <w:tcPr>
            <w:tcW w:w="2250" w:type="dxa"/>
            <w:tcBorders>
              <w:top w:val="nil"/>
              <w:left w:val="nil"/>
              <w:bottom w:val="single" w:sz="4" w:space="0" w:color="auto"/>
              <w:right w:val="single" w:sz="4" w:space="0" w:color="auto"/>
            </w:tcBorders>
            <w:shd w:val="clear" w:color="auto" w:fill="auto"/>
            <w:vAlign w:val="center"/>
            <w:hideMark/>
          </w:tcPr>
          <w:p w14:paraId="0098BDAE" w14:textId="77777777" w:rsidR="0026648B" w:rsidRPr="00E53C09" w:rsidRDefault="0026648B" w:rsidP="00EB5AA9">
            <w:pPr>
              <w:rPr>
                <w:rFonts w:ascii="Aptos Display" w:hAnsi="Aptos Display"/>
              </w:rPr>
            </w:pPr>
            <w:r w:rsidRPr="00E53C09">
              <w:rPr>
                <w:rFonts w:ascii="Aptos Display" w:hAnsi="Aptos Display"/>
              </w:rPr>
              <w:t>English:</w:t>
            </w:r>
            <w:r w:rsidRPr="00E53C09">
              <w:rPr>
                <w:rFonts w:ascii="Aptos Display" w:hAnsi="Aptos Display"/>
              </w:rPr>
              <w:br/>
              <w:t>1. Salary</w:t>
            </w:r>
            <w:r w:rsidRPr="00E53C09">
              <w:rPr>
                <w:rFonts w:ascii="Aptos Display" w:hAnsi="Aptos Display"/>
              </w:rPr>
              <w:br/>
              <w:t xml:space="preserve"> 2. Professional Services or Self-Employment</w:t>
            </w:r>
            <w:r w:rsidRPr="00E53C09">
              <w:rPr>
                <w:rFonts w:ascii="Aptos Display" w:hAnsi="Aptos Display"/>
              </w:rPr>
              <w:br/>
            </w:r>
            <w:r w:rsidRPr="00E53C09">
              <w:rPr>
                <w:rFonts w:ascii="Aptos Display" w:hAnsi="Aptos Display"/>
              </w:rPr>
              <w:br/>
              <w:t>Spanish:</w:t>
            </w:r>
            <w:r w:rsidRPr="00E53C09">
              <w:rPr>
                <w:rFonts w:ascii="Aptos Display" w:hAnsi="Aptos Display"/>
              </w:rPr>
              <w:br/>
              <w:t>1. Salario</w:t>
            </w:r>
            <w:r w:rsidRPr="00E53C09">
              <w:rPr>
                <w:rFonts w:ascii="Aptos Display" w:hAnsi="Aptos Display"/>
              </w:rPr>
              <w:br/>
              <w:t>2. Servicios Profesionales o Trabajo por Cuenta Propia</w:t>
            </w:r>
          </w:p>
        </w:tc>
        <w:tc>
          <w:tcPr>
            <w:tcW w:w="2430" w:type="dxa"/>
            <w:tcBorders>
              <w:top w:val="nil"/>
              <w:left w:val="nil"/>
              <w:bottom w:val="single" w:sz="4" w:space="0" w:color="auto"/>
              <w:right w:val="single" w:sz="4" w:space="0" w:color="auto"/>
            </w:tcBorders>
            <w:shd w:val="clear" w:color="auto" w:fill="auto"/>
            <w:vAlign w:val="center"/>
            <w:hideMark/>
          </w:tcPr>
          <w:p w14:paraId="7EB17202" w14:textId="77777777" w:rsidR="0026648B" w:rsidRPr="00E53C09" w:rsidRDefault="0026648B" w:rsidP="00EB5AA9">
            <w:pPr>
              <w:rPr>
                <w:rFonts w:ascii="Aptos Display" w:hAnsi="Aptos Display"/>
              </w:rPr>
            </w:pPr>
            <w:r w:rsidRPr="00E53C09">
              <w:rPr>
                <w:rFonts w:ascii="Aptos Display" w:hAnsi="Aptos Display"/>
              </w:rPr>
              <w:t>N/A</w:t>
            </w:r>
          </w:p>
        </w:tc>
      </w:tr>
      <w:tr w:rsidR="00C22DA3" w:rsidRPr="00E53C09" w14:paraId="3DE5C810" w14:textId="77777777" w:rsidTr="00B42997">
        <w:trPr>
          <w:trHeight w:val="2627"/>
          <w:jc w:val="center"/>
        </w:trPr>
        <w:tc>
          <w:tcPr>
            <w:tcW w:w="1278" w:type="dxa"/>
            <w:tcBorders>
              <w:top w:val="nil"/>
              <w:left w:val="single" w:sz="4" w:space="0" w:color="auto"/>
              <w:bottom w:val="single" w:sz="4" w:space="0" w:color="auto"/>
              <w:right w:val="single" w:sz="4" w:space="0" w:color="auto"/>
            </w:tcBorders>
            <w:shd w:val="clear" w:color="auto" w:fill="auto"/>
            <w:vAlign w:val="center"/>
            <w:hideMark/>
          </w:tcPr>
          <w:p w14:paraId="6D710C49" w14:textId="77777777" w:rsidR="0026648B" w:rsidRPr="00E53C09" w:rsidRDefault="0026648B" w:rsidP="00EB5AA9">
            <w:pPr>
              <w:rPr>
                <w:rFonts w:ascii="Aptos Display" w:hAnsi="Aptos Display"/>
              </w:rPr>
            </w:pPr>
            <w:r w:rsidRPr="00E53C09">
              <w:rPr>
                <w:rFonts w:ascii="Aptos Display" w:hAnsi="Aptos Display"/>
              </w:rPr>
              <w:lastRenderedPageBreak/>
              <w:t>Co-Applicant Personal Information</w:t>
            </w:r>
          </w:p>
        </w:tc>
        <w:tc>
          <w:tcPr>
            <w:tcW w:w="1616" w:type="dxa"/>
            <w:tcBorders>
              <w:top w:val="nil"/>
              <w:left w:val="nil"/>
              <w:bottom w:val="single" w:sz="4" w:space="0" w:color="auto"/>
              <w:right w:val="single" w:sz="4" w:space="0" w:color="auto"/>
            </w:tcBorders>
            <w:shd w:val="clear" w:color="auto" w:fill="auto"/>
            <w:vAlign w:val="center"/>
            <w:hideMark/>
          </w:tcPr>
          <w:p w14:paraId="24F12C5B" w14:textId="77777777" w:rsidR="0026648B" w:rsidRPr="00E53C09" w:rsidRDefault="0026648B" w:rsidP="00EB5AA9">
            <w:pPr>
              <w:rPr>
                <w:rFonts w:ascii="Aptos Display" w:hAnsi="Aptos Display"/>
              </w:rPr>
            </w:pPr>
            <w:r w:rsidRPr="00E53C09">
              <w:rPr>
                <w:rFonts w:ascii="Aptos Display" w:hAnsi="Aptos Display"/>
              </w:rPr>
              <w:t>English:</w:t>
            </w:r>
            <w:r w:rsidRPr="00E53C09">
              <w:rPr>
                <w:rFonts w:ascii="Aptos Display" w:hAnsi="Aptos Display"/>
              </w:rPr>
              <w:br/>
              <w:t>Co-Applicant's Monthly Income ($)</w:t>
            </w:r>
            <w:r w:rsidRPr="00E53C09">
              <w:rPr>
                <w:rFonts w:ascii="Aptos Display" w:hAnsi="Aptos Display"/>
              </w:rPr>
              <w:br/>
            </w:r>
            <w:r w:rsidRPr="00E53C09">
              <w:rPr>
                <w:rFonts w:ascii="Aptos Display" w:hAnsi="Aptos Display"/>
              </w:rPr>
              <w:br/>
              <w:t>Spanish:</w:t>
            </w:r>
            <w:r w:rsidRPr="00E53C09">
              <w:rPr>
                <w:rFonts w:ascii="Aptos Display" w:hAnsi="Aptos Display"/>
              </w:rPr>
              <w:br/>
              <w:t>Ingreso Mensual del Co-Solicitante ($) </w:t>
            </w:r>
          </w:p>
        </w:tc>
        <w:tc>
          <w:tcPr>
            <w:tcW w:w="1331" w:type="dxa"/>
            <w:tcBorders>
              <w:top w:val="nil"/>
              <w:left w:val="nil"/>
              <w:bottom w:val="single" w:sz="4" w:space="0" w:color="auto"/>
              <w:right w:val="single" w:sz="4" w:space="0" w:color="auto"/>
            </w:tcBorders>
            <w:shd w:val="clear" w:color="auto" w:fill="auto"/>
            <w:vAlign w:val="center"/>
            <w:hideMark/>
          </w:tcPr>
          <w:p w14:paraId="533F5ED2" w14:textId="77777777" w:rsidR="0026648B" w:rsidRPr="00E53C09" w:rsidRDefault="0026648B" w:rsidP="00EB5AA9">
            <w:pPr>
              <w:rPr>
                <w:rFonts w:ascii="Aptos Display" w:hAnsi="Aptos Display"/>
              </w:rPr>
            </w:pPr>
            <w:r w:rsidRPr="00E53C09">
              <w:rPr>
                <w:rFonts w:ascii="Aptos Display" w:hAnsi="Aptos Display"/>
              </w:rPr>
              <w:t>Y</w:t>
            </w:r>
          </w:p>
        </w:tc>
        <w:tc>
          <w:tcPr>
            <w:tcW w:w="1080" w:type="dxa"/>
            <w:tcBorders>
              <w:top w:val="nil"/>
              <w:left w:val="nil"/>
              <w:bottom w:val="single" w:sz="4" w:space="0" w:color="auto"/>
              <w:right w:val="single" w:sz="4" w:space="0" w:color="auto"/>
            </w:tcBorders>
            <w:shd w:val="clear" w:color="auto" w:fill="auto"/>
            <w:vAlign w:val="center"/>
            <w:hideMark/>
          </w:tcPr>
          <w:p w14:paraId="41258E3B" w14:textId="77777777" w:rsidR="0026648B" w:rsidRPr="00E53C09" w:rsidRDefault="0026648B" w:rsidP="00EB5AA9">
            <w:pPr>
              <w:rPr>
                <w:rFonts w:ascii="Aptos Display" w:hAnsi="Aptos Display"/>
              </w:rPr>
            </w:pPr>
            <w:r w:rsidRPr="00E53C09">
              <w:rPr>
                <w:rFonts w:ascii="Aptos Display" w:hAnsi="Aptos Display"/>
              </w:rPr>
              <w:t>Amount</w:t>
            </w:r>
          </w:p>
        </w:tc>
        <w:tc>
          <w:tcPr>
            <w:tcW w:w="2250" w:type="dxa"/>
            <w:tcBorders>
              <w:top w:val="nil"/>
              <w:left w:val="nil"/>
              <w:bottom w:val="single" w:sz="4" w:space="0" w:color="auto"/>
              <w:right w:val="single" w:sz="4" w:space="0" w:color="auto"/>
            </w:tcBorders>
            <w:shd w:val="clear" w:color="auto" w:fill="auto"/>
            <w:vAlign w:val="center"/>
            <w:hideMark/>
          </w:tcPr>
          <w:p w14:paraId="58CE5582" w14:textId="77777777" w:rsidR="0026648B" w:rsidRPr="00E53C09" w:rsidRDefault="0026648B" w:rsidP="00EB5AA9">
            <w:pPr>
              <w:rPr>
                <w:rFonts w:ascii="Aptos Display" w:hAnsi="Aptos Display"/>
              </w:rPr>
            </w:pPr>
            <w:r w:rsidRPr="00E53C09">
              <w:rPr>
                <w:rFonts w:ascii="Aptos Display" w:hAnsi="Aptos Display"/>
              </w:rPr>
              <w:t>N/A</w:t>
            </w:r>
          </w:p>
        </w:tc>
        <w:tc>
          <w:tcPr>
            <w:tcW w:w="2430" w:type="dxa"/>
            <w:tcBorders>
              <w:top w:val="nil"/>
              <w:left w:val="nil"/>
              <w:bottom w:val="single" w:sz="4" w:space="0" w:color="auto"/>
              <w:right w:val="single" w:sz="4" w:space="0" w:color="auto"/>
            </w:tcBorders>
            <w:shd w:val="clear" w:color="auto" w:fill="auto"/>
            <w:vAlign w:val="center"/>
            <w:hideMark/>
          </w:tcPr>
          <w:p w14:paraId="7EB34187" w14:textId="77777777" w:rsidR="0026648B" w:rsidRPr="00E53C09" w:rsidRDefault="0026648B" w:rsidP="00EB5AA9">
            <w:pPr>
              <w:rPr>
                <w:rFonts w:ascii="Aptos Display" w:hAnsi="Aptos Display"/>
              </w:rPr>
            </w:pPr>
            <w:r w:rsidRPr="00E53C09">
              <w:rPr>
                <w:rFonts w:ascii="Aptos Display" w:hAnsi="Aptos Display"/>
              </w:rPr>
              <w:t>1. If there is a co-applicant participating in the transaction, the question must be generated.</w:t>
            </w:r>
          </w:p>
        </w:tc>
      </w:tr>
      <w:tr w:rsidR="00C22DA3" w:rsidRPr="00E53C09" w14:paraId="37E13457" w14:textId="77777777" w:rsidTr="00302B3D">
        <w:trPr>
          <w:trHeight w:val="692"/>
          <w:jc w:val="center"/>
        </w:trPr>
        <w:tc>
          <w:tcPr>
            <w:tcW w:w="1278" w:type="dxa"/>
            <w:tcBorders>
              <w:top w:val="nil"/>
              <w:left w:val="single" w:sz="4" w:space="0" w:color="auto"/>
              <w:bottom w:val="single" w:sz="4" w:space="0" w:color="auto"/>
              <w:right w:val="single" w:sz="4" w:space="0" w:color="auto"/>
            </w:tcBorders>
            <w:shd w:val="clear" w:color="auto" w:fill="auto"/>
            <w:vAlign w:val="center"/>
            <w:hideMark/>
          </w:tcPr>
          <w:p w14:paraId="3338D692" w14:textId="77777777" w:rsidR="0026648B" w:rsidRPr="00E53C09" w:rsidRDefault="0026648B" w:rsidP="00EB5AA9">
            <w:pPr>
              <w:rPr>
                <w:rFonts w:ascii="Aptos Display" w:hAnsi="Aptos Display"/>
              </w:rPr>
            </w:pPr>
            <w:r w:rsidRPr="00E53C09">
              <w:rPr>
                <w:rFonts w:ascii="Aptos Display" w:hAnsi="Aptos Display"/>
              </w:rPr>
              <w:t>Co-Applicant Personal Information</w:t>
            </w:r>
          </w:p>
        </w:tc>
        <w:tc>
          <w:tcPr>
            <w:tcW w:w="1616" w:type="dxa"/>
            <w:tcBorders>
              <w:top w:val="nil"/>
              <w:left w:val="nil"/>
              <w:bottom w:val="single" w:sz="4" w:space="0" w:color="auto"/>
              <w:right w:val="single" w:sz="4" w:space="0" w:color="auto"/>
            </w:tcBorders>
            <w:shd w:val="clear" w:color="auto" w:fill="auto"/>
            <w:vAlign w:val="center"/>
            <w:hideMark/>
          </w:tcPr>
          <w:p w14:paraId="268C60D4" w14:textId="77777777" w:rsidR="0026648B" w:rsidRPr="00E53C09" w:rsidRDefault="0026648B" w:rsidP="00EB5AA9">
            <w:pPr>
              <w:rPr>
                <w:rFonts w:ascii="Aptos Display" w:hAnsi="Aptos Display"/>
              </w:rPr>
            </w:pPr>
            <w:r w:rsidRPr="00E53C09">
              <w:rPr>
                <w:rFonts w:ascii="Aptos Display" w:hAnsi="Aptos Display"/>
              </w:rPr>
              <w:t>English:</w:t>
            </w:r>
            <w:r w:rsidRPr="00E53C09">
              <w:rPr>
                <w:rFonts w:ascii="Aptos Display" w:hAnsi="Aptos Display"/>
              </w:rPr>
              <w:br/>
              <w:t>Co-Applicant's Monthly Debts ($)</w:t>
            </w:r>
            <w:r w:rsidRPr="00E53C09">
              <w:rPr>
                <w:rFonts w:ascii="Aptos Display" w:hAnsi="Aptos Display"/>
              </w:rPr>
              <w:br/>
            </w:r>
            <w:r w:rsidRPr="00E53C09">
              <w:rPr>
                <w:rFonts w:ascii="Aptos Display" w:hAnsi="Aptos Display"/>
              </w:rPr>
              <w:br/>
              <w:t>Spanish:</w:t>
            </w:r>
            <w:r w:rsidRPr="00E53C09">
              <w:rPr>
                <w:rFonts w:ascii="Aptos Display" w:hAnsi="Aptos Display"/>
              </w:rPr>
              <w:br/>
              <w:t>Deudas Mensuales del Co-Solicitante ($) </w:t>
            </w:r>
          </w:p>
        </w:tc>
        <w:tc>
          <w:tcPr>
            <w:tcW w:w="1331" w:type="dxa"/>
            <w:tcBorders>
              <w:top w:val="nil"/>
              <w:left w:val="nil"/>
              <w:bottom w:val="single" w:sz="4" w:space="0" w:color="auto"/>
              <w:right w:val="single" w:sz="4" w:space="0" w:color="auto"/>
            </w:tcBorders>
            <w:shd w:val="clear" w:color="auto" w:fill="auto"/>
            <w:vAlign w:val="center"/>
            <w:hideMark/>
          </w:tcPr>
          <w:p w14:paraId="726B6AEC" w14:textId="77777777" w:rsidR="0026648B" w:rsidRPr="00E53C09" w:rsidRDefault="0026648B" w:rsidP="00EB5AA9">
            <w:pPr>
              <w:rPr>
                <w:rFonts w:ascii="Aptos Display" w:hAnsi="Aptos Display"/>
              </w:rPr>
            </w:pPr>
            <w:r w:rsidRPr="00E53C09">
              <w:rPr>
                <w:rFonts w:ascii="Aptos Display" w:hAnsi="Aptos Display"/>
              </w:rPr>
              <w:t>Y</w:t>
            </w:r>
          </w:p>
        </w:tc>
        <w:tc>
          <w:tcPr>
            <w:tcW w:w="1080" w:type="dxa"/>
            <w:tcBorders>
              <w:top w:val="nil"/>
              <w:left w:val="nil"/>
              <w:bottom w:val="single" w:sz="4" w:space="0" w:color="auto"/>
              <w:right w:val="single" w:sz="4" w:space="0" w:color="auto"/>
            </w:tcBorders>
            <w:shd w:val="clear" w:color="auto" w:fill="auto"/>
            <w:vAlign w:val="center"/>
            <w:hideMark/>
          </w:tcPr>
          <w:p w14:paraId="1DF1CBA2" w14:textId="77777777" w:rsidR="0026648B" w:rsidRPr="00E53C09" w:rsidRDefault="0026648B" w:rsidP="00EB5AA9">
            <w:pPr>
              <w:rPr>
                <w:rFonts w:ascii="Aptos Display" w:hAnsi="Aptos Display"/>
              </w:rPr>
            </w:pPr>
            <w:r w:rsidRPr="00E53C09">
              <w:rPr>
                <w:rFonts w:ascii="Aptos Display" w:hAnsi="Aptos Display"/>
              </w:rPr>
              <w:t>Amount</w:t>
            </w:r>
          </w:p>
        </w:tc>
        <w:tc>
          <w:tcPr>
            <w:tcW w:w="2250" w:type="dxa"/>
            <w:tcBorders>
              <w:top w:val="nil"/>
              <w:left w:val="nil"/>
              <w:bottom w:val="single" w:sz="4" w:space="0" w:color="auto"/>
              <w:right w:val="single" w:sz="4" w:space="0" w:color="auto"/>
            </w:tcBorders>
            <w:shd w:val="clear" w:color="auto" w:fill="auto"/>
            <w:vAlign w:val="center"/>
            <w:hideMark/>
          </w:tcPr>
          <w:p w14:paraId="601DCEE8" w14:textId="77777777" w:rsidR="0026648B" w:rsidRPr="00E53C09" w:rsidRDefault="0026648B" w:rsidP="00EB5AA9">
            <w:pPr>
              <w:rPr>
                <w:rFonts w:ascii="Aptos Display" w:hAnsi="Aptos Display"/>
              </w:rPr>
            </w:pPr>
            <w:r w:rsidRPr="00E53C09">
              <w:rPr>
                <w:rFonts w:ascii="Aptos Display" w:hAnsi="Aptos Display"/>
              </w:rPr>
              <w:t>N/A</w:t>
            </w:r>
          </w:p>
        </w:tc>
        <w:tc>
          <w:tcPr>
            <w:tcW w:w="2430" w:type="dxa"/>
            <w:tcBorders>
              <w:top w:val="nil"/>
              <w:left w:val="nil"/>
              <w:bottom w:val="single" w:sz="4" w:space="0" w:color="auto"/>
              <w:right w:val="single" w:sz="4" w:space="0" w:color="auto"/>
            </w:tcBorders>
            <w:shd w:val="clear" w:color="auto" w:fill="auto"/>
            <w:vAlign w:val="center"/>
            <w:hideMark/>
          </w:tcPr>
          <w:p w14:paraId="729777F0" w14:textId="77777777" w:rsidR="0026648B" w:rsidRPr="00E53C09" w:rsidRDefault="0026648B" w:rsidP="00EB5AA9">
            <w:pPr>
              <w:rPr>
                <w:rFonts w:ascii="Aptos Display" w:hAnsi="Aptos Display"/>
              </w:rPr>
            </w:pPr>
            <w:r w:rsidRPr="00E53C09">
              <w:rPr>
                <w:rFonts w:ascii="Aptos Display" w:hAnsi="Aptos Display"/>
              </w:rPr>
              <w:t>1. If there is a co-applicant participating in the transaction, the question must be generated.</w:t>
            </w:r>
          </w:p>
        </w:tc>
      </w:tr>
      <w:tr w:rsidR="00C22DA3" w:rsidRPr="00E53C09" w14:paraId="3EA27BC4" w14:textId="77777777" w:rsidTr="00B42997">
        <w:trPr>
          <w:trHeight w:val="2100"/>
          <w:jc w:val="center"/>
        </w:trPr>
        <w:tc>
          <w:tcPr>
            <w:tcW w:w="1278" w:type="dxa"/>
            <w:tcBorders>
              <w:top w:val="nil"/>
              <w:left w:val="single" w:sz="4" w:space="0" w:color="auto"/>
              <w:bottom w:val="single" w:sz="4" w:space="0" w:color="auto"/>
              <w:right w:val="single" w:sz="4" w:space="0" w:color="auto"/>
            </w:tcBorders>
            <w:shd w:val="clear" w:color="auto" w:fill="auto"/>
            <w:vAlign w:val="center"/>
            <w:hideMark/>
          </w:tcPr>
          <w:p w14:paraId="55A1B4B6" w14:textId="77777777" w:rsidR="0026648B" w:rsidRPr="00E53C09" w:rsidRDefault="0026648B" w:rsidP="00EB5AA9">
            <w:pPr>
              <w:rPr>
                <w:rFonts w:ascii="Aptos Display" w:hAnsi="Aptos Display"/>
              </w:rPr>
            </w:pPr>
            <w:r w:rsidRPr="00E53C09">
              <w:rPr>
                <w:rFonts w:ascii="Aptos Display" w:hAnsi="Aptos Display"/>
              </w:rPr>
              <w:t>Co-Applicant Personal Information</w:t>
            </w:r>
          </w:p>
        </w:tc>
        <w:tc>
          <w:tcPr>
            <w:tcW w:w="1616" w:type="dxa"/>
            <w:tcBorders>
              <w:top w:val="nil"/>
              <w:left w:val="nil"/>
              <w:bottom w:val="single" w:sz="4" w:space="0" w:color="auto"/>
              <w:right w:val="single" w:sz="4" w:space="0" w:color="auto"/>
            </w:tcBorders>
            <w:shd w:val="clear" w:color="auto" w:fill="auto"/>
            <w:vAlign w:val="center"/>
            <w:hideMark/>
          </w:tcPr>
          <w:p w14:paraId="379E926B" w14:textId="77777777" w:rsidR="0026648B" w:rsidRPr="00E53C09" w:rsidRDefault="0026648B" w:rsidP="00EB5AA9">
            <w:pPr>
              <w:rPr>
                <w:rFonts w:ascii="Aptos Display" w:hAnsi="Aptos Display"/>
              </w:rPr>
            </w:pPr>
            <w:r w:rsidRPr="00E53C09">
              <w:rPr>
                <w:rFonts w:ascii="Aptos Display" w:hAnsi="Aptos Display"/>
              </w:rPr>
              <w:t>English:</w:t>
            </w:r>
            <w:r w:rsidRPr="00E53C09">
              <w:rPr>
                <w:rFonts w:ascii="Aptos Display" w:hAnsi="Aptos Display"/>
              </w:rPr>
              <w:br/>
              <w:t>Co-Applicant's Monthly Alimony Payment ($)</w:t>
            </w:r>
            <w:r w:rsidRPr="00E53C09">
              <w:rPr>
                <w:rFonts w:ascii="Aptos Display" w:hAnsi="Aptos Display"/>
              </w:rPr>
              <w:br/>
            </w:r>
            <w:r w:rsidRPr="00E53C09">
              <w:rPr>
                <w:rFonts w:ascii="Aptos Display" w:hAnsi="Aptos Display"/>
              </w:rPr>
              <w:br/>
              <w:t>Spanish:</w:t>
            </w:r>
            <w:r w:rsidRPr="00E53C09">
              <w:rPr>
                <w:rFonts w:ascii="Aptos Display" w:hAnsi="Aptos Display"/>
              </w:rPr>
              <w:br/>
              <w:t>Pago Mensual de Pensión Alimenticia ($) </w:t>
            </w:r>
          </w:p>
        </w:tc>
        <w:tc>
          <w:tcPr>
            <w:tcW w:w="1331" w:type="dxa"/>
            <w:tcBorders>
              <w:top w:val="nil"/>
              <w:left w:val="nil"/>
              <w:bottom w:val="single" w:sz="4" w:space="0" w:color="auto"/>
              <w:right w:val="single" w:sz="4" w:space="0" w:color="auto"/>
            </w:tcBorders>
            <w:shd w:val="clear" w:color="auto" w:fill="auto"/>
            <w:vAlign w:val="center"/>
            <w:hideMark/>
          </w:tcPr>
          <w:p w14:paraId="5963E6B7" w14:textId="77777777" w:rsidR="0026648B" w:rsidRPr="00E53C09" w:rsidRDefault="0026648B" w:rsidP="00EB5AA9">
            <w:pPr>
              <w:rPr>
                <w:rFonts w:ascii="Aptos Display" w:hAnsi="Aptos Display"/>
              </w:rPr>
            </w:pPr>
            <w:r w:rsidRPr="00E53C09">
              <w:rPr>
                <w:rFonts w:ascii="Aptos Display" w:hAnsi="Aptos Display"/>
              </w:rPr>
              <w:t>Y</w:t>
            </w:r>
          </w:p>
        </w:tc>
        <w:tc>
          <w:tcPr>
            <w:tcW w:w="1080" w:type="dxa"/>
            <w:tcBorders>
              <w:top w:val="nil"/>
              <w:left w:val="nil"/>
              <w:bottom w:val="single" w:sz="4" w:space="0" w:color="auto"/>
              <w:right w:val="single" w:sz="4" w:space="0" w:color="auto"/>
            </w:tcBorders>
            <w:shd w:val="clear" w:color="auto" w:fill="auto"/>
            <w:vAlign w:val="center"/>
            <w:hideMark/>
          </w:tcPr>
          <w:p w14:paraId="6896DE22" w14:textId="77777777" w:rsidR="0026648B" w:rsidRPr="00E53C09" w:rsidRDefault="0026648B" w:rsidP="00EB5AA9">
            <w:pPr>
              <w:rPr>
                <w:rFonts w:ascii="Aptos Display" w:hAnsi="Aptos Display"/>
              </w:rPr>
            </w:pPr>
            <w:r w:rsidRPr="00E53C09">
              <w:rPr>
                <w:rFonts w:ascii="Aptos Display" w:hAnsi="Aptos Display"/>
              </w:rPr>
              <w:t>Amount</w:t>
            </w:r>
          </w:p>
        </w:tc>
        <w:tc>
          <w:tcPr>
            <w:tcW w:w="2250" w:type="dxa"/>
            <w:tcBorders>
              <w:top w:val="nil"/>
              <w:left w:val="nil"/>
              <w:bottom w:val="single" w:sz="4" w:space="0" w:color="auto"/>
              <w:right w:val="single" w:sz="4" w:space="0" w:color="auto"/>
            </w:tcBorders>
            <w:shd w:val="clear" w:color="auto" w:fill="auto"/>
            <w:vAlign w:val="center"/>
            <w:hideMark/>
          </w:tcPr>
          <w:p w14:paraId="7ED4AE84" w14:textId="77777777" w:rsidR="0026648B" w:rsidRPr="00E53C09" w:rsidRDefault="0026648B" w:rsidP="00EB5AA9">
            <w:pPr>
              <w:rPr>
                <w:rFonts w:ascii="Aptos Display" w:hAnsi="Aptos Display"/>
              </w:rPr>
            </w:pPr>
            <w:r w:rsidRPr="00E53C09">
              <w:rPr>
                <w:rFonts w:ascii="Aptos Display" w:hAnsi="Aptos Display"/>
              </w:rPr>
              <w:t>N/A</w:t>
            </w:r>
          </w:p>
        </w:tc>
        <w:tc>
          <w:tcPr>
            <w:tcW w:w="2430" w:type="dxa"/>
            <w:tcBorders>
              <w:top w:val="nil"/>
              <w:left w:val="nil"/>
              <w:bottom w:val="single" w:sz="4" w:space="0" w:color="auto"/>
              <w:right w:val="single" w:sz="4" w:space="0" w:color="auto"/>
            </w:tcBorders>
            <w:shd w:val="clear" w:color="auto" w:fill="auto"/>
            <w:vAlign w:val="center"/>
            <w:hideMark/>
          </w:tcPr>
          <w:p w14:paraId="4037FAEF" w14:textId="77777777" w:rsidR="0026648B" w:rsidRPr="00E53C09" w:rsidRDefault="0026648B" w:rsidP="00EB5AA9">
            <w:pPr>
              <w:rPr>
                <w:rFonts w:ascii="Aptos Display" w:hAnsi="Aptos Display"/>
              </w:rPr>
            </w:pPr>
            <w:r w:rsidRPr="00E53C09">
              <w:rPr>
                <w:rFonts w:ascii="Aptos Display" w:hAnsi="Aptos Display"/>
              </w:rPr>
              <w:t>If the co-applicant does not pay alimony, the field must require that they enter the amount of $0.00</w:t>
            </w:r>
          </w:p>
        </w:tc>
      </w:tr>
      <w:tr w:rsidR="00C22DA3" w:rsidRPr="00E53C09" w14:paraId="32A199A5" w14:textId="77777777" w:rsidTr="00DA36D4">
        <w:trPr>
          <w:trHeight w:val="4598"/>
          <w:jc w:val="center"/>
        </w:trPr>
        <w:tc>
          <w:tcPr>
            <w:tcW w:w="1278" w:type="dxa"/>
            <w:tcBorders>
              <w:top w:val="nil"/>
              <w:left w:val="single" w:sz="4" w:space="0" w:color="auto"/>
              <w:bottom w:val="single" w:sz="4" w:space="0" w:color="auto"/>
              <w:right w:val="single" w:sz="4" w:space="0" w:color="auto"/>
            </w:tcBorders>
            <w:shd w:val="clear" w:color="auto" w:fill="auto"/>
            <w:vAlign w:val="center"/>
            <w:hideMark/>
          </w:tcPr>
          <w:p w14:paraId="7A72D8FA" w14:textId="62F43571" w:rsidR="0026648B" w:rsidRPr="00E53C09" w:rsidRDefault="0026648B" w:rsidP="00EB5AA9">
            <w:pPr>
              <w:rPr>
                <w:rFonts w:ascii="Aptos Display" w:hAnsi="Aptos Display"/>
              </w:rPr>
            </w:pPr>
            <w:r w:rsidRPr="00E53C09">
              <w:rPr>
                <w:rFonts w:ascii="Aptos Display" w:hAnsi="Aptos Display"/>
              </w:rPr>
              <w:lastRenderedPageBreak/>
              <w:t>Property Information</w:t>
            </w:r>
          </w:p>
        </w:tc>
        <w:tc>
          <w:tcPr>
            <w:tcW w:w="1616" w:type="dxa"/>
            <w:tcBorders>
              <w:top w:val="nil"/>
              <w:left w:val="nil"/>
              <w:bottom w:val="single" w:sz="4" w:space="0" w:color="auto"/>
              <w:right w:val="single" w:sz="4" w:space="0" w:color="auto"/>
            </w:tcBorders>
            <w:shd w:val="clear" w:color="auto" w:fill="auto"/>
            <w:vAlign w:val="center"/>
            <w:hideMark/>
          </w:tcPr>
          <w:p w14:paraId="22FAF9AA" w14:textId="2AD9DB26" w:rsidR="0026648B" w:rsidRPr="008C4A7F" w:rsidRDefault="0026648B" w:rsidP="00EB5AA9">
            <w:pPr>
              <w:rPr>
                <w:rFonts w:ascii="Aptos Display" w:hAnsi="Aptos Display"/>
                <w:lang w:val="es-PR"/>
              </w:rPr>
            </w:pPr>
            <w:r w:rsidRPr="008C4A7F">
              <w:rPr>
                <w:rFonts w:ascii="Aptos Display" w:hAnsi="Aptos Display"/>
                <w:lang w:val="es-PR"/>
              </w:rPr>
              <w:t>English:</w:t>
            </w:r>
            <w:r w:rsidRPr="008C4A7F">
              <w:rPr>
                <w:rFonts w:ascii="Aptos Display" w:hAnsi="Aptos Display"/>
                <w:lang w:val="es-PR"/>
              </w:rPr>
              <w:br/>
              <w:t xml:space="preserve">Optional: Estimated Property Maintenance </w:t>
            </w:r>
            <w:r w:rsidR="00C22DA3" w:rsidRPr="008C4A7F">
              <w:rPr>
                <w:rFonts w:ascii="Aptos Display" w:hAnsi="Aptos Display"/>
                <w:lang w:val="es-PR"/>
              </w:rPr>
              <w:t xml:space="preserve">Monthly </w:t>
            </w:r>
            <w:r w:rsidRPr="008C4A7F">
              <w:rPr>
                <w:rFonts w:ascii="Aptos Display" w:hAnsi="Aptos Display"/>
                <w:lang w:val="es-PR"/>
              </w:rPr>
              <w:t>Payment ($)</w:t>
            </w:r>
            <w:r w:rsidRPr="008C4A7F">
              <w:rPr>
                <w:rFonts w:ascii="Aptos Display" w:hAnsi="Aptos Display"/>
                <w:lang w:val="es-PR"/>
              </w:rPr>
              <w:br/>
            </w:r>
            <w:r w:rsidRPr="008C4A7F">
              <w:rPr>
                <w:rFonts w:ascii="Aptos Display" w:hAnsi="Aptos Display"/>
                <w:lang w:val="es-PR"/>
              </w:rPr>
              <w:br/>
              <w:t>Spanish:</w:t>
            </w:r>
            <w:r w:rsidRPr="008C4A7F">
              <w:rPr>
                <w:rFonts w:ascii="Aptos Display" w:hAnsi="Aptos Display"/>
                <w:lang w:val="es-PR"/>
              </w:rPr>
              <w:br/>
              <w:t xml:space="preserve">Opcional: Valor Estimado de Pago </w:t>
            </w:r>
            <w:r w:rsidR="00F2029C" w:rsidRPr="008C4A7F">
              <w:rPr>
                <w:rFonts w:ascii="Aptos Display" w:hAnsi="Aptos Display"/>
                <w:lang w:val="es-PR"/>
              </w:rPr>
              <w:t xml:space="preserve">Mensual </w:t>
            </w:r>
            <w:r w:rsidRPr="008C4A7F">
              <w:rPr>
                <w:rFonts w:ascii="Aptos Display" w:hAnsi="Aptos Display"/>
                <w:lang w:val="es-PR"/>
              </w:rPr>
              <w:t>de Mantenimiento de Propiedad a Adquirir ($) </w:t>
            </w:r>
          </w:p>
        </w:tc>
        <w:tc>
          <w:tcPr>
            <w:tcW w:w="1331" w:type="dxa"/>
            <w:tcBorders>
              <w:top w:val="nil"/>
              <w:left w:val="nil"/>
              <w:bottom w:val="single" w:sz="4" w:space="0" w:color="auto"/>
              <w:right w:val="single" w:sz="4" w:space="0" w:color="auto"/>
            </w:tcBorders>
            <w:shd w:val="clear" w:color="auto" w:fill="auto"/>
            <w:vAlign w:val="center"/>
            <w:hideMark/>
          </w:tcPr>
          <w:p w14:paraId="1148B891" w14:textId="77777777" w:rsidR="0026648B" w:rsidRPr="00E53C09" w:rsidRDefault="0026648B" w:rsidP="00EB5AA9">
            <w:pPr>
              <w:rPr>
                <w:rFonts w:ascii="Aptos Display" w:hAnsi="Aptos Display"/>
              </w:rPr>
            </w:pPr>
            <w:r w:rsidRPr="00E53C09">
              <w:rPr>
                <w:rFonts w:ascii="Aptos Display" w:hAnsi="Aptos Display"/>
              </w:rPr>
              <w:t>N</w:t>
            </w:r>
          </w:p>
        </w:tc>
        <w:tc>
          <w:tcPr>
            <w:tcW w:w="1080" w:type="dxa"/>
            <w:tcBorders>
              <w:top w:val="nil"/>
              <w:left w:val="nil"/>
              <w:bottom w:val="single" w:sz="4" w:space="0" w:color="auto"/>
              <w:right w:val="single" w:sz="4" w:space="0" w:color="auto"/>
            </w:tcBorders>
            <w:shd w:val="clear" w:color="auto" w:fill="auto"/>
            <w:vAlign w:val="center"/>
            <w:hideMark/>
          </w:tcPr>
          <w:p w14:paraId="2DDD42EE" w14:textId="77777777" w:rsidR="0026648B" w:rsidRPr="00E53C09" w:rsidRDefault="0026648B" w:rsidP="00EB5AA9">
            <w:pPr>
              <w:rPr>
                <w:rFonts w:ascii="Aptos Display" w:hAnsi="Aptos Display"/>
              </w:rPr>
            </w:pPr>
            <w:r w:rsidRPr="00E53C09">
              <w:rPr>
                <w:rFonts w:ascii="Aptos Display" w:hAnsi="Aptos Display"/>
              </w:rPr>
              <w:t>Amount</w:t>
            </w:r>
          </w:p>
        </w:tc>
        <w:tc>
          <w:tcPr>
            <w:tcW w:w="2250" w:type="dxa"/>
            <w:tcBorders>
              <w:top w:val="nil"/>
              <w:left w:val="nil"/>
              <w:bottom w:val="single" w:sz="4" w:space="0" w:color="auto"/>
              <w:right w:val="single" w:sz="4" w:space="0" w:color="auto"/>
            </w:tcBorders>
            <w:shd w:val="clear" w:color="auto" w:fill="auto"/>
            <w:vAlign w:val="center"/>
            <w:hideMark/>
          </w:tcPr>
          <w:p w14:paraId="1C5D7D67" w14:textId="77777777" w:rsidR="0026648B" w:rsidRPr="00E53C09" w:rsidRDefault="0026648B" w:rsidP="00EB5AA9">
            <w:pPr>
              <w:rPr>
                <w:rFonts w:ascii="Aptos Display" w:hAnsi="Aptos Display"/>
              </w:rPr>
            </w:pPr>
            <w:r w:rsidRPr="00E53C09">
              <w:rPr>
                <w:rFonts w:ascii="Aptos Display" w:hAnsi="Aptos Display"/>
              </w:rPr>
              <w:t>N/A</w:t>
            </w:r>
          </w:p>
        </w:tc>
        <w:tc>
          <w:tcPr>
            <w:tcW w:w="2430" w:type="dxa"/>
            <w:tcBorders>
              <w:top w:val="nil"/>
              <w:left w:val="nil"/>
              <w:bottom w:val="single" w:sz="4" w:space="0" w:color="auto"/>
              <w:right w:val="single" w:sz="4" w:space="0" w:color="auto"/>
            </w:tcBorders>
            <w:shd w:val="clear" w:color="auto" w:fill="auto"/>
            <w:vAlign w:val="center"/>
            <w:hideMark/>
          </w:tcPr>
          <w:p w14:paraId="49A0A332" w14:textId="77777777" w:rsidR="0026648B" w:rsidRPr="00874F0A" w:rsidRDefault="0026648B" w:rsidP="00EB5AA9">
            <w:pPr>
              <w:rPr>
                <w:rFonts w:ascii="Aptos Display" w:hAnsi="Aptos Display"/>
              </w:rPr>
            </w:pPr>
            <w:r w:rsidRPr="00874F0A">
              <w:rPr>
                <w:rFonts w:ascii="Aptos Display" w:hAnsi="Aptos Display"/>
              </w:rPr>
              <w:t>This field would be optional since not all applicants, at this stage, have a selected property. It would be generated if the customer marks that they already have a selected property.</w:t>
            </w:r>
          </w:p>
        </w:tc>
      </w:tr>
      <w:tr w:rsidR="00F2029C" w:rsidRPr="00E53C09" w14:paraId="7AEA5131" w14:textId="77777777" w:rsidTr="00DA36D4">
        <w:trPr>
          <w:trHeight w:val="4598"/>
          <w:jc w:val="center"/>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3AEF4BA5" w14:textId="5B3AFF53" w:rsidR="00DA36D4" w:rsidRPr="00E53C09" w:rsidRDefault="00DA36D4" w:rsidP="00DA36D4">
            <w:pPr>
              <w:rPr>
                <w:rFonts w:ascii="Aptos Display" w:hAnsi="Aptos Display"/>
              </w:rPr>
            </w:pPr>
            <w:r w:rsidRPr="00E53C09">
              <w:rPr>
                <w:rFonts w:ascii="Aptos Display" w:hAnsi="Aptos Display"/>
              </w:rPr>
              <w:t>Property Information</w:t>
            </w:r>
          </w:p>
        </w:tc>
        <w:tc>
          <w:tcPr>
            <w:tcW w:w="1616" w:type="dxa"/>
            <w:tcBorders>
              <w:top w:val="single" w:sz="4" w:space="0" w:color="auto"/>
              <w:left w:val="nil"/>
              <w:bottom w:val="single" w:sz="4" w:space="0" w:color="auto"/>
              <w:right w:val="single" w:sz="4" w:space="0" w:color="auto"/>
            </w:tcBorders>
            <w:shd w:val="clear" w:color="auto" w:fill="auto"/>
            <w:vAlign w:val="center"/>
          </w:tcPr>
          <w:p w14:paraId="0935C1DA" w14:textId="3DBFA75E" w:rsidR="00DA36D4" w:rsidRPr="008C4A7F" w:rsidRDefault="00DA36D4" w:rsidP="00DA36D4">
            <w:pPr>
              <w:rPr>
                <w:rFonts w:ascii="Aptos Display" w:hAnsi="Aptos Display"/>
                <w:lang w:val="es-PR"/>
              </w:rPr>
            </w:pPr>
            <w:r w:rsidRPr="008C4A7F">
              <w:rPr>
                <w:rFonts w:ascii="Aptos Display" w:hAnsi="Aptos Display"/>
                <w:lang w:val="es-PR"/>
              </w:rPr>
              <w:t>English:</w:t>
            </w:r>
            <w:r w:rsidRPr="008C4A7F">
              <w:rPr>
                <w:rFonts w:ascii="Aptos Display" w:hAnsi="Aptos Display"/>
                <w:lang w:val="es-PR"/>
              </w:rPr>
              <w:br/>
            </w:r>
            <w:r w:rsidR="00C22DA3" w:rsidRPr="008C4A7F">
              <w:rPr>
                <w:rFonts w:ascii="Aptos Display" w:hAnsi="Aptos Display"/>
                <w:lang w:val="es-PR"/>
              </w:rPr>
              <w:t xml:space="preserve">Estimated Property </w:t>
            </w:r>
            <w:r w:rsidR="00F2029C" w:rsidRPr="008C4A7F">
              <w:rPr>
                <w:rFonts w:ascii="Aptos Display" w:hAnsi="Aptos Display"/>
                <w:lang w:val="es-PR"/>
              </w:rPr>
              <w:t>Taxes</w:t>
            </w:r>
            <w:r w:rsidR="008C4A7F">
              <w:rPr>
                <w:rFonts w:ascii="Aptos Display" w:hAnsi="Aptos Display"/>
                <w:lang w:val="es-PR"/>
              </w:rPr>
              <w:t xml:space="preserve"> (CRIM)</w:t>
            </w:r>
            <w:r w:rsidR="00F2029C" w:rsidRPr="008C4A7F">
              <w:rPr>
                <w:rFonts w:ascii="Aptos Display" w:hAnsi="Aptos Display"/>
                <w:lang w:val="es-PR"/>
              </w:rPr>
              <w:t xml:space="preserve"> </w:t>
            </w:r>
            <w:r w:rsidR="00C22DA3" w:rsidRPr="008C4A7F">
              <w:rPr>
                <w:rFonts w:ascii="Aptos Display" w:hAnsi="Aptos Display"/>
                <w:lang w:val="es-PR"/>
              </w:rPr>
              <w:t>Monthly Payment ($)</w:t>
            </w:r>
            <w:r w:rsidRPr="008C4A7F">
              <w:rPr>
                <w:rFonts w:ascii="Aptos Display" w:hAnsi="Aptos Display"/>
                <w:lang w:val="es-PR"/>
              </w:rPr>
              <w:br/>
            </w:r>
            <w:r w:rsidRPr="008C4A7F">
              <w:rPr>
                <w:rFonts w:ascii="Aptos Display" w:hAnsi="Aptos Display"/>
                <w:lang w:val="es-PR"/>
              </w:rPr>
              <w:br/>
              <w:t>Spanish:</w:t>
            </w:r>
            <w:r w:rsidRPr="008C4A7F">
              <w:rPr>
                <w:rFonts w:ascii="Aptos Display" w:hAnsi="Aptos Display"/>
                <w:lang w:val="es-PR"/>
              </w:rPr>
              <w:br/>
              <w:t xml:space="preserve">Opcional: </w:t>
            </w:r>
            <w:r w:rsidR="00C22DA3" w:rsidRPr="008C4A7F">
              <w:rPr>
                <w:rFonts w:ascii="Aptos Display" w:hAnsi="Aptos Display"/>
                <w:lang w:val="es-PR"/>
              </w:rPr>
              <w:t>Valor Estimado de Pago Mensual de Impuestos a la Propiedad (CRIM) de Propiedad a Adquirir ($) </w:t>
            </w:r>
          </w:p>
        </w:tc>
        <w:tc>
          <w:tcPr>
            <w:tcW w:w="1331" w:type="dxa"/>
            <w:tcBorders>
              <w:top w:val="single" w:sz="4" w:space="0" w:color="auto"/>
              <w:left w:val="nil"/>
              <w:bottom w:val="single" w:sz="4" w:space="0" w:color="auto"/>
              <w:right w:val="single" w:sz="4" w:space="0" w:color="auto"/>
            </w:tcBorders>
            <w:shd w:val="clear" w:color="auto" w:fill="auto"/>
            <w:vAlign w:val="center"/>
          </w:tcPr>
          <w:p w14:paraId="6E5A718E" w14:textId="280C5892" w:rsidR="00DA36D4" w:rsidRPr="00E53C09" w:rsidRDefault="00DA36D4" w:rsidP="00DA36D4">
            <w:pPr>
              <w:rPr>
                <w:rFonts w:ascii="Aptos Display" w:hAnsi="Aptos Display"/>
              </w:rPr>
            </w:pPr>
            <w:r w:rsidRPr="00E53C09">
              <w:rPr>
                <w:rFonts w:ascii="Aptos Display" w:hAnsi="Aptos Display"/>
              </w:rPr>
              <w:t>N</w:t>
            </w:r>
          </w:p>
        </w:tc>
        <w:tc>
          <w:tcPr>
            <w:tcW w:w="1080" w:type="dxa"/>
            <w:tcBorders>
              <w:top w:val="single" w:sz="4" w:space="0" w:color="auto"/>
              <w:left w:val="nil"/>
              <w:bottom w:val="single" w:sz="4" w:space="0" w:color="auto"/>
              <w:right w:val="single" w:sz="4" w:space="0" w:color="auto"/>
            </w:tcBorders>
            <w:shd w:val="clear" w:color="auto" w:fill="auto"/>
            <w:vAlign w:val="center"/>
          </w:tcPr>
          <w:p w14:paraId="1EC3389E" w14:textId="7CAEB0B4" w:rsidR="00DA36D4" w:rsidRPr="00E53C09" w:rsidRDefault="00DA36D4" w:rsidP="00DA36D4">
            <w:pPr>
              <w:rPr>
                <w:rFonts w:ascii="Aptos Display" w:hAnsi="Aptos Display"/>
              </w:rPr>
            </w:pPr>
            <w:r w:rsidRPr="00E53C09">
              <w:rPr>
                <w:rFonts w:ascii="Aptos Display" w:hAnsi="Aptos Display"/>
              </w:rPr>
              <w:t>Amount</w:t>
            </w:r>
          </w:p>
        </w:tc>
        <w:tc>
          <w:tcPr>
            <w:tcW w:w="2250" w:type="dxa"/>
            <w:tcBorders>
              <w:top w:val="single" w:sz="4" w:space="0" w:color="auto"/>
              <w:left w:val="nil"/>
              <w:bottom w:val="single" w:sz="4" w:space="0" w:color="auto"/>
              <w:right w:val="single" w:sz="4" w:space="0" w:color="auto"/>
            </w:tcBorders>
            <w:shd w:val="clear" w:color="auto" w:fill="auto"/>
            <w:vAlign w:val="center"/>
          </w:tcPr>
          <w:p w14:paraId="425FCBC2" w14:textId="54BDE2A9" w:rsidR="00DA36D4" w:rsidRPr="00E53C09" w:rsidRDefault="00DA36D4" w:rsidP="00DA36D4">
            <w:pPr>
              <w:rPr>
                <w:rFonts w:ascii="Aptos Display" w:hAnsi="Aptos Display"/>
              </w:rPr>
            </w:pPr>
            <w:r w:rsidRPr="00E53C09">
              <w:rPr>
                <w:rFonts w:ascii="Aptos Display" w:hAnsi="Aptos Display"/>
              </w:rPr>
              <w:t>N/A</w:t>
            </w:r>
          </w:p>
        </w:tc>
        <w:tc>
          <w:tcPr>
            <w:tcW w:w="2430" w:type="dxa"/>
            <w:tcBorders>
              <w:top w:val="single" w:sz="4" w:space="0" w:color="auto"/>
              <w:left w:val="nil"/>
              <w:bottom w:val="single" w:sz="4" w:space="0" w:color="auto"/>
              <w:right w:val="single" w:sz="4" w:space="0" w:color="auto"/>
            </w:tcBorders>
            <w:shd w:val="clear" w:color="auto" w:fill="auto"/>
            <w:vAlign w:val="center"/>
          </w:tcPr>
          <w:p w14:paraId="70189A74" w14:textId="13AD59F8" w:rsidR="00DA36D4" w:rsidRPr="00874F0A" w:rsidRDefault="00DA36D4" w:rsidP="00DA36D4">
            <w:pPr>
              <w:rPr>
                <w:rFonts w:ascii="Aptos Display" w:hAnsi="Aptos Display"/>
              </w:rPr>
            </w:pPr>
            <w:r w:rsidRPr="00874F0A">
              <w:rPr>
                <w:rFonts w:ascii="Aptos Display" w:hAnsi="Aptos Display"/>
              </w:rPr>
              <w:t>This field would be optional since not all applicants, at this stage, have a selected property. It would be generated if the customer marks that they already have a selected property.</w:t>
            </w:r>
          </w:p>
        </w:tc>
      </w:tr>
    </w:tbl>
    <w:p w14:paraId="6C9F9B89" w14:textId="77777777" w:rsidR="0026648B" w:rsidRDefault="0026648B" w:rsidP="00EB5AA9">
      <w:pPr>
        <w:rPr>
          <w:rFonts w:ascii="Aptos Display" w:hAnsi="Aptos Display"/>
        </w:rPr>
      </w:pPr>
    </w:p>
    <w:p w14:paraId="25B4290A" w14:textId="77777777" w:rsidR="002604B6" w:rsidRDefault="002604B6" w:rsidP="00EB5AA9">
      <w:pPr>
        <w:rPr>
          <w:rFonts w:ascii="Aptos Display" w:hAnsi="Aptos Display"/>
        </w:rPr>
      </w:pPr>
    </w:p>
    <w:p w14:paraId="1BB711F0" w14:textId="77777777" w:rsidR="002604B6" w:rsidRDefault="002604B6" w:rsidP="00EB5AA9">
      <w:pPr>
        <w:rPr>
          <w:rFonts w:ascii="Aptos Display" w:hAnsi="Aptos Display"/>
        </w:rPr>
      </w:pPr>
    </w:p>
    <w:p w14:paraId="2A4328B2" w14:textId="77777777" w:rsidR="002604B6" w:rsidRDefault="002604B6" w:rsidP="00EB5AA9">
      <w:pPr>
        <w:rPr>
          <w:rFonts w:ascii="Aptos Display" w:hAnsi="Aptos Display"/>
        </w:rPr>
      </w:pPr>
    </w:p>
    <w:p w14:paraId="11EBD73F" w14:textId="77777777" w:rsidR="002604B6" w:rsidRDefault="002604B6" w:rsidP="00EB5AA9">
      <w:pPr>
        <w:rPr>
          <w:rFonts w:ascii="Aptos Display" w:hAnsi="Aptos Display"/>
        </w:rPr>
      </w:pPr>
    </w:p>
    <w:p w14:paraId="1356C3E6" w14:textId="77777777" w:rsidR="002604B6" w:rsidRDefault="002604B6" w:rsidP="00EB5AA9">
      <w:pPr>
        <w:rPr>
          <w:rFonts w:ascii="Aptos Display" w:hAnsi="Aptos Display"/>
        </w:rPr>
      </w:pPr>
    </w:p>
    <w:p w14:paraId="1E367672" w14:textId="77777777" w:rsidR="00B61D3F" w:rsidRDefault="00B61D3F" w:rsidP="00EB5AA9">
      <w:pPr>
        <w:rPr>
          <w:rFonts w:ascii="Aptos Display" w:hAnsi="Aptos Display"/>
        </w:rPr>
      </w:pPr>
    </w:p>
    <w:p w14:paraId="7908FA06" w14:textId="50ABDA22" w:rsidR="00DD0F40" w:rsidRDefault="00A350C9" w:rsidP="002604B6">
      <w:pPr>
        <w:pStyle w:val="Heading2"/>
        <w:rPr>
          <w:rFonts w:ascii="Aptos Display" w:hAnsi="Aptos Display"/>
          <w:sz w:val="24"/>
          <w:szCs w:val="24"/>
        </w:rPr>
      </w:pPr>
      <w:bookmarkStart w:id="14" w:name="_Toc174375711"/>
      <w:r w:rsidRPr="009E40E1">
        <w:rPr>
          <w:rFonts w:ascii="Aptos Display" w:hAnsi="Aptos Display"/>
          <w:sz w:val="24"/>
          <w:szCs w:val="24"/>
        </w:rPr>
        <w:lastRenderedPageBreak/>
        <w:t>C. Pre-qualification Engine: Calculator</w:t>
      </w:r>
      <w:bookmarkEnd w:id="14"/>
    </w:p>
    <w:p w14:paraId="7A171E6E" w14:textId="1C76349A" w:rsidR="002604B6" w:rsidRPr="002604B6" w:rsidRDefault="006C0411" w:rsidP="002604B6">
      <w:r>
        <w:t xml:space="preserve"> </w:t>
      </w:r>
    </w:p>
    <w:p w14:paraId="2B7EFAF7" w14:textId="71F4E40F" w:rsidR="00D34BC3" w:rsidRPr="00122F98" w:rsidRDefault="00132880" w:rsidP="00DD0F40">
      <w:pPr>
        <w:jc w:val="both"/>
        <w:rPr>
          <w:rFonts w:ascii="Aptos Display" w:hAnsi="Aptos Display"/>
        </w:rPr>
      </w:pPr>
      <w:r w:rsidRPr="00122F98">
        <w:rPr>
          <w:rFonts w:ascii="Aptos Display" w:hAnsi="Aptos Display"/>
        </w:rPr>
        <w:t xml:space="preserve">The online pre-qualification engine/calculator </w:t>
      </w:r>
      <w:r w:rsidR="00113A60" w:rsidRPr="00122F98">
        <w:rPr>
          <w:rFonts w:ascii="Aptos Display" w:hAnsi="Aptos Display"/>
        </w:rPr>
        <w:t>is</w:t>
      </w:r>
      <w:r w:rsidRPr="00122F98">
        <w:rPr>
          <w:rFonts w:ascii="Aptos Display" w:hAnsi="Aptos Display"/>
        </w:rPr>
        <w:t xml:space="preserve"> designed to assist prospective home buyers in approximating their loan eligibility and </w:t>
      </w:r>
      <w:r w:rsidR="00113A60" w:rsidRPr="00122F98">
        <w:rPr>
          <w:rFonts w:ascii="Aptos Display" w:hAnsi="Aptos Display"/>
        </w:rPr>
        <w:t xml:space="preserve">loan </w:t>
      </w:r>
      <w:r w:rsidRPr="00122F98">
        <w:rPr>
          <w:rFonts w:ascii="Aptos Display" w:hAnsi="Aptos Display"/>
        </w:rPr>
        <w:t xml:space="preserve">mortgage </w:t>
      </w:r>
      <w:r w:rsidR="00113A60" w:rsidRPr="00122F98">
        <w:rPr>
          <w:rFonts w:ascii="Aptos Display" w:hAnsi="Aptos Display"/>
        </w:rPr>
        <w:t>options</w:t>
      </w:r>
      <w:r w:rsidRPr="00122F98">
        <w:rPr>
          <w:rFonts w:ascii="Aptos Display" w:hAnsi="Aptos Display"/>
        </w:rPr>
        <w:t xml:space="preserve"> by evaluating their </w:t>
      </w:r>
      <w:r w:rsidR="00185AC9" w:rsidRPr="00122F98">
        <w:rPr>
          <w:rFonts w:ascii="Aptos Display" w:hAnsi="Aptos Display"/>
        </w:rPr>
        <w:t>income and liabilities</w:t>
      </w:r>
      <w:r w:rsidRPr="00122F98">
        <w:rPr>
          <w:rFonts w:ascii="Aptos Display" w:hAnsi="Aptos Display"/>
        </w:rPr>
        <w:t xml:space="preserve">. It incorporates predefined data </w:t>
      </w:r>
      <w:r w:rsidR="004C2169" w:rsidRPr="00122F98">
        <w:rPr>
          <w:rFonts w:ascii="Aptos Display" w:hAnsi="Aptos Display"/>
        </w:rPr>
        <w:t>such as</w:t>
      </w:r>
      <w:r w:rsidRPr="00122F98">
        <w:rPr>
          <w:rFonts w:ascii="Aptos Display" w:hAnsi="Aptos Display"/>
        </w:rPr>
        <w:t xml:space="preserve"> weekly </w:t>
      </w:r>
      <w:r w:rsidR="004C2169" w:rsidRPr="00122F98">
        <w:rPr>
          <w:rFonts w:ascii="Aptos Display" w:hAnsi="Aptos Display"/>
        </w:rPr>
        <w:t>offers (</w:t>
      </w:r>
      <w:r w:rsidRPr="00122F98">
        <w:rPr>
          <w:rFonts w:ascii="Aptos Display" w:hAnsi="Aptos Display"/>
        </w:rPr>
        <w:t>interest rates</w:t>
      </w:r>
      <w:r w:rsidR="004C2169" w:rsidRPr="00122F98">
        <w:rPr>
          <w:rFonts w:ascii="Aptos Display" w:hAnsi="Aptos Display"/>
        </w:rPr>
        <w:t>)</w:t>
      </w:r>
      <w:r w:rsidRPr="00122F98">
        <w:rPr>
          <w:rFonts w:ascii="Aptos Display" w:hAnsi="Aptos Display"/>
        </w:rPr>
        <w:t xml:space="preserve">, </w:t>
      </w:r>
      <w:r w:rsidR="004C2169" w:rsidRPr="00122F98">
        <w:rPr>
          <w:rFonts w:ascii="Aptos Display" w:hAnsi="Aptos Display"/>
        </w:rPr>
        <w:t>loan terms</w:t>
      </w:r>
      <w:r w:rsidRPr="00122F98">
        <w:rPr>
          <w:rFonts w:ascii="Aptos Display" w:hAnsi="Aptos Display"/>
        </w:rPr>
        <w:t>, and</w:t>
      </w:r>
      <w:r w:rsidR="004C2169" w:rsidRPr="00122F98">
        <w:rPr>
          <w:rFonts w:ascii="Aptos Display" w:hAnsi="Aptos Display"/>
        </w:rPr>
        <w:t xml:space="preserve"> loan-to-value (LTV) and debt-to-income</w:t>
      </w:r>
      <w:r w:rsidRPr="00122F98">
        <w:rPr>
          <w:rFonts w:ascii="Aptos Display" w:hAnsi="Aptos Display"/>
        </w:rPr>
        <w:t xml:space="preserve"> </w:t>
      </w:r>
      <w:r w:rsidR="004C2169" w:rsidRPr="00122F98">
        <w:rPr>
          <w:rFonts w:ascii="Aptos Display" w:hAnsi="Aptos Display"/>
        </w:rPr>
        <w:t xml:space="preserve">(DTI) </w:t>
      </w:r>
      <w:r w:rsidRPr="00122F98">
        <w:rPr>
          <w:rFonts w:ascii="Aptos Display" w:hAnsi="Aptos Display"/>
        </w:rPr>
        <w:t>ratios</w:t>
      </w:r>
      <w:r w:rsidR="004C2169" w:rsidRPr="00122F98">
        <w:rPr>
          <w:rFonts w:ascii="Aptos Display" w:hAnsi="Aptos Display"/>
        </w:rPr>
        <w:t xml:space="preserve">, among other </w:t>
      </w:r>
      <w:r w:rsidR="00E90274" w:rsidRPr="00122F98">
        <w:rPr>
          <w:rFonts w:ascii="Aptos Display" w:hAnsi="Aptos Display"/>
        </w:rPr>
        <w:t>related information (data)</w:t>
      </w:r>
      <w:r w:rsidRPr="00122F98">
        <w:rPr>
          <w:rFonts w:ascii="Aptos Display" w:hAnsi="Aptos Display"/>
        </w:rPr>
        <w:t>.</w:t>
      </w:r>
    </w:p>
    <w:p w14:paraId="15FEC8C5" w14:textId="6B4A7E08" w:rsidR="00DD0F40" w:rsidRPr="00122F98" w:rsidRDefault="00DD0F40" w:rsidP="00DD0F40">
      <w:pPr>
        <w:jc w:val="both"/>
        <w:rPr>
          <w:rFonts w:ascii="Aptos Display" w:hAnsi="Aptos Display"/>
        </w:rPr>
      </w:pPr>
      <w:r w:rsidRPr="00122F98">
        <w:rPr>
          <w:rFonts w:ascii="Aptos Display" w:hAnsi="Aptos Display"/>
        </w:rPr>
        <w:t xml:space="preserve">For this </w:t>
      </w:r>
      <w:r w:rsidR="00012FE6" w:rsidRPr="00122F98">
        <w:rPr>
          <w:rFonts w:ascii="Aptos Display" w:hAnsi="Aptos Display"/>
        </w:rPr>
        <w:t>proposed engine/calculator requirements,</w:t>
      </w:r>
      <w:r w:rsidR="004418C1" w:rsidRPr="00122F98">
        <w:rPr>
          <w:rFonts w:ascii="Aptos Display" w:hAnsi="Aptos Display"/>
        </w:rPr>
        <w:t xml:space="preserve"> please, refer to the following </w:t>
      </w:r>
      <w:r w:rsidR="0008188C" w:rsidRPr="00122F98">
        <w:rPr>
          <w:rFonts w:ascii="Aptos Display" w:hAnsi="Aptos Display"/>
        </w:rPr>
        <w:t>classifications</w:t>
      </w:r>
      <w:r w:rsidR="004418C1" w:rsidRPr="00122F98">
        <w:rPr>
          <w:rFonts w:ascii="Aptos Display" w:hAnsi="Aptos Display"/>
        </w:rPr>
        <w:t>:</w:t>
      </w:r>
    </w:p>
    <w:p w14:paraId="30059C72" w14:textId="39F6568A" w:rsidR="003E7C1B" w:rsidRPr="0041183C" w:rsidRDefault="004418C1" w:rsidP="00C821A0">
      <w:pPr>
        <w:pStyle w:val="ListParagraph"/>
        <w:numPr>
          <w:ilvl w:val="0"/>
          <w:numId w:val="23"/>
        </w:numPr>
        <w:jc w:val="both"/>
        <w:rPr>
          <w:rFonts w:ascii="Aptos Display" w:hAnsi="Aptos Display"/>
          <w:sz w:val="20"/>
          <w:szCs w:val="20"/>
        </w:rPr>
      </w:pPr>
      <w:r w:rsidRPr="0041183C">
        <w:rPr>
          <w:rFonts w:ascii="Aptos Display" w:hAnsi="Aptos Display"/>
          <w:b/>
          <w:bCs/>
          <w:sz w:val="20"/>
          <w:szCs w:val="20"/>
        </w:rPr>
        <w:t>Input (IN)</w:t>
      </w:r>
      <w:r w:rsidRPr="0041183C">
        <w:rPr>
          <w:rFonts w:ascii="Aptos Display" w:hAnsi="Aptos Display"/>
          <w:sz w:val="20"/>
          <w:szCs w:val="20"/>
        </w:rPr>
        <w:t xml:space="preserve"> = </w:t>
      </w:r>
      <w:r w:rsidR="00E20CD8" w:rsidRPr="0041183C">
        <w:rPr>
          <w:rFonts w:ascii="Aptos Display" w:hAnsi="Aptos Display"/>
          <w:sz w:val="20"/>
          <w:szCs w:val="20"/>
        </w:rPr>
        <w:t>I</w:t>
      </w:r>
      <w:r w:rsidR="00B37C8B" w:rsidRPr="0041183C">
        <w:rPr>
          <w:rFonts w:ascii="Aptos Display" w:hAnsi="Aptos Display"/>
          <w:sz w:val="20"/>
          <w:szCs w:val="20"/>
        </w:rPr>
        <w:t xml:space="preserve">nformation or value that the user </w:t>
      </w:r>
      <w:r w:rsidR="000B5288" w:rsidRPr="0041183C">
        <w:rPr>
          <w:rFonts w:ascii="Aptos Display" w:hAnsi="Aptos Display"/>
          <w:sz w:val="20"/>
          <w:szCs w:val="20"/>
        </w:rPr>
        <w:t>fills</w:t>
      </w:r>
      <w:r w:rsidR="00B37C8B" w:rsidRPr="0041183C">
        <w:rPr>
          <w:rFonts w:ascii="Aptos Display" w:hAnsi="Aptos Display"/>
          <w:sz w:val="20"/>
          <w:szCs w:val="20"/>
        </w:rPr>
        <w:t xml:space="preserve"> </w:t>
      </w:r>
      <w:r w:rsidR="000B5288" w:rsidRPr="0041183C">
        <w:rPr>
          <w:rFonts w:ascii="Aptos Display" w:hAnsi="Aptos Display"/>
          <w:sz w:val="20"/>
          <w:szCs w:val="20"/>
        </w:rPr>
        <w:t xml:space="preserve">in </w:t>
      </w:r>
      <w:r w:rsidR="00B37C8B" w:rsidRPr="0041183C">
        <w:rPr>
          <w:rFonts w:ascii="Aptos Display" w:hAnsi="Aptos Display"/>
          <w:sz w:val="20"/>
          <w:szCs w:val="20"/>
        </w:rPr>
        <w:t xml:space="preserve">the </w:t>
      </w:r>
      <w:r w:rsidR="003E57C7" w:rsidRPr="0041183C">
        <w:rPr>
          <w:rFonts w:ascii="Aptos Display" w:hAnsi="Aptos Display"/>
          <w:sz w:val="20"/>
          <w:szCs w:val="20"/>
        </w:rPr>
        <w:t>pre-qualification form</w:t>
      </w:r>
      <w:r w:rsidR="00B37C8B" w:rsidRPr="0041183C">
        <w:rPr>
          <w:rFonts w:ascii="Aptos Display" w:hAnsi="Aptos Display"/>
          <w:sz w:val="20"/>
          <w:szCs w:val="20"/>
        </w:rPr>
        <w:t xml:space="preserve"> to calculate their loan eligibility and options, </w:t>
      </w:r>
      <w:r w:rsidR="000B5288" w:rsidRPr="0041183C">
        <w:rPr>
          <w:rFonts w:ascii="Aptos Display" w:hAnsi="Aptos Display"/>
          <w:sz w:val="20"/>
          <w:szCs w:val="20"/>
        </w:rPr>
        <w:t>including monthly</w:t>
      </w:r>
      <w:r w:rsidR="00B37C8B" w:rsidRPr="0041183C">
        <w:rPr>
          <w:rFonts w:ascii="Aptos Display" w:hAnsi="Aptos Display"/>
          <w:sz w:val="20"/>
          <w:szCs w:val="20"/>
        </w:rPr>
        <w:t xml:space="preserve"> income, liabilities, </w:t>
      </w:r>
      <w:r w:rsidR="00842C87">
        <w:rPr>
          <w:rFonts w:ascii="Aptos Display" w:hAnsi="Aptos Display"/>
          <w:sz w:val="20"/>
          <w:szCs w:val="20"/>
        </w:rPr>
        <w:t xml:space="preserve">expected </w:t>
      </w:r>
      <w:r w:rsidR="00B37C8B" w:rsidRPr="0041183C">
        <w:rPr>
          <w:rFonts w:ascii="Aptos Display" w:hAnsi="Aptos Display"/>
          <w:sz w:val="20"/>
          <w:szCs w:val="20"/>
        </w:rPr>
        <w:t>loan amount, etc.</w:t>
      </w:r>
    </w:p>
    <w:p w14:paraId="1D2D1F6E" w14:textId="31E87D49" w:rsidR="00313D9B" w:rsidRPr="0041183C" w:rsidRDefault="00076B38" w:rsidP="00C821A0">
      <w:pPr>
        <w:pStyle w:val="ListParagraph"/>
        <w:numPr>
          <w:ilvl w:val="0"/>
          <w:numId w:val="23"/>
        </w:numPr>
        <w:jc w:val="both"/>
        <w:rPr>
          <w:rFonts w:ascii="Aptos Display" w:hAnsi="Aptos Display"/>
          <w:sz w:val="20"/>
          <w:szCs w:val="20"/>
        </w:rPr>
      </w:pPr>
      <w:r w:rsidRPr="0041183C">
        <w:rPr>
          <w:rFonts w:ascii="Aptos Display" w:hAnsi="Aptos Display"/>
          <w:b/>
          <w:bCs/>
          <w:sz w:val="20"/>
          <w:szCs w:val="20"/>
        </w:rPr>
        <w:t>Predetermined Data (PD)</w:t>
      </w:r>
      <w:r w:rsidRPr="0041183C">
        <w:rPr>
          <w:rFonts w:ascii="Aptos Display" w:hAnsi="Aptos Display"/>
          <w:sz w:val="20"/>
          <w:szCs w:val="20"/>
        </w:rPr>
        <w:t xml:space="preserve"> = </w:t>
      </w:r>
      <w:r w:rsidR="006B1BEF" w:rsidRPr="0041183C">
        <w:rPr>
          <w:rFonts w:ascii="Aptos Display" w:hAnsi="Aptos Display"/>
          <w:sz w:val="20"/>
          <w:szCs w:val="20"/>
        </w:rPr>
        <w:t xml:space="preserve">Information or value that the calculator has stored in its system based </w:t>
      </w:r>
      <w:r w:rsidR="00F94260" w:rsidRPr="0041183C">
        <w:rPr>
          <w:rFonts w:ascii="Aptos Display" w:hAnsi="Aptos Display"/>
          <w:sz w:val="20"/>
          <w:szCs w:val="20"/>
        </w:rPr>
        <w:t xml:space="preserve">on Popular Mortgage’s (PM) </w:t>
      </w:r>
      <w:r w:rsidR="006B1BEF" w:rsidRPr="0041183C">
        <w:rPr>
          <w:rFonts w:ascii="Aptos Display" w:hAnsi="Aptos Display"/>
          <w:sz w:val="20"/>
          <w:szCs w:val="20"/>
        </w:rPr>
        <w:t>criteria and</w:t>
      </w:r>
      <w:r w:rsidR="00F94260" w:rsidRPr="0041183C">
        <w:rPr>
          <w:rFonts w:ascii="Aptos Display" w:hAnsi="Aptos Display"/>
          <w:sz w:val="20"/>
          <w:szCs w:val="20"/>
        </w:rPr>
        <w:t xml:space="preserve"> </w:t>
      </w:r>
      <w:r w:rsidR="00FE51A2" w:rsidRPr="0041183C">
        <w:rPr>
          <w:rFonts w:ascii="Aptos Display" w:hAnsi="Aptos Display"/>
          <w:sz w:val="20"/>
          <w:szCs w:val="20"/>
        </w:rPr>
        <w:t>product’s</w:t>
      </w:r>
      <w:r w:rsidR="00D862ED" w:rsidRPr="0041183C">
        <w:rPr>
          <w:rFonts w:ascii="Aptos Display" w:hAnsi="Aptos Display"/>
          <w:sz w:val="20"/>
          <w:szCs w:val="20"/>
        </w:rPr>
        <w:t xml:space="preserve"> </w:t>
      </w:r>
      <w:r w:rsidR="006B1BEF" w:rsidRPr="0041183C">
        <w:rPr>
          <w:rFonts w:ascii="Aptos Display" w:hAnsi="Aptos Display"/>
          <w:sz w:val="20"/>
          <w:szCs w:val="20"/>
        </w:rPr>
        <w:t xml:space="preserve">conditions, </w:t>
      </w:r>
      <w:r w:rsidR="00FE51A2" w:rsidRPr="0041183C">
        <w:rPr>
          <w:rFonts w:ascii="Aptos Display" w:hAnsi="Aptos Display"/>
          <w:sz w:val="20"/>
          <w:szCs w:val="20"/>
        </w:rPr>
        <w:t xml:space="preserve">including </w:t>
      </w:r>
      <w:r w:rsidR="006B1BEF" w:rsidRPr="0041183C">
        <w:rPr>
          <w:rFonts w:ascii="Aptos Display" w:hAnsi="Aptos Display"/>
          <w:sz w:val="20"/>
          <w:szCs w:val="20"/>
        </w:rPr>
        <w:t>maximum loan-to-value</w:t>
      </w:r>
      <w:r w:rsidR="00D862ED" w:rsidRPr="0041183C">
        <w:rPr>
          <w:rFonts w:ascii="Aptos Display" w:hAnsi="Aptos Display"/>
          <w:sz w:val="20"/>
          <w:szCs w:val="20"/>
        </w:rPr>
        <w:t xml:space="preserve"> (LTV)</w:t>
      </w:r>
      <w:r w:rsidR="006B1BEF" w:rsidRPr="0041183C">
        <w:rPr>
          <w:rFonts w:ascii="Aptos Display" w:hAnsi="Aptos Display"/>
          <w:sz w:val="20"/>
          <w:szCs w:val="20"/>
        </w:rPr>
        <w:t xml:space="preserve"> ratio,</w:t>
      </w:r>
      <w:r w:rsidR="00643C50" w:rsidRPr="0041183C">
        <w:rPr>
          <w:rFonts w:ascii="Aptos Display" w:hAnsi="Aptos Display"/>
          <w:sz w:val="20"/>
          <w:szCs w:val="20"/>
        </w:rPr>
        <w:t xml:space="preserve"> maximum loan amount,</w:t>
      </w:r>
      <w:r w:rsidR="004630F8" w:rsidRPr="0041183C">
        <w:rPr>
          <w:rFonts w:ascii="Aptos Display" w:hAnsi="Aptos Display"/>
          <w:sz w:val="20"/>
          <w:szCs w:val="20"/>
        </w:rPr>
        <w:t xml:space="preserve"> </w:t>
      </w:r>
      <w:r w:rsidR="006B1BEF" w:rsidRPr="0041183C">
        <w:rPr>
          <w:rFonts w:ascii="Aptos Display" w:hAnsi="Aptos Display"/>
          <w:sz w:val="20"/>
          <w:szCs w:val="20"/>
        </w:rPr>
        <w:t>interest rate</w:t>
      </w:r>
      <w:r w:rsidR="004630F8" w:rsidRPr="0041183C">
        <w:rPr>
          <w:rFonts w:ascii="Aptos Display" w:hAnsi="Aptos Display"/>
          <w:sz w:val="20"/>
          <w:szCs w:val="20"/>
        </w:rPr>
        <w:t>s</w:t>
      </w:r>
      <w:r w:rsidR="006B1BEF" w:rsidRPr="0041183C">
        <w:rPr>
          <w:rFonts w:ascii="Aptos Display" w:hAnsi="Aptos Display"/>
          <w:sz w:val="20"/>
          <w:szCs w:val="20"/>
        </w:rPr>
        <w:t xml:space="preserve">, etc. The calculator will use this data to determine the user's eligibility and options for the loan, but the user </w:t>
      </w:r>
      <w:r w:rsidR="00014B22" w:rsidRPr="0041183C">
        <w:rPr>
          <w:rFonts w:ascii="Aptos Display" w:hAnsi="Aptos Display"/>
          <w:sz w:val="20"/>
          <w:szCs w:val="20"/>
        </w:rPr>
        <w:t xml:space="preserve">will not be able to </w:t>
      </w:r>
      <w:r w:rsidR="006B1BEF" w:rsidRPr="0041183C">
        <w:rPr>
          <w:rFonts w:ascii="Aptos Display" w:hAnsi="Aptos Display"/>
          <w:sz w:val="20"/>
          <w:szCs w:val="20"/>
        </w:rPr>
        <w:t>change or modify this data.</w:t>
      </w:r>
    </w:p>
    <w:p w14:paraId="701C96D9" w14:textId="19B67A41" w:rsidR="00D34BC3" w:rsidRPr="0041183C" w:rsidRDefault="00313D9B" w:rsidP="00C821A0">
      <w:pPr>
        <w:pStyle w:val="ListParagraph"/>
        <w:numPr>
          <w:ilvl w:val="0"/>
          <w:numId w:val="23"/>
        </w:numPr>
        <w:jc w:val="both"/>
        <w:rPr>
          <w:rFonts w:ascii="Aptos Display" w:hAnsi="Aptos Display"/>
          <w:sz w:val="20"/>
          <w:szCs w:val="20"/>
        </w:rPr>
      </w:pPr>
      <w:r w:rsidRPr="0041183C">
        <w:rPr>
          <w:rFonts w:ascii="Aptos Display" w:hAnsi="Aptos Display"/>
          <w:b/>
          <w:bCs/>
          <w:sz w:val="20"/>
          <w:szCs w:val="20"/>
        </w:rPr>
        <w:t>Output (OUT)</w:t>
      </w:r>
      <w:r w:rsidRPr="0041183C">
        <w:rPr>
          <w:rFonts w:ascii="Aptos Display" w:hAnsi="Aptos Display"/>
          <w:sz w:val="20"/>
          <w:szCs w:val="20"/>
        </w:rPr>
        <w:t xml:space="preserve"> = </w:t>
      </w:r>
      <w:r w:rsidR="00F24614" w:rsidRPr="0041183C">
        <w:rPr>
          <w:rFonts w:ascii="Aptos Display" w:hAnsi="Aptos Display"/>
          <w:sz w:val="20"/>
          <w:szCs w:val="20"/>
        </w:rPr>
        <w:t xml:space="preserve">Information or value that the calculator </w:t>
      </w:r>
      <w:r w:rsidR="009366CC" w:rsidRPr="0041183C">
        <w:rPr>
          <w:rFonts w:ascii="Aptos Display" w:hAnsi="Aptos Display"/>
          <w:sz w:val="20"/>
          <w:szCs w:val="20"/>
        </w:rPr>
        <w:t xml:space="preserve">will </w:t>
      </w:r>
      <w:r w:rsidR="004A5D9F" w:rsidRPr="0041183C">
        <w:rPr>
          <w:rFonts w:ascii="Aptos Display" w:hAnsi="Aptos Display"/>
          <w:sz w:val="20"/>
          <w:szCs w:val="20"/>
        </w:rPr>
        <w:t>display in the digital prequalification letter</w:t>
      </w:r>
      <w:r w:rsidR="00296E21" w:rsidRPr="0041183C">
        <w:rPr>
          <w:rFonts w:ascii="Aptos Display" w:hAnsi="Aptos Display"/>
          <w:sz w:val="20"/>
          <w:szCs w:val="20"/>
        </w:rPr>
        <w:t xml:space="preserve">, </w:t>
      </w:r>
      <w:r w:rsidR="00F24614" w:rsidRPr="0041183C">
        <w:rPr>
          <w:rFonts w:ascii="Aptos Display" w:hAnsi="Aptos Display"/>
          <w:sz w:val="20"/>
          <w:szCs w:val="20"/>
        </w:rPr>
        <w:t>based on the</w:t>
      </w:r>
      <w:r w:rsidR="00296E21" w:rsidRPr="0041183C">
        <w:rPr>
          <w:rFonts w:ascii="Aptos Display" w:hAnsi="Aptos Display"/>
          <w:sz w:val="20"/>
          <w:szCs w:val="20"/>
        </w:rPr>
        <w:t xml:space="preserve"> user’s </w:t>
      </w:r>
      <w:r w:rsidR="00F24614" w:rsidRPr="0041183C">
        <w:rPr>
          <w:rFonts w:ascii="Aptos Display" w:hAnsi="Aptos Display"/>
          <w:sz w:val="20"/>
          <w:szCs w:val="20"/>
        </w:rPr>
        <w:t>input</w:t>
      </w:r>
      <w:r w:rsidR="00296E21" w:rsidRPr="0041183C">
        <w:rPr>
          <w:rFonts w:ascii="Aptos Display" w:hAnsi="Aptos Display"/>
          <w:sz w:val="20"/>
          <w:szCs w:val="20"/>
        </w:rPr>
        <w:t>s</w:t>
      </w:r>
      <w:r w:rsidR="00F24614" w:rsidRPr="0041183C">
        <w:rPr>
          <w:rFonts w:ascii="Aptos Display" w:hAnsi="Aptos Display"/>
          <w:sz w:val="20"/>
          <w:szCs w:val="20"/>
        </w:rPr>
        <w:t xml:space="preserve"> and the calculation logic, </w:t>
      </w:r>
      <w:r w:rsidR="009366CC" w:rsidRPr="0041183C">
        <w:rPr>
          <w:rFonts w:ascii="Aptos Display" w:hAnsi="Aptos Display"/>
          <w:sz w:val="20"/>
          <w:szCs w:val="20"/>
        </w:rPr>
        <w:t xml:space="preserve">including </w:t>
      </w:r>
      <w:r w:rsidR="00F24614" w:rsidRPr="0041183C">
        <w:rPr>
          <w:rFonts w:ascii="Aptos Display" w:hAnsi="Aptos Display"/>
          <w:sz w:val="20"/>
          <w:szCs w:val="20"/>
        </w:rPr>
        <w:t xml:space="preserve">loan eligibility, interest rate, </w:t>
      </w:r>
      <w:r w:rsidR="00A475EF" w:rsidRPr="0041183C">
        <w:rPr>
          <w:rFonts w:ascii="Aptos Display" w:hAnsi="Aptos Display"/>
          <w:sz w:val="20"/>
          <w:szCs w:val="20"/>
        </w:rPr>
        <w:t xml:space="preserve">total </w:t>
      </w:r>
      <w:r w:rsidR="00F24614" w:rsidRPr="0041183C">
        <w:rPr>
          <w:rFonts w:ascii="Aptos Display" w:hAnsi="Aptos Display"/>
          <w:sz w:val="20"/>
          <w:szCs w:val="20"/>
        </w:rPr>
        <w:t xml:space="preserve">monthly payment, etc. </w:t>
      </w:r>
    </w:p>
    <w:p w14:paraId="26AD8AFF" w14:textId="63CF2280" w:rsidR="00817CD6" w:rsidRPr="0041183C" w:rsidRDefault="00817CD6" w:rsidP="00C821A0">
      <w:pPr>
        <w:pStyle w:val="ListParagraph"/>
        <w:numPr>
          <w:ilvl w:val="0"/>
          <w:numId w:val="23"/>
        </w:numPr>
        <w:jc w:val="both"/>
        <w:rPr>
          <w:rFonts w:ascii="Aptos Display" w:hAnsi="Aptos Display"/>
          <w:sz w:val="20"/>
          <w:szCs w:val="20"/>
        </w:rPr>
      </w:pPr>
      <w:r w:rsidRPr="0041183C">
        <w:rPr>
          <w:rFonts w:ascii="Aptos Display" w:hAnsi="Aptos Display"/>
          <w:b/>
          <w:bCs/>
          <w:sz w:val="20"/>
          <w:szCs w:val="20"/>
        </w:rPr>
        <w:t>Formula (</w:t>
      </w:r>
      <w:r w:rsidR="00A56E5D" w:rsidRPr="0041183C">
        <w:rPr>
          <w:rFonts w:ascii="Aptos Display" w:hAnsi="Aptos Display"/>
          <w:b/>
          <w:bCs/>
          <w:sz w:val="20"/>
          <w:szCs w:val="20"/>
        </w:rPr>
        <w:t xml:space="preserve">F) </w:t>
      </w:r>
      <w:r w:rsidR="00A56E5D" w:rsidRPr="0041183C">
        <w:rPr>
          <w:rFonts w:ascii="Aptos Display" w:hAnsi="Aptos Display"/>
          <w:sz w:val="20"/>
          <w:szCs w:val="20"/>
        </w:rPr>
        <w:t>=</w:t>
      </w:r>
      <w:r w:rsidR="00A56E5D" w:rsidRPr="0041183C">
        <w:rPr>
          <w:rFonts w:ascii="Aptos Display" w:hAnsi="Aptos Display"/>
          <w:b/>
          <w:bCs/>
          <w:sz w:val="20"/>
          <w:szCs w:val="20"/>
        </w:rPr>
        <w:t xml:space="preserve"> </w:t>
      </w:r>
      <w:r w:rsidR="001144A9" w:rsidRPr="0041183C">
        <w:rPr>
          <w:rFonts w:ascii="Aptos Display" w:hAnsi="Aptos Display"/>
          <w:sz w:val="20"/>
          <w:szCs w:val="20"/>
        </w:rPr>
        <w:t xml:space="preserve">Information generated by the calculator logic that could be stored </w:t>
      </w:r>
      <w:r w:rsidR="0041183C" w:rsidRPr="0041183C">
        <w:rPr>
          <w:rFonts w:ascii="Aptos Display" w:hAnsi="Aptos Display"/>
          <w:sz w:val="20"/>
          <w:szCs w:val="20"/>
        </w:rPr>
        <w:t xml:space="preserve">or displayed in the pre-qualification letter. </w:t>
      </w:r>
      <w:r w:rsidR="001144A9" w:rsidRPr="0041183C">
        <w:rPr>
          <w:rFonts w:ascii="Aptos Display" w:hAnsi="Aptos Display"/>
          <w:sz w:val="20"/>
          <w:szCs w:val="20"/>
        </w:rPr>
        <w:t xml:space="preserve"> </w:t>
      </w:r>
    </w:p>
    <w:p w14:paraId="06E2EC0E" w14:textId="14C4EE19" w:rsidR="00A350C9" w:rsidRPr="00122F98" w:rsidRDefault="00FD6570" w:rsidP="00A350C9">
      <w:pPr>
        <w:rPr>
          <w:rFonts w:ascii="Aptos Display" w:hAnsi="Aptos Display"/>
        </w:rPr>
      </w:pPr>
      <w:r w:rsidRPr="00122F98">
        <w:rPr>
          <w:rFonts w:ascii="Aptos Display" w:hAnsi="Aptos Display"/>
        </w:rPr>
        <w:t xml:space="preserve">The pre-qualification engine will </w:t>
      </w:r>
      <w:r w:rsidR="001A460B" w:rsidRPr="00122F98">
        <w:rPr>
          <w:rFonts w:ascii="Aptos Display" w:hAnsi="Aptos Display"/>
        </w:rPr>
        <w:t>consist of the following inputs</w:t>
      </w:r>
      <w:r w:rsidR="00BC3F9A" w:rsidRPr="00122F98">
        <w:rPr>
          <w:rFonts w:ascii="Aptos Display" w:hAnsi="Aptos Display"/>
        </w:rPr>
        <w:t>, predetermined data</w:t>
      </w:r>
      <w:r w:rsidR="001A460B" w:rsidRPr="00122F98">
        <w:rPr>
          <w:rFonts w:ascii="Aptos Display" w:hAnsi="Aptos Display"/>
        </w:rPr>
        <w:t xml:space="preserve"> and outputs:</w:t>
      </w:r>
    </w:p>
    <w:p w14:paraId="21A24BCE" w14:textId="2B32EB21" w:rsidR="003D64EE" w:rsidRPr="00B44E78" w:rsidRDefault="003D64EE" w:rsidP="00A350C9">
      <w:pPr>
        <w:rPr>
          <w:rFonts w:ascii="Aptos Display" w:hAnsi="Aptos Display"/>
          <w:b/>
          <w:bCs/>
        </w:rPr>
      </w:pPr>
      <w:r w:rsidRPr="00B44E78">
        <w:rPr>
          <w:rFonts w:ascii="Aptos Display" w:hAnsi="Aptos Display"/>
          <w:b/>
          <w:bCs/>
        </w:rPr>
        <w:t>Table 2.</w:t>
      </w:r>
      <w:r w:rsidR="001B1289" w:rsidRPr="00B44E78">
        <w:rPr>
          <w:rFonts w:ascii="Aptos Display" w:hAnsi="Aptos Display"/>
          <w:b/>
          <w:bCs/>
        </w:rPr>
        <w:t xml:space="preserve"> Pre-qualification Engine: Calculator </w:t>
      </w:r>
      <w:r w:rsidR="00B44E78" w:rsidRPr="00B44E78">
        <w:rPr>
          <w:rFonts w:ascii="Aptos Display" w:hAnsi="Aptos Display"/>
          <w:b/>
          <w:bCs/>
        </w:rPr>
        <w:t xml:space="preserve">Data/Values </w:t>
      </w:r>
      <w:r w:rsidR="00B44E78">
        <w:rPr>
          <w:rFonts w:ascii="Aptos Display" w:hAnsi="Aptos Display"/>
          <w:b/>
          <w:bCs/>
        </w:rPr>
        <w:t>by Classification</w:t>
      </w:r>
    </w:p>
    <w:tbl>
      <w:tblPr>
        <w:tblStyle w:val="TableGrid"/>
        <w:tblW w:w="0" w:type="auto"/>
        <w:tblLayout w:type="fixed"/>
        <w:tblLook w:val="04A0" w:firstRow="1" w:lastRow="0" w:firstColumn="1" w:lastColumn="0" w:noHBand="0" w:noVBand="1"/>
      </w:tblPr>
      <w:tblGrid>
        <w:gridCol w:w="1434"/>
        <w:gridCol w:w="1351"/>
        <w:gridCol w:w="5310"/>
        <w:gridCol w:w="1170"/>
        <w:gridCol w:w="985"/>
      </w:tblGrid>
      <w:tr w:rsidR="007522F2" w:rsidRPr="00122F98" w14:paraId="73FDA6E5" w14:textId="77777777" w:rsidTr="0000695B">
        <w:tc>
          <w:tcPr>
            <w:tcW w:w="1434" w:type="dxa"/>
          </w:tcPr>
          <w:p w14:paraId="69534FF3" w14:textId="66442CA7" w:rsidR="00D76D15" w:rsidRPr="00122F98" w:rsidRDefault="00082443" w:rsidP="00FA7C17">
            <w:pPr>
              <w:jc w:val="center"/>
              <w:rPr>
                <w:rFonts w:ascii="Aptos Display" w:hAnsi="Aptos Display" w:cstheme="minorHAnsi"/>
                <w:sz w:val="22"/>
                <w:szCs w:val="22"/>
              </w:rPr>
            </w:pPr>
            <w:r w:rsidRPr="00122F98">
              <w:rPr>
                <w:rFonts w:ascii="Aptos Display" w:eastAsiaTheme="minorEastAsia" w:hAnsi="Aptos Display" w:cstheme="minorHAnsi"/>
                <w:sz w:val="22"/>
                <w:szCs w:val="22"/>
                <w:lang w:val="en-AU" w:eastAsia="en-US"/>
              </w:rPr>
              <w:t xml:space="preserve">Data Classification </w:t>
            </w:r>
          </w:p>
        </w:tc>
        <w:tc>
          <w:tcPr>
            <w:tcW w:w="1351" w:type="dxa"/>
          </w:tcPr>
          <w:p w14:paraId="3C2EFA1D" w14:textId="46ADEEBB" w:rsidR="00D76D15" w:rsidRPr="00122F98" w:rsidRDefault="00A34452" w:rsidP="00FA7C17">
            <w:pPr>
              <w:jc w:val="center"/>
              <w:rPr>
                <w:rFonts w:ascii="Aptos Display" w:hAnsi="Aptos Display" w:cstheme="minorHAnsi"/>
                <w:sz w:val="22"/>
                <w:szCs w:val="22"/>
              </w:rPr>
            </w:pPr>
            <w:r w:rsidRPr="00122F98">
              <w:rPr>
                <w:rFonts w:ascii="Aptos Display" w:hAnsi="Aptos Display" w:cstheme="minorHAnsi"/>
                <w:sz w:val="22"/>
                <w:szCs w:val="22"/>
              </w:rPr>
              <w:t>Field / Value Name</w:t>
            </w:r>
          </w:p>
        </w:tc>
        <w:tc>
          <w:tcPr>
            <w:tcW w:w="5310" w:type="dxa"/>
          </w:tcPr>
          <w:p w14:paraId="713E0665" w14:textId="394493DE" w:rsidR="00D76D15" w:rsidRPr="00122F98" w:rsidRDefault="00A34452" w:rsidP="00FA7C17">
            <w:pPr>
              <w:jc w:val="center"/>
              <w:rPr>
                <w:rFonts w:ascii="Aptos Display" w:hAnsi="Aptos Display" w:cstheme="minorHAnsi"/>
                <w:sz w:val="22"/>
                <w:szCs w:val="22"/>
              </w:rPr>
            </w:pPr>
            <w:r w:rsidRPr="00122F98">
              <w:rPr>
                <w:rFonts w:ascii="Aptos Display" w:hAnsi="Aptos Display" w:cstheme="minorHAnsi"/>
                <w:sz w:val="22"/>
                <w:szCs w:val="22"/>
              </w:rPr>
              <w:t>Definition</w:t>
            </w:r>
          </w:p>
        </w:tc>
        <w:tc>
          <w:tcPr>
            <w:tcW w:w="1170" w:type="dxa"/>
          </w:tcPr>
          <w:p w14:paraId="7388450D" w14:textId="43B4294A" w:rsidR="00D76D15" w:rsidRPr="00122F98" w:rsidRDefault="00A34452" w:rsidP="00FA7C17">
            <w:pPr>
              <w:jc w:val="center"/>
              <w:rPr>
                <w:rFonts w:ascii="Aptos Display" w:hAnsi="Aptos Display" w:cstheme="minorHAnsi"/>
                <w:sz w:val="22"/>
                <w:szCs w:val="22"/>
              </w:rPr>
            </w:pPr>
            <w:r w:rsidRPr="00122F98">
              <w:rPr>
                <w:rFonts w:ascii="Aptos Display" w:hAnsi="Aptos Display" w:cstheme="minorHAnsi"/>
                <w:sz w:val="22"/>
                <w:szCs w:val="22"/>
              </w:rPr>
              <w:t>Field Type</w:t>
            </w:r>
          </w:p>
        </w:tc>
        <w:tc>
          <w:tcPr>
            <w:tcW w:w="985" w:type="dxa"/>
          </w:tcPr>
          <w:p w14:paraId="4DCE075F" w14:textId="6119A8A5" w:rsidR="00D76D15" w:rsidRPr="00122F98" w:rsidRDefault="00345321" w:rsidP="00FA7C17">
            <w:pPr>
              <w:jc w:val="center"/>
              <w:rPr>
                <w:rFonts w:ascii="Aptos Display" w:hAnsi="Aptos Display" w:cstheme="minorHAnsi"/>
                <w:sz w:val="22"/>
                <w:szCs w:val="22"/>
              </w:rPr>
            </w:pPr>
            <w:r w:rsidRPr="00122F98">
              <w:rPr>
                <w:rFonts w:ascii="Aptos Display" w:hAnsi="Aptos Display" w:cstheme="minorHAnsi"/>
                <w:sz w:val="22"/>
                <w:szCs w:val="22"/>
              </w:rPr>
              <w:t>Source</w:t>
            </w:r>
          </w:p>
        </w:tc>
      </w:tr>
      <w:tr w:rsidR="00412A8A" w:rsidRPr="00122F98" w14:paraId="6BB764C9" w14:textId="77777777" w:rsidTr="0000695B">
        <w:tc>
          <w:tcPr>
            <w:tcW w:w="1434" w:type="dxa"/>
          </w:tcPr>
          <w:p w14:paraId="3468217B" w14:textId="1BAAB98A" w:rsidR="009F35F4" w:rsidRPr="00122F98" w:rsidRDefault="009F35F4" w:rsidP="00F2468A">
            <w:pPr>
              <w:jc w:val="center"/>
              <w:rPr>
                <w:rFonts w:ascii="Aptos Display" w:hAnsi="Aptos Display" w:cstheme="minorHAnsi"/>
              </w:rPr>
            </w:pPr>
            <w:r w:rsidRPr="00122F98">
              <w:rPr>
                <w:rFonts w:ascii="Aptos Display" w:hAnsi="Aptos Display" w:cstheme="minorHAnsi"/>
              </w:rPr>
              <w:t>PD</w:t>
            </w:r>
            <w:r w:rsidR="006C0411">
              <w:rPr>
                <w:rFonts w:ascii="Aptos Display" w:hAnsi="Aptos Display" w:cstheme="minorHAnsi"/>
              </w:rPr>
              <w:t xml:space="preserve"> / OUT</w:t>
            </w:r>
          </w:p>
        </w:tc>
        <w:tc>
          <w:tcPr>
            <w:tcW w:w="1351" w:type="dxa"/>
          </w:tcPr>
          <w:p w14:paraId="19D94646" w14:textId="47EFDEC8" w:rsidR="009F35F4" w:rsidRPr="00122F98" w:rsidRDefault="009F35F4" w:rsidP="009F35F4">
            <w:pPr>
              <w:jc w:val="center"/>
              <w:rPr>
                <w:rFonts w:ascii="Aptos Display" w:hAnsi="Aptos Display" w:cstheme="minorHAnsi"/>
              </w:rPr>
            </w:pPr>
            <w:r w:rsidRPr="00122F98">
              <w:rPr>
                <w:rFonts w:ascii="Aptos Display" w:hAnsi="Aptos Display" w:cstheme="minorHAnsi"/>
              </w:rPr>
              <w:t>Loan Type</w:t>
            </w:r>
          </w:p>
        </w:tc>
        <w:tc>
          <w:tcPr>
            <w:tcW w:w="5310" w:type="dxa"/>
          </w:tcPr>
          <w:p w14:paraId="0EEF6239" w14:textId="0135BF41" w:rsidR="009F35F4" w:rsidRPr="00122F98" w:rsidRDefault="0020486F" w:rsidP="00A350C9">
            <w:pPr>
              <w:rPr>
                <w:rFonts w:ascii="Aptos Display" w:hAnsi="Aptos Display" w:cstheme="minorHAnsi"/>
              </w:rPr>
            </w:pPr>
            <w:r w:rsidRPr="00122F98">
              <w:rPr>
                <w:rFonts w:ascii="Aptos Display" w:hAnsi="Aptos Display" w:cstheme="minorHAnsi"/>
              </w:rPr>
              <w:t xml:space="preserve">For this engine, the three (3) </w:t>
            </w:r>
            <w:r w:rsidR="00C32C11" w:rsidRPr="00122F98">
              <w:rPr>
                <w:rFonts w:ascii="Aptos Display" w:hAnsi="Aptos Display" w:cstheme="minorHAnsi"/>
              </w:rPr>
              <w:t xml:space="preserve">available </w:t>
            </w:r>
            <w:r w:rsidRPr="00122F98">
              <w:rPr>
                <w:rFonts w:ascii="Aptos Display" w:hAnsi="Aptos Display" w:cstheme="minorHAnsi"/>
              </w:rPr>
              <w:t>products</w:t>
            </w:r>
            <w:r w:rsidR="00C32C11" w:rsidRPr="00122F98">
              <w:rPr>
                <w:rFonts w:ascii="Aptos Display" w:hAnsi="Aptos Display" w:cstheme="minorHAnsi"/>
              </w:rPr>
              <w:t xml:space="preserve"> (loan types) </w:t>
            </w:r>
            <w:r w:rsidRPr="00122F98">
              <w:rPr>
                <w:rFonts w:ascii="Aptos Display" w:hAnsi="Aptos Display" w:cstheme="minorHAnsi"/>
              </w:rPr>
              <w:t>will be</w:t>
            </w:r>
            <w:r w:rsidR="00972829" w:rsidRPr="00122F98">
              <w:rPr>
                <w:rFonts w:ascii="Aptos Display" w:hAnsi="Aptos Display" w:cstheme="minorHAnsi"/>
              </w:rPr>
              <w:t xml:space="preserve"> </w:t>
            </w:r>
            <w:r w:rsidR="00FE33CA" w:rsidRPr="000205CB">
              <w:rPr>
                <w:rFonts w:ascii="Aptos Display" w:hAnsi="Aptos Display" w:cstheme="minorHAnsi"/>
                <w:b/>
                <w:bCs/>
              </w:rPr>
              <w:t xml:space="preserve">FHA Prime Fixed 30 </w:t>
            </w:r>
            <w:r w:rsidR="000205CB">
              <w:rPr>
                <w:rFonts w:ascii="Aptos Display" w:hAnsi="Aptos Display" w:cstheme="minorHAnsi"/>
              </w:rPr>
              <w:t>(</w:t>
            </w:r>
            <w:r w:rsidR="00972829" w:rsidRPr="00047B7A">
              <w:rPr>
                <w:rFonts w:ascii="Aptos Display" w:hAnsi="Aptos Display" w:cstheme="minorHAnsi"/>
                <w:b/>
                <w:bCs/>
              </w:rPr>
              <w:t>FHA</w:t>
            </w:r>
            <w:r w:rsidR="000205CB">
              <w:rPr>
                <w:rFonts w:ascii="Aptos Display" w:hAnsi="Aptos Display" w:cstheme="minorHAnsi"/>
              </w:rPr>
              <w:t>)</w:t>
            </w:r>
            <w:r w:rsidR="00972829" w:rsidRPr="00122F98">
              <w:rPr>
                <w:rFonts w:ascii="Aptos Display" w:hAnsi="Aptos Display" w:cstheme="minorHAnsi"/>
              </w:rPr>
              <w:t xml:space="preserve">, </w:t>
            </w:r>
            <w:r w:rsidR="00972829" w:rsidRPr="000205CB">
              <w:rPr>
                <w:rFonts w:ascii="Aptos Display" w:hAnsi="Aptos Display" w:cstheme="minorHAnsi"/>
                <w:b/>
                <w:bCs/>
              </w:rPr>
              <w:t>Conventional</w:t>
            </w:r>
            <w:r w:rsidR="00972829" w:rsidRPr="00122F98">
              <w:rPr>
                <w:rFonts w:ascii="Aptos Display" w:hAnsi="Aptos Display" w:cstheme="minorHAnsi"/>
              </w:rPr>
              <w:t xml:space="preserve"> (</w:t>
            </w:r>
            <w:r w:rsidR="00461A6F" w:rsidRPr="00461A6F">
              <w:rPr>
                <w:rFonts w:ascii="Aptos Display" w:hAnsi="Aptos Display" w:cstheme="minorHAnsi"/>
                <w:b/>
                <w:bCs/>
              </w:rPr>
              <w:t>Freddie Mac</w:t>
            </w:r>
            <w:r w:rsidR="00972829" w:rsidRPr="00122F98">
              <w:rPr>
                <w:rFonts w:ascii="Aptos Display" w:hAnsi="Aptos Display" w:cstheme="minorHAnsi"/>
              </w:rPr>
              <w:t xml:space="preserve">) and </w:t>
            </w:r>
            <w:r w:rsidR="000205CB" w:rsidRPr="000205CB">
              <w:rPr>
                <w:rFonts w:ascii="Aptos Display" w:hAnsi="Aptos Display" w:cstheme="minorHAnsi"/>
                <w:b/>
                <w:bCs/>
              </w:rPr>
              <w:t>Veteran</w:t>
            </w:r>
            <w:r w:rsidR="000205CB">
              <w:rPr>
                <w:rFonts w:ascii="Aptos Display" w:hAnsi="Aptos Display" w:cstheme="minorHAnsi"/>
              </w:rPr>
              <w:t xml:space="preserve"> (</w:t>
            </w:r>
            <w:r w:rsidR="00972829" w:rsidRPr="00781E83">
              <w:rPr>
                <w:rFonts w:ascii="Aptos Display" w:hAnsi="Aptos Display" w:cstheme="minorHAnsi"/>
                <w:b/>
                <w:bCs/>
              </w:rPr>
              <w:t>VA</w:t>
            </w:r>
            <w:r w:rsidR="00BC3C06" w:rsidRPr="00122F98">
              <w:rPr>
                <w:rFonts w:ascii="Aptos Display" w:hAnsi="Aptos Display" w:cstheme="minorHAnsi"/>
                <w:vertAlign w:val="superscript"/>
              </w:rPr>
              <w:t>1</w:t>
            </w:r>
            <w:r w:rsidR="003E29FE" w:rsidRPr="00122F98">
              <w:rPr>
                <w:rFonts w:ascii="Aptos Display" w:hAnsi="Aptos Display" w:cstheme="minorHAnsi"/>
              </w:rPr>
              <w:t>).</w:t>
            </w:r>
          </w:p>
          <w:p w14:paraId="2A92A8AA" w14:textId="77777777" w:rsidR="003E29FE" w:rsidRPr="00122F98" w:rsidRDefault="003E29FE" w:rsidP="00A350C9">
            <w:pPr>
              <w:rPr>
                <w:rFonts w:ascii="Aptos Display" w:hAnsi="Aptos Display" w:cstheme="minorHAnsi"/>
              </w:rPr>
            </w:pPr>
          </w:p>
          <w:p w14:paraId="24BF2D6E" w14:textId="385BA278" w:rsidR="00E720EB" w:rsidRPr="00122F98" w:rsidRDefault="003E29FE" w:rsidP="00A350C9">
            <w:pPr>
              <w:rPr>
                <w:rFonts w:ascii="Aptos Display" w:hAnsi="Aptos Display" w:cstheme="minorHAnsi"/>
              </w:rPr>
            </w:pPr>
            <w:r w:rsidRPr="00122F98">
              <w:rPr>
                <w:rFonts w:ascii="Aptos Display" w:hAnsi="Aptos Display" w:cstheme="minorHAnsi"/>
                <w:b/>
                <w:bCs/>
              </w:rPr>
              <w:t>Note</w:t>
            </w:r>
            <w:r w:rsidR="00E720EB" w:rsidRPr="00122F98">
              <w:rPr>
                <w:rFonts w:ascii="Aptos Display" w:hAnsi="Aptos Display" w:cstheme="minorHAnsi"/>
                <w:b/>
                <w:bCs/>
              </w:rPr>
              <w:t>s</w:t>
            </w:r>
            <w:r w:rsidRPr="00122F98">
              <w:rPr>
                <w:rFonts w:ascii="Aptos Display" w:hAnsi="Aptos Display" w:cstheme="minorHAnsi"/>
                <w:b/>
                <w:bCs/>
              </w:rPr>
              <w:t>:</w:t>
            </w:r>
            <w:r w:rsidRPr="00122F98">
              <w:rPr>
                <w:rFonts w:ascii="Aptos Display" w:hAnsi="Aptos Display" w:cstheme="minorHAnsi"/>
              </w:rPr>
              <w:t xml:space="preserve"> </w:t>
            </w:r>
          </w:p>
          <w:p w14:paraId="3F69B60F" w14:textId="41472F8A" w:rsidR="003E29FE" w:rsidRPr="00122F98" w:rsidRDefault="00E83876" w:rsidP="00A350C9">
            <w:pPr>
              <w:rPr>
                <w:rFonts w:ascii="Aptos Display" w:hAnsi="Aptos Display" w:cstheme="minorHAnsi"/>
              </w:rPr>
            </w:pPr>
            <w:r w:rsidRPr="00122F98">
              <w:rPr>
                <w:rFonts w:ascii="Aptos Display" w:hAnsi="Aptos Display" w:cstheme="minorHAnsi"/>
              </w:rPr>
              <w:t>(</w:t>
            </w:r>
            <w:r w:rsidR="00E720EB" w:rsidRPr="00122F98">
              <w:rPr>
                <w:rFonts w:ascii="Aptos Display" w:hAnsi="Aptos Display" w:cstheme="minorHAnsi"/>
              </w:rPr>
              <w:t>1</w:t>
            </w:r>
            <w:r w:rsidRPr="00122F98">
              <w:rPr>
                <w:rFonts w:ascii="Aptos Display" w:hAnsi="Aptos Display" w:cstheme="minorHAnsi"/>
              </w:rPr>
              <w:t>)</w:t>
            </w:r>
            <w:r w:rsidR="00E720EB" w:rsidRPr="00122F98">
              <w:rPr>
                <w:rFonts w:ascii="Aptos Display" w:hAnsi="Aptos Display" w:cstheme="minorHAnsi"/>
              </w:rPr>
              <w:t xml:space="preserve"> </w:t>
            </w:r>
            <w:r w:rsidR="003E29FE" w:rsidRPr="00122F98">
              <w:rPr>
                <w:rFonts w:ascii="Aptos Display" w:hAnsi="Aptos Display" w:cstheme="minorHAnsi"/>
              </w:rPr>
              <w:t xml:space="preserve">The </w:t>
            </w:r>
            <w:r w:rsidR="003E29FE" w:rsidRPr="00047B7A">
              <w:rPr>
                <w:rFonts w:ascii="Aptos Display" w:hAnsi="Aptos Display" w:cstheme="minorHAnsi"/>
                <w:b/>
                <w:bCs/>
              </w:rPr>
              <w:t>V</w:t>
            </w:r>
            <w:r w:rsidR="00047B7A" w:rsidRPr="00047B7A">
              <w:rPr>
                <w:rFonts w:ascii="Aptos Display" w:hAnsi="Aptos Display" w:cstheme="minorHAnsi"/>
                <w:b/>
                <w:bCs/>
              </w:rPr>
              <w:t>eteran</w:t>
            </w:r>
            <w:r w:rsidR="00047B7A">
              <w:rPr>
                <w:rFonts w:ascii="Aptos Display" w:hAnsi="Aptos Display" w:cstheme="minorHAnsi"/>
              </w:rPr>
              <w:t xml:space="preserve"> </w:t>
            </w:r>
            <w:r w:rsidR="003E29FE" w:rsidRPr="00122F98">
              <w:rPr>
                <w:rFonts w:ascii="Aptos Display" w:hAnsi="Aptos Display" w:cstheme="minorHAnsi"/>
              </w:rPr>
              <w:t>(</w:t>
            </w:r>
            <w:r w:rsidR="00047B7A" w:rsidRPr="00047B7A">
              <w:rPr>
                <w:rFonts w:ascii="Aptos Display" w:hAnsi="Aptos Display" w:cstheme="minorHAnsi"/>
                <w:b/>
                <w:bCs/>
              </w:rPr>
              <w:t>VA</w:t>
            </w:r>
            <w:r w:rsidR="003E29FE" w:rsidRPr="00122F98">
              <w:rPr>
                <w:rFonts w:ascii="Aptos Display" w:hAnsi="Aptos Display" w:cstheme="minorHAnsi"/>
              </w:rPr>
              <w:t xml:space="preserve">) loan type will only apply to </w:t>
            </w:r>
            <w:r w:rsidR="00396450" w:rsidRPr="00122F98">
              <w:rPr>
                <w:rFonts w:ascii="Aptos Display" w:hAnsi="Aptos Display" w:cstheme="minorHAnsi"/>
              </w:rPr>
              <w:t>users that will select Yes</w:t>
            </w:r>
            <w:r w:rsidR="00FB44B4" w:rsidRPr="00122F98">
              <w:rPr>
                <w:rFonts w:ascii="Aptos Display" w:hAnsi="Aptos Display" w:cstheme="minorHAnsi"/>
              </w:rPr>
              <w:t xml:space="preserve"> (Y)</w:t>
            </w:r>
            <w:r w:rsidR="00396450" w:rsidRPr="00122F98">
              <w:rPr>
                <w:rFonts w:ascii="Aptos Display" w:hAnsi="Aptos Display" w:cstheme="minorHAnsi"/>
              </w:rPr>
              <w:t xml:space="preserve"> in the prequalification form field </w:t>
            </w:r>
            <w:r w:rsidR="00E73777" w:rsidRPr="00122F98">
              <w:rPr>
                <w:rFonts w:ascii="Aptos Display" w:hAnsi="Aptos Display" w:cstheme="minorHAnsi"/>
                <w:b/>
                <w:bCs/>
              </w:rPr>
              <w:t>[</w:t>
            </w:r>
            <w:r w:rsidR="00FB44B4" w:rsidRPr="00122F98">
              <w:rPr>
                <w:rFonts w:ascii="Aptos Display" w:hAnsi="Aptos Display"/>
                <w:b/>
                <w:bCs/>
              </w:rPr>
              <w:t>Veteran</w:t>
            </w:r>
            <w:r w:rsidR="00E73777" w:rsidRPr="00122F98">
              <w:rPr>
                <w:rFonts w:ascii="Aptos Display" w:hAnsi="Aptos Display"/>
                <w:b/>
                <w:bCs/>
              </w:rPr>
              <w:t xml:space="preserve"> = Y]</w:t>
            </w:r>
            <w:r w:rsidR="00FB44B4" w:rsidRPr="00122F98">
              <w:rPr>
                <w:rFonts w:ascii="Aptos Display" w:hAnsi="Aptos Display"/>
              </w:rPr>
              <w:t>.</w:t>
            </w:r>
          </w:p>
        </w:tc>
        <w:tc>
          <w:tcPr>
            <w:tcW w:w="1170" w:type="dxa"/>
          </w:tcPr>
          <w:p w14:paraId="557A33FE" w14:textId="7B356386" w:rsidR="009F35F4" w:rsidRPr="00122F98" w:rsidRDefault="00C87A70" w:rsidP="00C87A70">
            <w:pPr>
              <w:jc w:val="center"/>
              <w:rPr>
                <w:rFonts w:ascii="Aptos Display" w:hAnsi="Aptos Display" w:cstheme="minorHAnsi"/>
              </w:rPr>
            </w:pPr>
            <w:r w:rsidRPr="00122F98">
              <w:rPr>
                <w:rFonts w:ascii="Aptos Display" w:hAnsi="Aptos Display" w:cstheme="minorHAnsi"/>
              </w:rPr>
              <w:t>Text</w:t>
            </w:r>
          </w:p>
        </w:tc>
        <w:tc>
          <w:tcPr>
            <w:tcW w:w="985" w:type="dxa"/>
          </w:tcPr>
          <w:p w14:paraId="4C29693F" w14:textId="6A5CDCFF" w:rsidR="009F35F4" w:rsidRPr="00122F98" w:rsidRDefault="00AA7B04" w:rsidP="003E3748">
            <w:pPr>
              <w:jc w:val="left"/>
              <w:rPr>
                <w:rFonts w:ascii="Aptos Display" w:hAnsi="Aptos Display" w:cstheme="minorHAnsi"/>
              </w:rPr>
            </w:pPr>
            <w:r>
              <w:rPr>
                <w:rFonts w:ascii="Aptos Display" w:hAnsi="Aptos Display" w:cstheme="minorHAnsi"/>
              </w:rPr>
              <w:t xml:space="preserve">Calculator Logic: </w:t>
            </w:r>
            <w:r w:rsidR="00C87A70" w:rsidRPr="00122F98">
              <w:rPr>
                <w:rFonts w:ascii="Aptos Display" w:hAnsi="Aptos Display" w:cstheme="minorHAnsi"/>
              </w:rPr>
              <w:t>Business Rule</w:t>
            </w:r>
          </w:p>
        </w:tc>
      </w:tr>
      <w:tr w:rsidR="004B5AC3" w:rsidRPr="00122F98" w14:paraId="50042039" w14:textId="77777777" w:rsidTr="0000695B">
        <w:tc>
          <w:tcPr>
            <w:tcW w:w="1434" w:type="dxa"/>
          </w:tcPr>
          <w:p w14:paraId="7DA71EF9" w14:textId="0DB546AD" w:rsidR="004B5AC3" w:rsidRPr="00122F98" w:rsidRDefault="003131F0" w:rsidP="00F2468A">
            <w:pPr>
              <w:jc w:val="center"/>
              <w:rPr>
                <w:rFonts w:ascii="Aptos Display" w:hAnsi="Aptos Display" w:cstheme="minorHAnsi"/>
              </w:rPr>
            </w:pPr>
            <w:r>
              <w:rPr>
                <w:rFonts w:ascii="Aptos Display" w:hAnsi="Aptos Display" w:cstheme="minorHAnsi"/>
              </w:rPr>
              <w:t>IN</w:t>
            </w:r>
          </w:p>
        </w:tc>
        <w:tc>
          <w:tcPr>
            <w:tcW w:w="1351" w:type="dxa"/>
          </w:tcPr>
          <w:p w14:paraId="0F5C1F96" w14:textId="3CF7DB60" w:rsidR="004B5AC3" w:rsidRPr="00122F98" w:rsidRDefault="003131F0" w:rsidP="009F35F4">
            <w:pPr>
              <w:jc w:val="center"/>
              <w:rPr>
                <w:rFonts w:ascii="Aptos Display" w:hAnsi="Aptos Display" w:cstheme="minorHAnsi"/>
              </w:rPr>
            </w:pPr>
            <w:r w:rsidRPr="008A550C">
              <w:rPr>
                <w:rFonts w:ascii="Aptos Display" w:hAnsi="Aptos Display"/>
              </w:rPr>
              <w:t>This property Will be my:</w:t>
            </w:r>
          </w:p>
        </w:tc>
        <w:tc>
          <w:tcPr>
            <w:tcW w:w="5310" w:type="dxa"/>
          </w:tcPr>
          <w:p w14:paraId="6E454EE8" w14:textId="77777777" w:rsidR="004B5AC3" w:rsidRDefault="003131F0" w:rsidP="00A350C9">
            <w:pPr>
              <w:rPr>
                <w:rFonts w:ascii="Aptos Display" w:hAnsi="Aptos Display" w:cstheme="minorHAnsi"/>
              </w:rPr>
            </w:pPr>
            <w:r>
              <w:rPr>
                <w:rFonts w:ascii="Aptos Display" w:hAnsi="Aptos Display" w:cstheme="minorHAnsi"/>
              </w:rPr>
              <w:t xml:space="preserve">This value will </w:t>
            </w:r>
            <w:r w:rsidR="00BF26B4">
              <w:rPr>
                <w:rFonts w:ascii="Aptos Display" w:hAnsi="Aptos Display" w:cstheme="minorHAnsi"/>
              </w:rPr>
              <w:t>evaluate if it is possible to provide FHA as a possible option for the user.</w:t>
            </w:r>
          </w:p>
          <w:p w14:paraId="7F3C4AB6" w14:textId="77777777" w:rsidR="00BF26B4" w:rsidRDefault="00BF26B4" w:rsidP="00A350C9">
            <w:pPr>
              <w:rPr>
                <w:rFonts w:ascii="Aptos Display" w:hAnsi="Aptos Display" w:cstheme="minorHAnsi"/>
              </w:rPr>
            </w:pPr>
          </w:p>
          <w:p w14:paraId="33E299B1" w14:textId="77777777" w:rsidR="00BF26B4" w:rsidRDefault="00BF26B4" w:rsidP="00A350C9">
            <w:pPr>
              <w:rPr>
                <w:rFonts w:ascii="Aptos Display" w:hAnsi="Aptos Display"/>
                <w:b/>
                <w:bCs/>
              </w:rPr>
            </w:pPr>
            <w:r>
              <w:rPr>
                <w:rFonts w:ascii="Aptos Display" w:hAnsi="Aptos Display" w:cstheme="minorHAnsi"/>
              </w:rPr>
              <w:t>IF [</w:t>
            </w:r>
            <w:r w:rsidRPr="00BF26B4">
              <w:rPr>
                <w:rFonts w:ascii="Aptos Display" w:hAnsi="Aptos Display"/>
                <w:b/>
                <w:bCs/>
              </w:rPr>
              <w:t>This property Will be m</w:t>
            </w:r>
            <w:r>
              <w:rPr>
                <w:rFonts w:ascii="Aptos Display" w:hAnsi="Aptos Display"/>
                <w:b/>
                <w:bCs/>
              </w:rPr>
              <w:t>y</w:t>
            </w:r>
            <w:r w:rsidRPr="00BF26B4">
              <w:rPr>
                <w:rFonts w:ascii="Aptos Display" w:hAnsi="Aptos Display"/>
              </w:rPr>
              <w:t>]</w:t>
            </w:r>
            <w:r>
              <w:rPr>
                <w:rFonts w:ascii="Aptos Display" w:hAnsi="Aptos Display"/>
              </w:rPr>
              <w:t xml:space="preserve"> = </w:t>
            </w:r>
            <w:r w:rsidR="002A6BBE" w:rsidRPr="002A6BBE">
              <w:rPr>
                <w:rFonts w:ascii="Aptos Display" w:hAnsi="Aptos Display"/>
                <w:b/>
                <w:bCs/>
              </w:rPr>
              <w:t>Primary Home</w:t>
            </w:r>
            <w:r w:rsidR="002A6BBE">
              <w:rPr>
                <w:rFonts w:ascii="Aptos Display" w:hAnsi="Aptos Display"/>
                <w:b/>
                <w:bCs/>
              </w:rPr>
              <w:t>,</w:t>
            </w:r>
          </w:p>
          <w:p w14:paraId="4A7CFBA6" w14:textId="73B5F5F9" w:rsidR="002A6BBE" w:rsidRDefault="002A6BBE" w:rsidP="00A350C9">
            <w:pPr>
              <w:rPr>
                <w:rFonts w:ascii="Aptos Display" w:hAnsi="Aptos Display"/>
              </w:rPr>
            </w:pPr>
            <w:r>
              <w:rPr>
                <w:rFonts w:ascii="Aptos Display" w:hAnsi="Aptos Display"/>
              </w:rPr>
              <w:t xml:space="preserve">THEN </w:t>
            </w:r>
            <w:r w:rsidR="001D4F99">
              <w:rPr>
                <w:rFonts w:ascii="Aptos Display" w:hAnsi="Aptos Display"/>
              </w:rPr>
              <w:t xml:space="preserve">FHA will be an available option for </w:t>
            </w:r>
            <w:r w:rsidR="003403AD">
              <w:rPr>
                <w:rFonts w:ascii="Aptos Display" w:hAnsi="Aptos Display"/>
              </w:rPr>
              <w:t xml:space="preserve">prequalification </w:t>
            </w:r>
            <w:r w:rsidR="001D4F99">
              <w:rPr>
                <w:rFonts w:ascii="Aptos Display" w:hAnsi="Aptos Display"/>
              </w:rPr>
              <w:t>evaluation</w:t>
            </w:r>
            <w:r w:rsidR="003403AD">
              <w:rPr>
                <w:rFonts w:ascii="Aptos Display" w:hAnsi="Aptos Display"/>
              </w:rPr>
              <w:t>/calculation</w:t>
            </w:r>
            <w:r w:rsidR="001D4F99">
              <w:rPr>
                <w:rFonts w:ascii="Aptos Display" w:hAnsi="Aptos Display"/>
              </w:rPr>
              <w:t xml:space="preserve">, </w:t>
            </w:r>
          </w:p>
          <w:p w14:paraId="229EF134" w14:textId="119053D1" w:rsidR="001D4F99" w:rsidRDefault="001D4F99" w:rsidP="00A350C9">
            <w:pPr>
              <w:rPr>
                <w:rFonts w:ascii="Aptos Display" w:hAnsi="Aptos Display"/>
              </w:rPr>
            </w:pPr>
            <w:r>
              <w:rPr>
                <w:rFonts w:ascii="Aptos Display" w:hAnsi="Aptos Display"/>
              </w:rPr>
              <w:t>ELSE</w:t>
            </w:r>
            <w:r w:rsidR="000E4764">
              <w:rPr>
                <w:rFonts w:ascii="Aptos Display" w:hAnsi="Aptos Display"/>
              </w:rPr>
              <w:t xml:space="preserve"> </w:t>
            </w:r>
            <w:r>
              <w:rPr>
                <w:rFonts w:ascii="Aptos Display" w:hAnsi="Aptos Display"/>
              </w:rPr>
              <w:t xml:space="preserve">Do not evaluate for FHA. </w:t>
            </w:r>
          </w:p>
          <w:p w14:paraId="53ADD329" w14:textId="77777777" w:rsidR="00453C92" w:rsidRDefault="00453C92" w:rsidP="00A350C9">
            <w:pPr>
              <w:rPr>
                <w:rFonts w:ascii="Aptos Display" w:hAnsi="Aptos Display"/>
              </w:rPr>
            </w:pPr>
          </w:p>
          <w:p w14:paraId="5C346AF9" w14:textId="0E76E9DC" w:rsidR="00453C92" w:rsidRPr="00122F98" w:rsidRDefault="00453C92" w:rsidP="00A350C9">
            <w:pPr>
              <w:rPr>
                <w:rFonts w:ascii="Aptos Display" w:hAnsi="Aptos Display" w:cstheme="minorHAnsi"/>
              </w:rPr>
            </w:pPr>
            <w:r>
              <w:rPr>
                <w:rFonts w:ascii="Aptos Display" w:hAnsi="Aptos Display"/>
              </w:rPr>
              <w:t xml:space="preserve">This constraint could be applied before or after the pre-qualification calculations. However, it is critical that the pre-qualification letter </w:t>
            </w:r>
            <w:r w:rsidR="001E4320">
              <w:rPr>
                <w:rFonts w:ascii="Aptos Display" w:hAnsi="Aptos Display"/>
              </w:rPr>
              <w:t>do not include this option even if the applicant(s)</w:t>
            </w:r>
            <w:r w:rsidR="00FB6D0F">
              <w:rPr>
                <w:rFonts w:ascii="Aptos Display" w:hAnsi="Aptos Display"/>
              </w:rPr>
              <w:t xml:space="preserve"> and product ratios </w:t>
            </w:r>
            <w:r w:rsidR="00BC7C36">
              <w:rPr>
                <w:rFonts w:ascii="Aptos Display" w:hAnsi="Aptos Display"/>
              </w:rPr>
              <w:t xml:space="preserve">evaluation results </w:t>
            </w:r>
            <w:r w:rsidR="00FB6D0F">
              <w:rPr>
                <w:rFonts w:ascii="Aptos Display" w:hAnsi="Aptos Display"/>
              </w:rPr>
              <w:t>were successful (PASS).</w:t>
            </w:r>
          </w:p>
        </w:tc>
        <w:tc>
          <w:tcPr>
            <w:tcW w:w="1170" w:type="dxa"/>
          </w:tcPr>
          <w:p w14:paraId="61F8B61C" w14:textId="18089C41" w:rsidR="004B5AC3" w:rsidRPr="00122F98" w:rsidRDefault="00827B58" w:rsidP="00C87A70">
            <w:pPr>
              <w:jc w:val="center"/>
              <w:rPr>
                <w:rFonts w:ascii="Aptos Display" w:hAnsi="Aptos Display" w:cstheme="minorHAnsi"/>
              </w:rPr>
            </w:pPr>
            <w:r>
              <w:rPr>
                <w:rFonts w:ascii="Aptos Display" w:hAnsi="Aptos Display" w:cstheme="minorHAnsi"/>
              </w:rPr>
              <w:t>Text</w:t>
            </w:r>
          </w:p>
        </w:tc>
        <w:tc>
          <w:tcPr>
            <w:tcW w:w="985" w:type="dxa"/>
          </w:tcPr>
          <w:p w14:paraId="1D6F4058" w14:textId="22957632" w:rsidR="004B5AC3" w:rsidRDefault="00B617DA" w:rsidP="003E3748">
            <w:pPr>
              <w:rPr>
                <w:rFonts w:ascii="Aptos Display" w:hAnsi="Aptos Display" w:cstheme="minorHAnsi"/>
              </w:rPr>
            </w:pPr>
            <w:r>
              <w:rPr>
                <w:rFonts w:ascii="Aptos Display" w:hAnsi="Aptos Display" w:cstheme="minorHAnsi"/>
              </w:rPr>
              <w:t>Pre-qualification Form</w:t>
            </w:r>
          </w:p>
        </w:tc>
      </w:tr>
      <w:tr w:rsidR="00412A8A" w:rsidRPr="00122F98" w14:paraId="3EE334F4" w14:textId="77777777" w:rsidTr="0000695B">
        <w:tc>
          <w:tcPr>
            <w:tcW w:w="1434" w:type="dxa"/>
          </w:tcPr>
          <w:p w14:paraId="75A2571F" w14:textId="64C46D8B" w:rsidR="009F35F4" w:rsidRPr="00122F98" w:rsidRDefault="009F35F4" w:rsidP="00F2468A">
            <w:pPr>
              <w:jc w:val="center"/>
              <w:rPr>
                <w:rFonts w:ascii="Aptos Display" w:hAnsi="Aptos Display" w:cstheme="minorHAnsi"/>
              </w:rPr>
            </w:pPr>
            <w:r w:rsidRPr="00122F98">
              <w:rPr>
                <w:rFonts w:ascii="Aptos Display" w:hAnsi="Aptos Display" w:cstheme="minorHAnsi"/>
              </w:rPr>
              <w:t>PD</w:t>
            </w:r>
            <w:r w:rsidR="006C0411">
              <w:rPr>
                <w:rFonts w:ascii="Aptos Display" w:hAnsi="Aptos Display" w:cstheme="minorHAnsi"/>
              </w:rPr>
              <w:t xml:space="preserve"> / OUT</w:t>
            </w:r>
          </w:p>
        </w:tc>
        <w:tc>
          <w:tcPr>
            <w:tcW w:w="1351" w:type="dxa"/>
          </w:tcPr>
          <w:p w14:paraId="6FF533E0" w14:textId="5231D3E8" w:rsidR="009F35F4" w:rsidRPr="00122F98" w:rsidRDefault="0017473B" w:rsidP="00C87A70">
            <w:pPr>
              <w:jc w:val="center"/>
              <w:rPr>
                <w:rFonts w:ascii="Aptos Display" w:hAnsi="Aptos Display" w:cstheme="minorHAnsi"/>
              </w:rPr>
            </w:pPr>
            <w:r w:rsidRPr="00122F98">
              <w:rPr>
                <w:rFonts w:ascii="Aptos Display" w:hAnsi="Aptos Display" w:cstheme="minorHAnsi"/>
              </w:rPr>
              <w:t>Interest Rate</w:t>
            </w:r>
          </w:p>
        </w:tc>
        <w:tc>
          <w:tcPr>
            <w:tcW w:w="5310" w:type="dxa"/>
          </w:tcPr>
          <w:p w14:paraId="465C55AE" w14:textId="2D81C884" w:rsidR="007A72DA" w:rsidRPr="00122F98" w:rsidRDefault="00C1448B" w:rsidP="00A350C9">
            <w:pPr>
              <w:rPr>
                <w:rFonts w:ascii="Aptos Display" w:hAnsi="Aptos Display" w:cstheme="minorHAnsi"/>
              </w:rPr>
            </w:pPr>
            <w:r w:rsidRPr="00122F98">
              <w:rPr>
                <w:rFonts w:ascii="Aptos Display" w:hAnsi="Aptos Display" w:cstheme="minorHAnsi"/>
              </w:rPr>
              <w:t xml:space="preserve">The value of the interest rate will fluctuate based on the current offers, which are updated weekly, according to the type of loan and its loan term. </w:t>
            </w:r>
          </w:p>
          <w:p w14:paraId="32682387" w14:textId="77777777" w:rsidR="00C1448B" w:rsidRPr="00122F98" w:rsidRDefault="00C1448B" w:rsidP="00A350C9">
            <w:pPr>
              <w:rPr>
                <w:rFonts w:ascii="Aptos Display" w:hAnsi="Aptos Display" w:cstheme="minorHAnsi"/>
              </w:rPr>
            </w:pPr>
          </w:p>
          <w:p w14:paraId="2CD3FCB5" w14:textId="27E7820A" w:rsidR="007A72DA" w:rsidRPr="00122F98" w:rsidRDefault="007A72DA" w:rsidP="00A350C9">
            <w:pPr>
              <w:rPr>
                <w:rFonts w:ascii="Aptos Display" w:hAnsi="Aptos Display" w:cstheme="minorHAnsi"/>
              </w:rPr>
            </w:pPr>
            <w:r w:rsidRPr="00122F98">
              <w:rPr>
                <w:rFonts w:ascii="Aptos Display" w:hAnsi="Aptos Display" w:cstheme="minorHAnsi"/>
              </w:rPr>
              <w:t xml:space="preserve">For this field, </w:t>
            </w:r>
            <w:r w:rsidR="00F953E6" w:rsidRPr="00122F98">
              <w:rPr>
                <w:rFonts w:ascii="Aptos Display" w:hAnsi="Aptos Display" w:cstheme="minorHAnsi"/>
              </w:rPr>
              <w:t>it is required that the system includes a feature enabling a PM representative to perform weekly updates of these values.</w:t>
            </w:r>
          </w:p>
        </w:tc>
        <w:tc>
          <w:tcPr>
            <w:tcW w:w="1170" w:type="dxa"/>
          </w:tcPr>
          <w:p w14:paraId="5B92679F" w14:textId="031911C8" w:rsidR="009F35F4" w:rsidRPr="00122F98" w:rsidRDefault="00F714FC" w:rsidP="00F714FC">
            <w:pPr>
              <w:jc w:val="center"/>
              <w:rPr>
                <w:rFonts w:ascii="Aptos Display" w:hAnsi="Aptos Display" w:cstheme="minorHAnsi"/>
              </w:rPr>
            </w:pPr>
            <w:r w:rsidRPr="00122F98">
              <w:rPr>
                <w:rFonts w:ascii="Aptos Display" w:hAnsi="Aptos Display" w:cstheme="minorHAnsi"/>
              </w:rPr>
              <w:lastRenderedPageBreak/>
              <w:t>Percentage</w:t>
            </w:r>
            <w:r w:rsidR="00BF7B7C">
              <w:rPr>
                <w:rFonts w:ascii="Aptos Display" w:hAnsi="Aptos Display" w:cstheme="minorHAnsi"/>
              </w:rPr>
              <w:t xml:space="preserve"> (</w:t>
            </w:r>
            <w:r w:rsidR="00FE63F9">
              <w:rPr>
                <w:rFonts w:ascii="Aptos Display" w:hAnsi="Aptos Display" w:cstheme="minorHAnsi"/>
              </w:rPr>
              <w:t>%</w:t>
            </w:r>
            <w:r w:rsidR="00BF7B7C">
              <w:rPr>
                <w:rFonts w:ascii="Aptos Display" w:hAnsi="Aptos Display" w:cstheme="minorHAnsi"/>
              </w:rPr>
              <w:t>)</w:t>
            </w:r>
          </w:p>
        </w:tc>
        <w:tc>
          <w:tcPr>
            <w:tcW w:w="985" w:type="dxa"/>
          </w:tcPr>
          <w:p w14:paraId="1A9E1DA0" w14:textId="01E519E7" w:rsidR="009F35F4" w:rsidRPr="00122F98" w:rsidRDefault="00CD726D" w:rsidP="003E3748">
            <w:pPr>
              <w:jc w:val="left"/>
              <w:rPr>
                <w:rFonts w:ascii="Aptos Display" w:hAnsi="Aptos Display" w:cstheme="minorHAnsi"/>
              </w:rPr>
            </w:pPr>
            <w:r>
              <w:rPr>
                <w:rFonts w:ascii="Aptos Display" w:hAnsi="Aptos Display" w:cstheme="minorHAnsi"/>
              </w:rPr>
              <w:t xml:space="preserve">Calculator Logic: </w:t>
            </w:r>
            <w:r w:rsidR="00F714FC" w:rsidRPr="00122F98">
              <w:rPr>
                <w:rFonts w:ascii="Aptos Display" w:hAnsi="Aptos Display" w:cstheme="minorHAnsi"/>
              </w:rPr>
              <w:t xml:space="preserve">Business </w:t>
            </w:r>
            <w:r w:rsidR="00F714FC" w:rsidRPr="00122F98">
              <w:rPr>
                <w:rFonts w:ascii="Aptos Display" w:hAnsi="Aptos Display" w:cstheme="minorHAnsi"/>
              </w:rPr>
              <w:lastRenderedPageBreak/>
              <w:t>Unit (PM Representative)</w:t>
            </w:r>
          </w:p>
        </w:tc>
      </w:tr>
      <w:tr w:rsidR="00412A8A" w:rsidRPr="00122F98" w14:paraId="66C67505" w14:textId="77777777" w:rsidTr="0000695B">
        <w:tc>
          <w:tcPr>
            <w:tcW w:w="1434" w:type="dxa"/>
          </w:tcPr>
          <w:p w14:paraId="4FCBCAAE" w14:textId="68CF9E6B" w:rsidR="009F35F4" w:rsidRPr="00122F98" w:rsidRDefault="0043471F" w:rsidP="00F2468A">
            <w:pPr>
              <w:jc w:val="center"/>
              <w:rPr>
                <w:rFonts w:ascii="Aptos Display" w:hAnsi="Aptos Display" w:cstheme="minorHAnsi"/>
              </w:rPr>
            </w:pPr>
            <w:r w:rsidRPr="00817CD6">
              <w:rPr>
                <w:rFonts w:ascii="Aptos Display" w:hAnsi="Aptos Display" w:cstheme="minorHAnsi"/>
              </w:rPr>
              <w:lastRenderedPageBreak/>
              <w:t>PD</w:t>
            </w:r>
            <w:r w:rsidR="00620E37">
              <w:rPr>
                <w:rFonts w:ascii="Aptos Display" w:hAnsi="Aptos Display" w:cstheme="minorHAnsi"/>
              </w:rPr>
              <w:t xml:space="preserve"> / OUT</w:t>
            </w:r>
          </w:p>
        </w:tc>
        <w:tc>
          <w:tcPr>
            <w:tcW w:w="1351" w:type="dxa"/>
          </w:tcPr>
          <w:p w14:paraId="582B52A5" w14:textId="52A100D3" w:rsidR="009F35F4" w:rsidRPr="00122F98" w:rsidRDefault="00296553" w:rsidP="00A350C9">
            <w:pPr>
              <w:rPr>
                <w:rFonts w:ascii="Aptos Display" w:hAnsi="Aptos Display" w:cstheme="minorHAnsi"/>
              </w:rPr>
            </w:pPr>
            <w:r>
              <w:rPr>
                <w:rFonts w:ascii="Aptos Display" w:hAnsi="Aptos Display" w:cstheme="minorHAnsi"/>
              </w:rPr>
              <w:t>Loan Term (Months</w:t>
            </w:r>
            <w:r w:rsidR="00B323F9">
              <w:rPr>
                <w:rFonts w:ascii="Aptos Display" w:hAnsi="Aptos Display" w:cstheme="minorHAnsi"/>
              </w:rPr>
              <w:t>)</w:t>
            </w:r>
          </w:p>
        </w:tc>
        <w:tc>
          <w:tcPr>
            <w:tcW w:w="5310" w:type="dxa"/>
          </w:tcPr>
          <w:p w14:paraId="110E7131" w14:textId="57C1DE58" w:rsidR="009F35F4" w:rsidRPr="00122F98" w:rsidRDefault="00DC75B7" w:rsidP="00A350C9">
            <w:pPr>
              <w:rPr>
                <w:rFonts w:ascii="Aptos Display" w:hAnsi="Aptos Display" w:cstheme="minorHAnsi"/>
              </w:rPr>
            </w:pPr>
            <w:r>
              <w:rPr>
                <w:rFonts w:ascii="Aptos Display" w:hAnsi="Aptos Display" w:cstheme="minorHAnsi"/>
              </w:rPr>
              <w:t xml:space="preserve">The loan term </w:t>
            </w:r>
            <w:r w:rsidR="009D1390">
              <w:rPr>
                <w:rFonts w:ascii="Aptos Display" w:hAnsi="Aptos Display" w:cstheme="minorHAnsi"/>
              </w:rPr>
              <w:t xml:space="preserve">will be fixed to 30 years or 360 months. </w:t>
            </w:r>
          </w:p>
        </w:tc>
        <w:tc>
          <w:tcPr>
            <w:tcW w:w="1170" w:type="dxa"/>
          </w:tcPr>
          <w:p w14:paraId="721911D4" w14:textId="1538A018" w:rsidR="009F35F4" w:rsidRPr="00122F98" w:rsidRDefault="00240BF5" w:rsidP="00CF762C">
            <w:pPr>
              <w:jc w:val="center"/>
              <w:rPr>
                <w:rFonts w:ascii="Aptos Display" w:hAnsi="Aptos Display" w:cstheme="minorHAnsi"/>
              </w:rPr>
            </w:pPr>
            <w:r>
              <w:rPr>
                <w:rFonts w:ascii="Aptos Display" w:hAnsi="Aptos Display" w:cstheme="minorHAnsi"/>
              </w:rPr>
              <w:t>(Months)</w:t>
            </w:r>
          </w:p>
        </w:tc>
        <w:tc>
          <w:tcPr>
            <w:tcW w:w="985" w:type="dxa"/>
          </w:tcPr>
          <w:p w14:paraId="46CDF896" w14:textId="027F622B" w:rsidR="009F35F4" w:rsidRPr="00122F98" w:rsidRDefault="00240BF5" w:rsidP="003E3748">
            <w:pPr>
              <w:jc w:val="left"/>
              <w:rPr>
                <w:rFonts w:ascii="Aptos Display" w:hAnsi="Aptos Display" w:cstheme="minorHAnsi"/>
              </w:rPr>
            </w:pPr>
            <w:r>
              <w:rPr>
                <w:rFonts w:ascii="Aptos Display" w:hAnsi="Aptos Display" w:cstheme="minorHAnsi"/>
              </w:rPr>
              <w:t xml:space="preserve">Calculator Logic: </w:t>
            </w:r>
            <w:r w:rsidRPr="00122F98">
              <w:rPr>
                <w:rFonts w:ascii="Aptos Display" w:hAnsi="Aptos Display" w:cstheme="minorHAnsi"/>
              </w:rPr>
              <w:t>Business Rule</w:t>
            </w:r>
          </w:p>
        </w:tc>
      </w:tr>
      <w:tr w:rsidR="007522F2" w:rsidRPr="00122F98" w14:paraId="32727577" w14:textId="77777777" w:rsidTr="0000695B">
        <w:tc>
          <w:tcPr>
            <w:tcW w:w="1434" w:type="dxa"/>
          </w:tcPr>
          <w:p w14:paraId="64F881CC" w14:textId="4573B638" w:rsidR="00356A78" w:rsidRPr="00AC2DD4" w:rsidRDefault="00356A78" w:rsidP="00356A78">
            <w:pPr>
              <w:jc w:val="center"/>
              <w:rPr>
                <w:rFonts w:ascii="Aptos Display" w:hAnsi="Aptos Display" w:cstheme="minorHAnsi"/>
              </w:rPr>
            </w:pPr>
            <w:r w:rsidRPr="00AC2DD4">
              <w:rPr>
                <w:rFonts w:ascii="Aptos Display" w:hAnsi="Aptos Display" w:cstheme="minorHAnsi"/>
              </w:rPr>
              <w:t>IN</w:t>
            </w:r>
          </w:p>
        </w:tc>
        <w:tc>
          <w:tcPr>
            <w:tcW w:w="1351" w:type="dxa"/>
          </w:tcPr>
          <w:p w14:paraId="2C984A73" w14:textId="17A6CE2A" w:rsidR="00356A78" w:rsidRPr="00AC2DD4" w:rsidRDefault="00356A78" w:rsidP="00356A78">
            <w:pPr>
              <w:rPr>
                <w:rFonts w:ascii="Aptos Display" w:hAnsi="Aptos Display" w:cstheme="minorHAnsi"/>
              </w:rPr>
            </w:pPr>
            <w:r>
              <w:rPr>
                <w:rFonts w:ascii="Aptos Display" w:hAnsi="Aptos Display" w:cstheme="minorHAnsi"/>
              </w:rPr>
              <w:t>Applicant’s Monthly</w:t>
            </w:r>
            <w:r w:rsidRPr="00AC2DD4">
              <w:rPr>
                <w:rFonts w:ascii="Aptos Display" w:hAnsi="Aptos Display" w:cstheme="minorHAnsi"/>
              </w:rPr>
              <w:t xml:space="preserve"> Income</w:t>
            </w:r>
            <w:r>
              <w:rPr>
                <w:rFonts w:ascii="Aptos Display" w:hAnsi="Aptos Display" w:cstheme="minorHAnsi"/>
              </w:rPr>
              <w:t xml:space="preserve"> ($)</w:t>
            </w:r>
          </w:p>
        </w:tc>
        <w:tc>
          <w:tcPr>
            <w:tcW w:w="5310" w:type="dxa"/>
          </w:tcPr>
          <w:p w14:paraId="696CE15C" w14:textId="401D64D8" w:rsidR="00356A78" w:rsidRPr="00AC2DD4" w:rsidRDefault="00356A78" w:rsidP="00356A78">
            <w:pPr>
              <w:rPr>
                <w:rFonts w:ascii="Aptos Display" w:hAnsi="Aptos Display" w:cstheme="minorHAnsi"/>
              </w:rPr>
            </w:pPr>
            <w:r>
              <w:rPr>
                <w:rFonts w:ascii="Aptos Display" w:hAnsi="Aptos Display" w:cstheme="minorHAnsi"/>
              </w:rPr>
              <w:t xml:space="preserve">Applicant’s </w:t>
            </w:r>
            <w:r w:rsidR="007F1F16">
              <w:rPr>
                <w:rFonts w:ascii="Aptos Display" w:hAnsi="Aptos Display" w:cstheme="minorHAnsi"/>
              </w:rPr>
              <w:t>m</w:t>
            </w:r>
            <w:r>
              <w:rPr>
                <w:rFonts w:ascii="Aptos Display" w:hAnsi="Aptos Display" w:cstheme="minorHAnsi"/>
              </w:rPr>
              <w:t>onthly</w:t>
            </w:r>
            <w:r w:rsidRPr="00AC2DD4">
              <w:rPr>
                <w:rFonts w:ascii="Aptos Display" w:hAnsi="Aptos Display" w:cstheme="minorHAnsi"/>
              </w:rPr>
              <w:t xml:space="preserve"> </w:t>
            </w:r>
            <w:r w:rsidR="007F1F16">
              <w:rPr>
                <w:rFonts w:ascii="Aptos Display" w:hAnsi="Aptos Display" w:cstheme="minorHAnsi"/>
              </w:rPr>
              <w:t>i</w:t>
            </w:r>
            <w:r w:rsidRPr="00AC2DD4">
              <w:rPr>
                <w:rFonts w:ascii="Aptos Display" w:hAnsi="Aptos Display" w:cstheme="minorHAnsi"/>
              </w:rPr>
              <w:t>ncome</w:t>
            </w:r>
            <w:r w:rsidR="007F1F16">
              <w:rPr>
                <w:rFonts w:ascii="Aptos Display" w:hAnsi="Aptos Display" w:cstheme="minorHAnsi"/>
              </w:rPr>
              <w:t xml:space="preserve"> depending on the source.</w:t>
            </w:r>
          </w:p>
        </w:tc>
        <w:tc>
          <w:tcPr>
            <w:tcW w:w="1170" w:type="dxa"/>
          </w:tcPr>
          <w:p w14:paraId="110E807C" w14:textId="7DF43B05" w:rsidR="00356A78" w:rsidRPr="00AC2DD4" w:rsidRDefault="00356A78" w:rsidP="00356A78">
            <w:pPr>
              <w:jc w:val="center"/>
              <w:rPr>
                <w:rFonts w:ascii="Aptos Display" w:hAnsi="Aptos Display" w:cstheme="minorHAnsi"/>
              </w:rPr>
            </w:pPr>
            <w:r>
              <w:rPr>
                <w:rFonts w:ascii="Aptos Display" w:hAnsi="Aptos Display" w:cstheme="minorHAnsi"/>
              </w:rPr>
              <w:t>Amount ($)</w:t>
            </w:r>
          </w:p>
        </w:tc>
        <w:tc>
          <w:tcPr>
            <w:tcW w:w="985" w:type="dxa"/>
          </w:tcPr>
          <w:p w14:paraId="7463C466" w14:textId="6DE279CF" w:rsidR="00356A78" w:rsidRPr="00AC2DD4" w:rsidRDefault="00356A78" w:rsidP="003E3748">
            <w:pPr>
              <w:jc w:val="left"/>
              <w:rPr>
                <w:rFonts w:ascii="Aptos Display" w:hAnsi="Aptos Display" w:cstheme="minorHAnsi"/>
              </w:rPr>
            </w:pPr>
            <w:r>
              <w:rPr>
                <w:rFonts w:ascii="Aptos Display" w:hAnsi="Aptos Display" w:cstheme="minorHAnsi"/>
              </w:rPr>
              <w:t>Pre-qualification Form: Required Field</w:t>
            </w:r>
          </w:p>
        </w:tc>
      </w:tr>
      <w:tr w:rsidR="007522F2" w:rsidRPr="00122F98" w14:paraId="18A1B6F1" w14:textId="77777777" w:rsidTr="0000695B">
        <w:tc>
          <w:tcPr>
            <w:tcW w:w="1434" w:type="dxa"/>
          </w:tcPr>
          <w:p w14:paraId="6C112C2C" w14:textId="59EC3516" w:rsidR="00356A78" w:rsidRPr="00AC2DD4" w:rsidRDefault="00356A78" w:rsidP="00356A78">
            <w:pPr>
              <w:jc w:val="center"/>
              <w:rPr>
                <w:rFonts w:ascii="Aptos Display" w:hAnsi="Aptos Display" w:cstheme="minorHAnsi"/>
              </w:rPr>
            </w:pPr>
            <w:r w:rsidRPr="00AC2DD4">
              <w:rPr>
                <w:rFonts w:ascii="Aptos Display" w:hAnsi="Aptos Display" w:cstheme="minorHAnsi"/>
              </w:rPr>
              <w:t>IN</w:t>
            </w:r>
          </w:p>
        </w:tc>
        <w:tc>
          <w:tcPr>
            <w:tcW w:w="1351" w:type="dxa"/>
          </w:tcPr>
          <w:p w14:paraId="69D87AEF" w14:textId="4493D1A1" w:rsidR="00356A78" w:rsidRPr="00AC2DD4" w:rsidRDefault="00356A78" w:rsidP="00356A78">
            <w:pPr>
              <w:rPr>
                <w:rFonts w:ascii="Aptos Display" w:hAnsi="Aptos Display" w:cstheme="minorHAnsi"/>
              </w:rPr>
            </w:pPr>
            <w:r>
              <w:rPr>
                <w:rFonts w:ascii="Aptos Display" w:hAnsi="Aptos Display" w:cstheme="minorHAnsi"/>
              </w:rPr>
              <w:t xml:space="preserve">Co-applicant’s Monthly Income ($) </w:t>
            </w:r>
          </w:p>
        </w:tc>
        <w:tc>
          <w:tcPr>
            <w:tcW w:w="5310" w:type="dxa"/>
          </w:tcPr>
          <w:p w14:paraId="30F112D8" w14:textId="05CE4439" w:rsidR="00356A78" w:rsidRPr="00AC2DD4" w:rsidRDefault="001512CD" w:rsidP="00356A78">
            <w:pPr>
              <w:rPr>
                <w:rFonts w:ascii="Aptos Display" w:hAnsi="Aptos Display" w:cstheme="minorHAnsi"/>
              </w:rPr>
            </w:pPr>
            <w:r>
              <w:rPr>
                <w:rFonts w:ascii="Aptos Display" w:hAnsi="Aptos Display" w:cstheme="minorHAnsi"/>
              </w:rPr>
              <w:t>Co-applicant’s monthly income depending on the source</w:t>
            </w:r>
            <w:r w:rsidR="007F1F16">
              <w:rPr>
                <w:rFonts w:ascii="Aptos Display" w:hAnsi="Aptos Display" w:cstheme="minorHAnsi"/>
              </w:rPr>
              <w:t>.</w:t>
            </w:r>
          </w:p>
        </w:tc>
        <w:tc>
          <w:tcPr>
            <w:tcW w:w="1170" w:type="dxa"/>
          </w:tcPr>
          <w:p w14:paraId="2B6CB127" w14:textId="5ABF74E4" w:rsidR="00356A78" w:rsidRPr="00AC2DD4" w:rsidRDefault="00356A78" w:rsidP="00356A78">
            <w:pPr>
              <w:jc w:val="center"/>
              <w:rPr>
                <w:rFonts w:ascii="Aptos Display" w:hAnsi="Aptos Display" w:cstheme="minorHAnsi"/>
              </w:rPr>
            </w:pPr>
            <w:r>
              <w:rPr>
                <w:rFonts w:ascii="Aptos Display" w:hAnsi="Aptos Display" w:cstheme="minorHAnsi"/>
              </w:rPr>
              <w:t>Amount ($)</w:t>
            </w:r>
          </w:p>
        </w:tc>
        <w:tc>
          <w:tcPr>
            <w:tcW w:w="985" w:type="dxa"/>
          </w:tcPr>
          <w:p w14:paraId="03D4DFFE" w14:textId="300F855D" w:rsidR="00356A78" w:rsidRPr="00AC2DD4" w:rsidRDefault="00356A78" w:rsidP="003E3748">
            <w:pPr>
              <w:jc w:val="left"/>
              <w:rPr>
                <w:rFonts w:ascii="Aptos Display" w:hAnsi="Aptos Display" w:cstheme="minorHAnsi"/>
              </w:rPr>
            </w:pPr>
            <w:r>
              <w:rPr>
                <w:rFonts w:ascii="Aptos Display" w:hAnsi="Aptos Display" w:cstheme="minorHAnsi"/>
              </w:rPr>
              <w:t>Pre-qualification Form: Required Field if Co-applicant Field = Yes (Y)</w:t>
            </w:r>
          </w:p>
        </w:tc>
      </w:tr>
      <w:tr w:rsidR="007522F2" w:rsidRPr="00122F98" w14:paraId="54C11067" w14:textId="77777777" w:rsidTr="0000695B">
        <w:tc>
          <w:tcPr>
            <w:tcW w:w="1434" w:type="dxa"/>
          </w:tcPr>
          <w:p w14:paraId="0EF400B7" w14:textId="280AAC5A" w:rsidR="00356A78" w:rsidRPr="00AC2DD4" w:rsidRDefault="00356A78" w:rsidP="00356A78">
            <w:pPr>
              <w:jc w:val="center"/>
              <w:rPr>
                <w:rFonts w:ascii="Aptos Display" w:hAnsi="Aptos Display" w:cstheme="minorHAnsi"/>
              </w:rPr>
            </w:pPr>
            <w:r w:rsidRPr="00AC2DD4">
              <w:rPr>
                <w:rFonts w:ascii="Aptos Display" w:hAnsi="Aptos Display" w:cstheme="minorHAnsi"/>
              </w:rPr>
              <w:t>IN</w:t>
            </w:r>
          </w:p>
        </w:tc>
        <w:tc>
          <w:tcPr>
            <w:tcW w:w="1351" w:type="dxa"/>
          </w:tcPr>
          <w:p w14:paraId="41CC12B2" w14:textId="5191A616" w:rsidR="00356A78" w:rsidRPr="00AC2DD4" w:rsidRDefault="00356A78" w:rsidP="00356A78">
            <w:pPr>
              <w:rPr>
                <w:rFonts w:ascii="Aptos Display" w:hAnsi="Aptos Display" w:cstheme="minorHAnsi"/>
              </w:rPr>
            </w:pPr>
            <w:r>
              <w:rPr>
                <w:rFonts w:ascii="Aptos Display" w:hAnsi="Aptos Display" w:cstheme="minorHAnsi"/>
              </w:rPr>
              <w:t>Applicant’s Monthly Debts ($)</w:t>
            </w:r>
          </w:p>
        </w:tc>
        <w:tc>
          <w:tcPr>
            <w:tcW w:w="5310" w:type="dxa"/>
          </w:tcPr>
          <w:p w14:paraId="4CF60291" w14:textId="2B013B6F" w:rsidR="00356A78" w:rsidRPr="00AC2DD4" w:rsidRDefault="001512CD" w:rsidP="00356A78">
            <w:pPr>
              <w:rPr>
                <w:rFonts w:ascii="Aptos Display" w:hAnsi="Aptos Display" w:cstheme="minorHAnsi"/>
              </w:rPr>
            </w:pPr>
            <w:r>
              <w:rPr>
                <w:rFonts w:ascii="Aptos Display" w:hAnsi="Aptos Display" w:cstheme="minorHAnsi"/>
              </w:rPr>
              <w:t>Applicant’s monthly liabilities.</w:t>
            </w:r>
          </w:p>
        </w:tc>
        <w:tc>
          <w:tcPr>
            <w:tcW w:w="1170" w:type="dxa"/>
          </w:tcPr>
          <w:p w14:paraId="14CD4E98" w14:textId="4334C6E7" w:rsidR="00356A78" w:rsidRPr="00AC2DD4" w:rsidRDefault="00356A78" w:rsidP="00356A78">
            <w:pPr>
              <w:jc w:val="center"/>
              <w:rPr>
                <w:rFonts w:ascii="Aptos Display" w:hAnsi="Aptos Display" w:cstheme="minorHAnsi"/>
              </w:rPr>
            </w:pPr>
            <w:r>
              <w:rPr>
                <w:rFonts w:ascii="Aptos Display" w:hAnsi="Aptos Display" w:cstheme="minorHAnsi"/>
              </w:rPr>
              <w:t>Amount ($)</w:t>
            </w:r>
          </w:p>
        </w:tc>
        <w:tc>
          <w:tcPr>
            <w:tcW w:w="985" w:type="dxa"/>
          </w:tcPr>
          <w:p w14:paraId="234CCF7F" w14:textId="26FC1A82" w:rsidR="00356A78" w:rsidRPr="00AC2DD4" w:rsidRDefault="00356A78" w:rsidP="003E3748">
            <w:pPr>
              <w:jc w:val="left"/>
              <w:rPr>
                <w:rFonts w:ascii="Aptos Display" w:hAnsi="Aptos Display" w:cstheme="minorHAnsi"/>
              </w:rPr>
            </w:pPr>
            <w:r>
              <w:rPr>
                <w:rFonts w:ascii="Aptos Display" w:hAnsi="Aptos Display" w:cstheme="minorHAnsi"/>
              </w:rPr>
              <w:t>Pre-qualification Form: Required Field</w:t>
            </w:r>
          </w:p>
        </w:tc>
      </w:tr>
      <w:tr w:rsidR="007522F2" w:rsidRPr="00122F98" w14:paraId="5D2B98D5" w14:textId="77777777" w:rsidTr="0000695B">
        <w:tc>
          <w:tcPr>
            <w:tcW w:w="1434" w:type="dxa"/>
          </w:tcPr>
          <w:p w14:paraId="3BC1E296" w14:textId="520D88A3" w:rsidR="00356A78" w:rsidRPr="00AC2DD4" w:rsidRDefault="00356A78" w:rsidP="00356A78">
            <w:pPr>
              <w:jc w:val="center"/>
              <w:rPr>
                <w:rFonts w:ascii="Aptos Display" w:hAnsi="Aptos Display" w:cstheme="minorHAnsi"/>
              </w:rPr>
            </w:pPr>
            <w:r>
              <w:rPr>
                <w:rFonts w:ascii="Aptos Display" w:hAnsi="Aptos Display" w:cstheme="minorHAnsi"/>
              </w:rPr>
              <w:t>IN</w:t>
            </w:r>
          </w:p>
        </w:tc>
        <w:tc>
          <w:tcPr>
            <w:tcW w:w="1351" w:type="dxa"/>
          </w:tcPr>
          <w:p w14:paraId="181E6831" w14:textId="225D94AA" w:rsidR="00356A78" w:rsidRDefault="00356A78" w:rsidP="00356A78">
            <w:pPr>
              <w:rPr>
                <w:rFonts w:ascii="Aptos Display" w:hAnsi="Aptos Display" w:cstheme="minorHAnsi"/>
              </w:rPr>
            </w:pPr>
            <w:r w:rsidRPr="00E53C09">
              <w:rPr>
                <w:rFonts w:ascii="Aptos Display" w:hAnsi="Aptos Display"/>
              </w:rPr>
              <w:t>Applicant's Monthly Alimony Payment ($)</w:t>
            </w:r>
          </w:p>
        </w:tc>
        <w:tc>
          <w:tcPr>
            <w:tcW w:w="5310" w:type="dxa"/>
          </w:tcPr>
          <w:p w14:paraId="618FCF27" w14:textId="5556D0C4" w:rsidR="00356A78" w:rsidRPr="00AC2DD4" w:rsidRDefault="001512CD" w:rsidP="00356A78">
            <w:pPr>
              <w:rPr>
                <w:rFonts w:ascii="Aptos Display" w:hAnsi="Aptos Display" w:cstheme="minorHAnsi"/>
              </w:rPr>
            </w:pPr>
            <w:r w:rsidRPr="00E53C09">
              <w:rPr>
                <w:rFonts w:ascii="Aptos Display" w:hAnsi="Aptos Display"/>
              </w:rPr>
              <w:t xml:space="preserve">Applicant's </w:t>
            </w:r>
            <w:r>
              <w:rPr>
                <w:rFonts w:ascii="Aptos Display" w:hAnsi="Aptos Display"/>
              </w:rPr>
              <w:t>m</w:t>
            </w:r>
            <w:r w:rsidRPr="00E53C09">
              <w:rPr>
                <w:rFonts w:ascii="Aptos Display" w:hAnsi="Aptos Display"/>
              </w:rPr>
              <w:t xml:space="preserve">onthly </w:t>
            </w:r>
            <w:r>
              <w:rPr>
                <w:rFonts w:ascii="Aptos Display" w:hAnsi="Aptos Display"/>
              </w:rPr>
              <w:t>a</w:t>
            </w:r>
            <w:r w:rsidRPr="00E53C09">
              <w:rPr>
                <w:rFonts w:ascii="Aptos Display" w:hAnsi="Aptos Display"/>
              </w:rPr>
              <w:t xml:space="preserve">limony </w:t>
            </w:r>
            <w:r>
              <w:rPr>
                <w:rFonts w:ascii="Aptos Display" w:hAnsi="Aptos Display"/>
              </w:rPr>
              <w:t>p</w:t>
            </w:r>
            <w:r w:rsidRPr="00E53C09">
              <w:rPr>
                <w:rFonts w:ascii="Aptos Display" w:hAnsi="Aptos Display"/>
              </w:rPr>
              <w:t>ayment</w:t>
            </w:r>
            <w:r>
              <w:rPr>
                <w:rFonts w:ascii="Aptos Display" w:hAnsi="Aptos Display"/>
              </w:rPr>
              <w:t>, if applicable.</w:t>
            </w:r>
          </w:p>
        </w:tc>
        <w:tc>
          <w:tcPr>
            <w:tcW w:w="1170" w:type="dxa"/>
          </w:tcPr>
          <w:p w14:paraId="650B0393" w14:textId="28E062A3" w:rsidR="00356A78" w:rsidRPr="00AC2DD4" w:rsidRDefault="00356A78" w:rsidP="00356A78">
            <w:pPr>
              <w:jc w:val="center"/>
              <w:rPr>
                <w:rFonts w:ascii="Aptos Display" w:hAnsi="Aptos Display" w:cstheme="minorHAnsi"/>
              </w:rPr>
            </w:pPr>
            <w:r>
              <w:rPr>
                <w:rFonts w:ascii="Aptos Display" w:hAnsi="Aptos Display" w:cstheme="minorHAnsi"/>
              </w:rPr>
              <w:t>Amount ($)</w:t>
            </w:r>
          </w:p>
        </w:tc>
        <w:tc>
          <w:tcPr>
            <w:tcW w:w="985" w:type="dxa"/>
          </w:tcPr>
          <w:p w14:paraId="72951AA1" w14:textId="449B93B6" w:rsidR="00356A78" w:rsidRPr="00AC2DD4" w:rsidRDefault="00356A78" w:rsidP="003E3748">
            <w:pPr>
              <w:jc w:val="left"/>
              <w:rPr>
                <w:rFonts w:ascii="Aptos Display" w:hAnsi="Aptos Display" w:cstheme="minorHAnsi"/>
              </w:rPr>
            </w:pPr>
            <w:r>
              <w:rPr>
                <w:rFonts w:ascii="Aptos Display" w:hAnsi="Aptos Display" w:cstheme="minorHAnsi"/>
              </w:rPr>
              <w:t>Pre-qualification Form: Required Field</w:t>
            </w:r>
          </w:p>
        </w:tc>
      </w:tr>
      <w:tr w:rsidR="007522F2" w:rsidRPr="00122F98" w14:paraId="1DA96B51" w14:textId="77777777" w:rsidTr="0000695B">
        <w:tc>
          <w:tcPr>
            <w:tcW w:w="1434" w:type="dxa"/>
          </w:tcPr>
          <w:p w14:paraId="0D9F3462" w14:textId="75564FA8" w:rsidR="00356A78" w:rsidRPr="00AC2DD4" w:rsidRDefault="00356A78" w:rsidP="00356A78">
            <w:pPr>
              <w:jc w:val="center"/>
              <w:rPr>
                <w:rFonts w:ascii="Aptos Display" w:hAnsi="Aptos Display" w:cstheme="minorHAnsi"/>
              </w:rPr>
            </w:pPr>
            <w:r>
              <w:rPr>
                <w:rFonts w:ascii="Aptos Display" w:hAnsi="Aptos Display" w:cstheme="minorHAnsi"/>
              </w:rPr>
              <w:t>IN</w:t>
            </w:r>
          </w:p>
        </w:tc>
        <w:tc>
          <w:tcPr>
            <w:tcW w:w="1351" w:type="dxa"/>
          </w:tcPr>
          <w:p w14:paraId="2FA95BD5" w14:textId="356FD032" w:rsidR="00356A78" w:rsidRPr="00AC2DD4" w:rsidRDefault="00356A78" w:rsidP="00356A78">
            <w:pPr>
              <w:rPr>
                <w:rFonts w:ascii="Aptos Display" w:hAnsi="Aptos Display" w:cstheme="minorHAnsi"/>
              </w:rPr>
            </w:pPr>
            <w:r>
              <w:rPr>
                <w:rFonts w:ascii="Aptos Display" w:hAnsi="Aptos Display" w:cstheme="minorHAnsi"/>
              </w:rPr>
              <w:t xml:space="preserve">Co-applicant’s Monthly Debts ($) </w:t>
            </w:r>
          </w:p>
        </w:tc>
        <w:tc>
          <w:tcPr>
            <w:tcW w:w="5310" w:type="dxa"/>
          </w:tcPr>
          <w:p w14:paraId="0F34D81E" w14:textId="10A6FE36" w:rsidR="00356A78" w:rsidRPr="00AC2DD4" w:rsidRDefault="007640E8" w:rsidP="00356A78">
            <w:pPr>
              <w:rPr>
                <w:rFonts w:ascii="Aptos Display" w:hAnsi="Aptos Display" w:cstheme="minorHAnsi"/>
              </w:rPr>
            </w:pPr>
            <w:r>
              <w:rPr>
                <w:rFonts w:ascii="Aptos Display" w:hAnsi="Aptos Display" w:cstheme="minorHAnsi"/>
              </w:rPr>
              <w:t>Co-applicant’s monthly liabilities.</w:t>
            </w:r>
          </w:p>
        </w:tc>
        <w:tc>
          <w:tcPr>
            <w:tcW w:w="1170" w:type="dxa"/>
          </w:tcPr>
          <w:p w14:paraId="7953B34A" w14:textId="67F08DF6" w:rsidR="00356A78" w:rsidRPr="00AC2DD4" w:rsidRDefault="00356A78" w:rsidP="00356A78">
            <w:pPr>
              <w:jc w:val="center"/>
              <w:rPr>
                <w:rFonts w:ascii="Aptos Display" w:hAnsi="Aptos Display" w:cstheme="minorHAnsi"/>
              </w:rPr>
            </w:pPr>
            <w:r>
              <w:rPr>
                <w:rFonts w:ascii="Aptos Display" w:hAnsi="Aptos Display" w:cstheme="minorHAnsi"/>
              </w:rPr>
              <w:t>Amount ($)</w:t>
            </w:r>
          </w:p>
        </w:tc>
        <w:tc>
          <w:tcPr>
            <w:tcW w:w="985" w:type="dxa"/>
          </w:tcPr>
          <w:p w14:paraId="1B120729" w14:textId="2077D412" w:rsidR="00356A78" w:rsidRPr="00AC2DD4" w:rsidRDefault="00356A78" w:rsidP="003E3748">
            <w:pPr>
              <w:jc w:val="left"/>
              <w:rPr>
                <w:rFonts w:ascii="Aptos Display" w:hAnsi="Aptos Display" w:cstheme="minorHAnsi"/>
              </w:rPr>
            </w:pPr>
            <w:r>
              <w:rPr>
                <w:rFonts w:ascii="Aptos Display" w:hAnsi="Aptos Display" w:cstheme="minorHAnsi"/>
              </w:rPr>
              <w:t>Pre-qualification Form: Required Field if Co-applicant Field = Yes (Y)</w:t>
            </w:r>
          </w:p>
        </w:tc>
      </w:tr>
      <w:tr w:rsidR="007522F2" w:rsidRPr="00122F98" w14:paraId="7F33118A" w14:textId="77777777" w:rsidTr="0000695B">
        <w:tc>
          <w:tcPr>
            <w:tcW w:w="1434" w:type="dxa"/>
          </w:tcPr>
          <w:p w14:paraId="523AD488" w14:textId="11BC72B0" w:rsidR="00356A78" w:rsidRDefault="00356A78" w:rsidP="00356A78">
            <w:pPr>
              <w:jc w:val="center"/>
              <w:rPr>
                <w:rFonts w:ascii="Aptos Display" w:hAnsi="Aptos Display" w:cstheme="minorHAnsi"/>
              </w:rPr>
            </w:pPr>
            <w:r>
              <w:rPr>
                <w:rFonts w:ascii="Aptos Display" w:hAnsi="Aptos Display" w:cstheme="minorHAnsi"/>
              </w:rPr>
              <w:t>IN</w:t>
            </w:r>
          </w:p>
        </w:tc>
        <w:tc>
          <w:tcPr>
            <w:tcW w:w="1351" w:type="dxa"/>
          </w:tcPr>
          <w:p w14:paraId="35F84504" w14:textId="731F420B" w:rsidR="00356A78" w:rsidRDefault="00356A78" w:rsidP="00356A78">
            <w:pPr>
              <w:rPr>
                <w:rFonts w:ascii="Aptos Display" w:hAnsi="Aptos Display" w:cstheme="minorHAnsi"/>
              </w:rPr>
            </w:pPr>
            <w:r w:rsidRPr="00E53C09">
              <w:rPr>
                <w:rFonts w:ascii="Aptos Display" w:hAnsi="Aptos Display"/>
              </w:rPr>
              <w:t>Co-Applicant's Monthly Alimony Payment ($)</w:t>
            </w:r>
          </w:p>
        </w:tc>
        <w:tc>
          <w:tcPr>
            <w:tcW w:w="5310" w:type="dxa"/>
          </w:tcPr>
          <w:p w14:paraId="107C7B9B" w14:textId="5F641399" w:rsidR="00356A78" w:rsidRPr="00AC2DD4" w:rsidRDefault="007F1F16" w:rsidP="00356A78">
            <w:pPr>
              <w:rPr>
                <w:rFonts w:ascii="Aptos Display" w:hAnsi="Aptos Display" w:cstheme="minorHAnsi"/>
              </w:rPr>
            </w:pPr>
            <w:r>
              <w:rPr>
                <w:rFonts w:ascii="Aptos Display" w:hAnsi="Aptos Display"/>
              </w:rPr>
              <w:t>Co-applicant’s m</w:t>
            </w:r>
            <w:r w:rsidRPr="00E53C09">
              <w:rPr>
                <w:rFonts w:ascii="Aptos Display" w:hAnsi="Aptos Display"/>
              </w:rPr>
              <w:t xml:space="preserve">onthly </w:t>
            </w:r>
            <w:r>
              <w:rPr>
                <w:rFonts w:ascii="Aptos Display" w:hAnsi="Aptos Display"/>
              </w:rPr>
              <w:t>a</w:t>
            </w:r>
            <w:r w:rsidRPr="00E53C09">
              <w:rPr>
                <w:rFonts w:ascii="Aptos Display" w:hAnsi="Aptos Display"/>
              </w:rPr>
              <w:t xml:space="preserve">limony </w:t>
            </w:r>
            <w:r>
              <w:rPr>
                <w:rFonts w:ascii="Aptos Display" w:hAnsi="Aptos Display"/>
              </w:rPr>
              <w:t>p</w:t>
            </w:r>
            <w:r w:rsidRPr="00E53C09">
              <w:rPr>
                <w:rFonts w:ascii="Aptos Display" w:hAnsi="Aptos Display"/>
              </w:rPr>
              <w:t>ayment</w:t>
            </w:r>
            <w:r>
              <w:rPr>
                <w:rFonts w:ascii="Aptos Display" w:hAnsi="Aptos Display"/>
              </w:rPr>
              <w:t>, if applicable.</w:t>
            </w:r>
          </w:p>
        </w:tc>
        <w:tc>
          <w:tcPr>
            <w:tcW w:w="1170" w:type="dxa"/>
          </w:tcPr>
          <w:p w14:paraId="129E91EC" w14:textId="01AD144D" w:rsidR="00356A78" w:rsidRPr="00AC2DD4" w:rsidRDefault="00356A78" w:rsidP="00356A78">
            <w:pPr>
              <w:jc w:val="center"/>
              <w:rPr>
                <w:rFonts w:ascii="Aptos Display" w:hAnsi="Aptos Display" w:cstheme="minorHAnsi"/>
              </w:rPr>
            </w:pPr>
            <w:r>
              <w:rPr>
                <w:rFonts w:ascii="Aptos Display" w:hAnsi="Aptos Display" w:cstheme="minorHAnsi"/>
              </w:rPr>
              <w:t>Amount ($)</w:t>
            </w:r>
          </w:p>
        </w:tc>
        <w:tc>
          <w:tcPr>
            <w:tcW w:w="985" w:type="dxa"/>
          </w:tcPr>
          <w:p w14:paraId="6850CF71" w14:textId="5E7C1DEB" w:rsidR="00356A78" w:rsidRPr="00AC2DD4" w:rsidRDefault="00356A78" w:rsidP="003E3748">
            <w:pPr>
              <w:jc w:val="left"/>
              <w:rPr>
                <w:rFonts w:ascii="Aptos Display" w:hAnsi="Aptos Display" w:cstheme="minorHAnsi"/>
              </w:rPr>
            </w:pPr>
            <w:r>
              <w:rPr>
                <w:rFonts w:ascii="Aptos Display" w:hAnsi="Aptos Display" w:cstheme="minorHAnsi"/>
              </w:rPr>
              <w:t>Pre-qualification Form: Required Field if Co-applicant Field = Yes (Y)</w:t>
            </w:r>
          </w:p>
        </w:tc>
      </w:tr>
      <w:tr w:rsidR="007522F2" w:rsidRPr="00122F98" w14:paraId="0AF8A586" w14:textId="77777777" w:rsidTr="0000695B">
        <w:tc>
          <w:tcPr>
            <w:tcW w:w="1434" w:type="dxa"/>
          </w:tcPr>
          <w:p w14:paraId="6534E61F" w14:textId="1BEC23DF" w:rsidR="00356A78" w:rsidRDefault="0041183C" w:rsidP="00356A78">
            <w:pPr>
              <w:jc w:val="center"/>
              <w:rPr>
                <w:rFonts w:ascii="Aptos Display" w:hAnsi="Aptos Display" w:cstheme="minorHAnsi"/>
              </w:rPr>
            </w:pPr>
            <w:r>
              <w:rPr>
                <w:rFonts w:ascii="Aptos Display" w:hAnsi="Aptos Display" w:cstheme="minorHAnsi"/>
              </w:rPr>
              <w:lastRenderedPageBreak/>
              <w:t>F</w:t>
            </w:r>
          </w:p>
        </w:tc>
        <w:tc>
          <w:tcPr>
            <w:tcW w:w="1351" w:type="dxa"/>
          </w:tcPr>
          <w:p w14:paraId="396D315E" w14:textId="2A739FB6" w:rsidR="00356A78" w:rsidRDefault="00356A78" w:rsidP="00356A78">
            <w:pPr>
              <w:rPr>
                <w:rFonts w:ascii="Aptos Display" w:hAnsi="Aptos Display" w:cstheme="minorHAnsi"/>
              </w:rPr>
            </w:pPr>
            <w:r>
              <w:rPr>
                <w:rFonts w:ascii="Aptos Display" w:hAnsi="Aptos Display" w:cstheme="minorHAnsi"/>
              </w:rPr>
              <w:t>Total Monthly Income Amount ($)</w:t>
            </w:r>
          </w:p>
        </w:tc>
        <w:tc>
          <w:tcPr>
            <w:tcW w:w="5310" w:type="dxa"/>
          </w:tcPr>
          <w:p w14:paraId="012E8017" w14:textId="77777777" w:rsidR="00356A78" w:rsidRDefault="00356A78" w:rsidP="00356A78">
            <w:pPr>
              <w:rPr>
                <w:rFonts w:ascii="Aptos Display" w:hAnsi="Aptos Display" w:cstheme="minorHAnsi"/>
              </w:rPr>
            </w:pPr>
            <w:r>
              <w:rPr>
                <w:rFonts w:ascii="Aptos Display" w:hAnsi="Aptos Display" w:cstheme="minorHAnsi"/>
              </w:rPr>
              <w:t>This value will consider the applicant and co-applicant, if applicable, monthly incomes filled in the digital prequalification form.</w:t>
            </w:r>
          </w:p>
          <w:p w14:paraId="18EC3E26" w14:textId="77777777" w:rsidR="00356A78" w:rsidRDefault="00356A78" w:rsidP="00356A78">
            <w:pPr>
              <w:rPr>
                <w:rFonts w:ascii="Aptos Display" w:hAnsi="Aptos Display" w:cstheme="minorHAnsi"/>
              </w:rPr>
            </w:pPr>
          </w:p>
          <w:p w14:paraId="4716964F" w14:textId="77777777" w:rsidR="00356A78" w:rsidRDefault="00356A78" w:rsidP="00356A78">
            <w:pPr>
              <w:rPr>
                <w:rFonts w:ascii="Aptos Display" w:hAnsi="Aptos Display" w:cstheme="minorHAnsi"/>
              </w:rPr>
            </w:pPr>
            <w:r>
              <w:rPr>
                <w:rFonts w:ascii="Aptos Display" w:hAnsi="Aptos Display" w:cstheme="minorHAnsi"/>
              </w:rPr>
              <w:t>Formula: [</w:t>
            </w:r>
            <w:r w:rsidRPr="004C5EED">
              <w:rPr>
                <w:rFonts w:ascii="Aptos Display" w:hAnsi="Aptos Display" w:cstheme="minorHAnsi"/>
                <w:b/>
                <w:bCs/>
              </w:rPr>
              <w:t>Applicant’s Monthly Income ($)</w:t>
            </w:r>
            <w:r>
              <w:rPr>
                <w:rFonts w:ascii="Aptos Display" w:hAnsi="Aptos Display" w:cstheme="minorHAnsi"/>
              </w:rPr>
              <w:t>] + [</w:t>
            </w:r>
            <w:r w:rsidRPr="00E240D8">
              <w:rPr>
                <w:rFonts w:ascii="Aptos Display" w:hAnsi="Aptos Display" w:cstheme="minorHAnsi"/>
                <w:b/>
                <w:bCs/>
              </w:rPr>
              <w:t>Co-applicant’s Monthly Income ($)</w:t>
            </w:r>
            <w:r w:rsidRPr="00E240D8">
              <w:rPr>
                <w:rFonts w:ascii="Aptos Display" w:hAnsi="Aptos Display" w:cstheme="minorHAnsi"/>
              </w:rPr>
              <w:t>]</w:t>
            </w:r>
          </w:p>
          <w:p w14:paraId="059C0B55" w14:textId="77777777" w:rsidR="00356A78" w:rsidRDefault="00356A78" w:rsidP="00356A78">
            <w:pPr>
              <w:rPr>
                <w:rFonts w:ascii="Aptos Display" w:hAnsi="Aptos Display" w:cstheme="minorHAnsi"/>
              </w:rPr>
            </w:pPr>
          </w:p>
          <w:p w14:paraId="29FC2ED7" w14:textId="55B2687E" w:rsidR="00356A78" w:rsidRDefault="00356A78" w:rsidP="00356A78">
            <w:pPr>
              <w:rPr>
                <w:rFonts w:ascii="Aptos Display" w:hAnsi="Aptos Display" w:cstheme="minorHAnsi"/>
              </w:rPr>
            </w:pPr>
            <w:r>
              <w:rPr>
                <w:rFonts w:ascii="Aptos Display" w:hAnsi="Aptos Display" w:cstheme="minorHAnsi"/>
              </w:rPr>
              <w:t>Notes:</w:t>
            </w:r>
          </w:p>
          <w:p w14:paraId="2D0BB186" w14:textId="0DE13A38" w:rsidR="00356A78" w:rsidRPr="004C5EED" w:rsidRDefault="00356A78" w:rsidP="00356A78">
            <w:pPr>
              <w:rPr>
                <w:rFonts w:ascii="Aptos Display" w:hAnsi="Aptos Display" w:cstheme="minorHAnsi"/>
              </w:rPr>
            </w:pPr>
            <w:r>
              <w:rPr>
                <w:rFonts w:ascii="Aptos Display" w:hAnsi="Aptos Display"/>
              </w:rPr>
              <w:t>(a) In the prequalification form, the co-applicant’s fields could be $0 or Null, if not applicable.</w:t>
            </w:r>
          </w:p>
        </w:tc>
        <w:tc>
          <w:tcPr>
            <w:tcW w:w="1170" w:type="dxa"/>
          </w:tcPr>
          <w:p w14:paraId="34A63B5F" w14:textId="10C4EB8B" w:rsidR="00356A78" w:rsidRPr="00AC2DD4" w:rsidRDefault="00356A78" w:rsidP="00356A78">
            <w:pPr>
              <w:jc w:val="center"/>
              <w:rPr>
                <w:rFonts w:ascii="Aptos Display" w:hAnsi="Aptos Display" w:cstheme="minorHAnsi"/>
              </w:rPr>
            </w:pPr>
            <w:r>
              <w:rPr>
                <w:rFonts w:ascii="Aptos Display" w:hAnsi="Aptos Display" w:cstheme="minorHAnsi"/>
              </w:rPr>
              <w:t>Amount ($)</w:t>
            </w:r>
          </w:p>
        </w:tc>
        <w:tc>
          <w:tcPr>
            <w:tcW w:w="985" w:type="dxa"/>
          </w:tcPr>
          <w:p w14:paraId="68406F3F" w14:textId="3925C914" w:rsidR="00356A78" w:rsidRPr="00AC2DD4" w:rsidRDefault="00356A78" w:rsidP="003E3748">
            <w:pPr>
              <w:jc w:val="left"/>
              <w:rPr>
                <w:rFonts w:ascii="Aptos Display" w:hAnsi="Aptos Display" w:cstheme="minorHAnsi"/>
              </w:rPr>
            </w:pPr>
            <w:r>
              <w:rPr>
                <w:rFonts w:ascii="Aptos Display" w:hAnsi="Aptos Display" w:cstheme="minorHAnsi"/>
              </w:rPr>
              <w:t>Calculator Logic: Formula</w:t>
            </w:r>
          </w:p>
        </w:tc>
      </w:tr>
      <w:tr w:rsidR="007522F2" w:rsidRPr="00122F98" w14:paraId="6B9DEFAC" w14:textId="77777777" w:rsidTr="0000695B">
        <w:tc>
          <w:tcPr>
            <w:tcW w:w="1434" w:type="dxa"/>
          </w:tcPr>
          <w:p w14:paraId="7FF2ACCA" w14:textId="347E77F8" w:rsidR="00356A78" w:rsidRDefault="0041183C" w:rsidP="00356A78">
            <w:pPr>
              <w:jc w:val="center"/>
              <w:rPr>
                <w:rFonts w:ascii="Aptos Display" w:hAnsi="Aptos Display" w:cstheme="minorHAnsi"/>
              </w:rPr>
            </w:pPr>
            <w:r>
              <w:rPr>
                <w:rFonts w:ascii="Aptos Display" w:hAnsi="Aptos Display" w:cstheme="minorHAnsi"/>
              </w:rPr>
              <w:t>F</w:t>
            </w:r>
          </w:p>
        </w:tc>
        <w:tc>
          <w:tcPr>
            <w:tcW w:w="1351" w:type="dxa"/>
          </w:tcPr>
          <w:p w14:paraId="1BDBBA8B" w14:textId="6F3E3502" w:rsidR="00356A78" w:rsidRDefault="00356A78" w:rsidP="00356A78">
            <w:pPr>
              <w:rPr>
                <w:rFonts w:ascii="Aptos Display" w:hAnsi="Aptos Display" w:cstheme="minorHAnsi"/>
              </w:rPr>
            </w:pPr>
            <w:r>
              <w:rPr>
                <w:rFonts w:ascii="Aptos Display" w:hAnsi="Aptos Display" w:cstheme="minorHAnsi"/>
              </w:rPr>
              <w:t>Total Monthly Liabilities Amount ($)</w:t>
            </w:r>
          </w:p>
        </w:tc>
        <w:tc>
          <w:tcPr>
            <w:tcW w:w="5310" w:type="dxa"/>
          </w:tcPr>
          <w:p w14:paraId="522CB62B" w14:textId="77777777" w:rsidR="00356A78" w:rsidRDefault="00356A78" w:rsidP="00356A78">
            <w:pPr>
              <w:rPr>
                <w:rFonts w:ascii="Aptos Display" w:hAnsi="Aptos Display" w:cstheme="minorHAnsi"/>
              </w:rPr>
            </w:pPr>
            <w:r>
              <w:rPr>
                <w:rFonts w:ascii="Aptos Display" w:hAnsi="Aptos Display" w:cstheme="minorHAnsi"/>
              </w:rPr>
              <w:t>This value will consider the applicant and co-applicant, if applicable, monthly incomes filled in the digital prequalification form.</w:t>
            </w:r>
          </w:p>
          <w:p w14:paraId="18557168" w14:textId="77777777" w:rsidR="00356A78" w:rsidRDefault="00356A78" w:rsidP="00356A78">
            <w:pPr>
              <w:rPr>
                <w:rFonts w:ascii="Aptos Display" w:hAnsi="Aptos Display" w:cstheme="minorHAnsi"/>
              </w:rPr>
            </w:pPr>
          </w:p>
          <w:p w14:paraId="3AA14380" w14:textId="77777777" w:rsidR="00356A78" w:rsidRDefault="00356A78" w:rsidP="00356A78">
            <w:pPr>
              <w:rPr>
                <w:rFonts w:ascii="Aptos Display" w:hAnsi="Aptos Display"/>
              </w:rPr>
            </w:pPr>
            <w:r>
              <w:rPr>
                <w:rFonts w:ascii="Aptos Display" w:hAnsi="Aptos Display" w:cstheme="minorHAnsi"/>
              </w:rPr>
              <w:t>Formula: [</w:t>
            </w:r>
            <w:r w:rsidRPr="004C5EED">
              <w:rPr>
                <w:rFonts w:ascii="Aptos Display" w:hAnsi="Aptos Display" w:cstheme="minorHAnsi"/>
                <w:b/>
                <w:bCs/>
              </w:rPr>
              <w:t xml:space="preserve">Applicant’s Monthly </w:t>
            </w:r>
            <w:r>
              <w:rPr>
                <w:rFonts w:ascii="Aptos Display" w:hAnsi="Aptos Display" w:cstheme="minorHAnsi"/>
                <w:b/>
                <w:bCs/>
              </w:rPr>
              <w:t>Debts</w:t>
            </w:r>
            <w:r w:rsidRPr="004C5EED">
              <w:rPr>
                <w:rFonts w:ascii="Aptos Display" w:hAnsi="Aptos Display" w:cstheme="minorHAnsi"/>
                <w:b/>
                <w:bCs/>
              </w:rPr>
              <w:t xml:space="preserve"> ($)</w:t>
            </w:r>
            <w:r>
              <w:rPr>
                <w:rFonts w:ascii="Aptos Display" w:hAnsi="Aptos Display" w:cstheme="minorHAnsi"/>
              </w:rPr>
              <w:t>] + [</w:t>
            </w:r>
            <w:r w:rsidRPr="00CE57B4">
              <w:rPr>
                <w:rFonts w:ascii="Aptos Display" w:hAnsi="Aptos Display"/>
                <w:b/>
                <w:bCs/>
              </w:rPr>
              <w:t>Applicant's Monthly Alimony Payment ($)</w:t>
            </w:r>
            <w:r>
              <w:rPr>
                <w:rFonts w:ascii="Aptos Display" w:hAnsi="Aptos Display"/>
              </w:rPr>
              <w:t>] +</w:t>
            </w:r>
            <w:r>
              <w:rPr>
                <w:rFonts w:ascii="Aptos Display" w:hAnsi="Aptos Display" w:cstheme="minorHAnsi"/>
              </w:rPr>
              <w:t xml:space="preserve"> [</w:t>
            </w:r>
            <w:r w:rsidRPr="00E240D8">
              <w:rPr>
                <w:rFonts w:ascii="Aptos Display" w:hAnsi="Aptos Display" w:cstheme="minorHAnsi"/>
                <w:b/>
                <w:bCs/>
              </w:rPr>
              <w:t xml:space="preserve">Co-applicant’s Monthly </w:t>
            </w:r>
            <w:r>
              <w:rPr>
                <w:rFonts w:ascii="Aptos Display" w:hAnsi="Aptos Display" w:cstheme="minorHAnsi"/>
                <w:b/>
                <w:bCs/>
              </w:rPr>
              <w:t>Debts</w:t>
            </w:r>
            <w:r w:rsidRPr="00E240D8">
              <w:rPr>
                <w:rFonts w:ascii="Aptos Display" w:hAnsi="Aptos Display" w:cstheme="minorHAnsi"/>
                <w:b/>
                <w:bCs/>
              </w:rPr>
              <w:t xml:space="preserve"> ($)</w:t>
            </w:r>
            <w:r w:rsidRPr="00E240D8">
              <w:rPr>
                <w:rFonts w:ascii="Aptos Display" w:hAnsi="Aptos Display" w:cstheme="minorHAnsi"/>
              </w:rPr>
              <w:t>]</w:t>
            </w:r>
            <w:r>
              <w:rPr>
                <w:rFonts w:ascii="Aptos Display" w:hAnsi="Aptos Display" w:cstheme="minorHAnsi"/>
              </w:rPr>
              <w:t xml:space="preserve"> + [</w:t>
            </w:r>
            <w:r w:rsidRPr="00CE57B4">
              <w:rPr>
                <w:rFonts w:ascii="Aptos Display" w:hAnsi="Aptos Display"/>
                <w:b/>
                <w:bCs/>
              </w:rPr>
              <w:t>Co-Applicant's Monthly Alimony Payment ($)</w:t>
            </w:r>
            <w:r>
              <w:rPr>
                <w:rFonts w:ascii="Aptos Display" w:hAnsi="Aptos Display"/>
              </w:rPr>
              <w:t>]</w:t>
            </w:r>
          </w:p>
          <w:p w14:paraId="51D8A0FE" w14:textId="77777777" w:rsidR="00356A78" w:rsidRDefault="00356A78" w:rsidP="00356A78">
            <w:pPr>
              <w:rPr>
                <w:rFonts w:ascii="Aptos Display" w:hAnsi="Aptos Display"/>
              </w:rPr>
            </w:pPr>
          </w:p>
          <w:p w14:paraId="359CD5CF" w14:textId="5300831A" w:rsidR="00356A78" w:rsidRPr="00653CF3" w:rsidRDefault="00356A78" w:rsidP="00356A78">
            <w:pPr>
              <w:rPr>
                <w:rFonts w:ascii="Aptos Display" w:hAnsi="Aptos Display"/>
              </w:rPr>
            </w:pPr>
            <w:r w:rsidRPr="00653CF3">
              <w:rPr>
                <w:rFonts w:ascii="Aptos Display" w:hAnsi="Aptos Display"/>
              </w:rPr>
              <w:t>Note</w:t>
            </w:r>
            <w:r>
              <w:rPr>
                <w:rFonts w:ascii="Aptos Display" w:hAnsi="Aptos Display"/>
              </w:rPr>
              <w:t>s</w:t>
            </w:r>
            <w:r w:rsidRPr="00653CF3">
              <w:rPr>
                <w:rFonts w:ascii="Aptos Display" w:hAnsi="Aptos Display"/>
              </w:rPr>
              <w:t>:</w:t>
            </w:r>
          </w:p>
          <w:p w14:paraId="57903565" w14:textId="669D074B" w:rsidR="00356A78" w:rsidRPr="00C53113" w:rsidRDefault="00356A78" w:rsidP="00356A78">
            <w:pPr>
              <w:rPr>
                <w:rFonts w:ascii="Aptos Display" w:hAnsi="Aptos Display"/>
              </w:rPr>
            </w:pPr>
            <w:r>
              <w:rPr>
                <w:rFonts w:ascii="Aptos Display" w:hAnsi="Aptos Display"/>
              </w:rPr>
              <w:t>(a) In the pre-qualification form, the co-applicant’s fields, and applicant’s and co-applicant’s monthly alimony payment field could be $0 or Null, if not applicable.</w:t>
            </w:r>
          </w:p>
        </w:tc>
        <w:tc>
          <w:tcPr>
            <w:tcW w:w="1170" w:type="dxa"/>
          </w:tcPr>
          <w:p w14:paraId="525D47CB" w14:textId="2CBFB919" w:rsidR="00356A78" w:rsidRPr="00AC2DD4" w:rsidRDefault="00356A78" w:rsidP="00356A78">
            <w:pPr>
              <w:jc w:val="center"/>
              <w:rPr>
                <w:rFonts w:ascii="Aptos Display" w:hAnsi="Aptos Display" w:cstheme="minorHAnsi"/>
              </w:rPr>
            </w:pPr>
            <w:r>
              <w:rPr>
                <w:rFonts w:ascii="Aptos Display" w:hAnsi="Aptos Display" w:cstheme="minorHAnsi"/>
              </w:rPr>
              <w:t>Amount ($)</w:t>
            </w:r>
          </w:p>
        </w:tc>
        <w:tc>
          <w:tcPr>
            <w:tcW w:w="985" w:type="dxa"/>
          </w:tcPr>
          <w:p w14:paraId="5F982A5C" w14:textId="13D70F26" w:rsidR="00356A78" w:rsidRPr="00AC2DD4" w:rsidRDefault="00356A78" w:rsidP="003E3748">
            <w:pPr>
              <w:jc w:val="left"/>
              <w:rPr>
                <w:rFonts w:ascii="Aptos Display" w:hAnsi="Aptos Display" w:cstheme="minorHAnsi"/>
              </w:rPr>
            </w:pPr>
            <w:r>
              <w:rPr>
                <w:rFonts w:ascii="Aptos Display" w:hAnsi="Aptos Display" w:cstheme="minorHAnsi"/>
              </w:rPr>
              <w:t>Calculator Logic: Formula</w:t>
            </w:r>
          </w:p>
        </w:tc>
      </w:tr>
      <w:tr w:rsidR="008C24A1" w:rsidRPr="00122F98" w14:paraId="6FA5BB96" w14:textId="77777777" w:rsidTr="0000695B">
        <w:tc>
          <w:tcPr>
            <w:tcW w:w="1434" w:type="dxa"/>
          </w:tcPr>
          <w:p w14:paraId="59D31EC8" w14:textId="266F2BB7" w:rsidR="008C24A1" w:rsidRDefault="00946715" w:rsidP="00356A78">
            <w:pPr>
              <w:jc w:val="center"/>
              <w:rPr>
                <w:rFonts w:ascii="Aptos Display" w:hAnsi="Aptos Display" w:cstheme="minorHAnsi"/>
              </w:rPr>
            </w:pPr>
            <w:r>
              <w:rPr>
                <w:rFonts w:ascii="Aptos Display" w:hAnsi="Aptos Display" w:cstheme="minorHAnsi"/>
              </w:rPr>
              <w:t>IN</w:t>
            </w:r>
          </w:p>
        </w:tc>
        <w:tc>
          <w:tcPr>
            <w:tcW w:w="1351" w:type="dxa"/>
          </w:tcPr>
          <w:p w14:paraId="1350D38C" w14:textId="39CBC3B3" w:rsidR="008C24A1" w:rsidRDefault="008C24A1" w:rsidP="00BD3A64">
            <w:pPr>
              <w:jc w:val="left"/>
              <w:rPr>
                <w:rFonts w:ascii="Aptos Display" w:hAnsi="Aptos Display" w:cstheme="minorHAnsi"/>
              </w:rPr>
            </w:pPr>
            <w:r>
              <w:rPr>
                <w:rFonts w:ascii="Aptos Display" w:hAnsi="Aptos Display" w:cstheme="minorHAnsi"/>
              </w:rPr>
              <w:t>Sales Price</w:t>
            </w:r>
            <w:r w:rsidR="00946715">
              <w:rPr>
                <w:rFonts w:ascii="Aptos Display" w:hAnsi="Aptos Display" w:cstheme="minorHAnsi"/>
              </w:rPr>
              <w:t xml:space="preserve"> ($)</w:t>
            </w:r>
          </w:p>
        </w:tc>
        <w:tc>
          <w:tcPr>
            <w:tcW w:w="5310" w:type="dxa"/>
          </w:tcPr>
          <w:p w14:paraId="1ED06320" w14:textId="6E59F13A" w:rsidR="008C24A1" w:rsidRDefault="00AA5333" w:rsidP="00356A78">
            <w:pPr>
              <w:rPr>
                <w:rFonts w:ascii="Aptos Display" w:hAnsi="Aptos Display" w:cstheme="minorHAnsi"/>
              </w:rPr>
            </w:pPr>
            <w:r>
              <w:rPr>
                <w:rFonts w:ascii="Aptos Display" w:hAnsi="Aptos Display" w:cstheme="minorHAnsi"/>
              </w:rPr>
              <w:t>Property sales price</w:t>
            </w:r>
            <w:r w:rsidR="003518DB">
              <w:rPr>
                <w:rFonts w:ascii="Aptos Display" w:hAnsi="Aptos Display" w:cstheme="minorHAnsi"/>
              </w:rPr>
              <w:t xml:space="preserve"> amount ($)</w:t>
            </w:r>
            <w:r>
              <w:rPr>
                <w:rFonts w:ascii="Aptos Display" w:hAnsi="Aptos Display" w:cstheme="minorHAnsi"/>
              </w:rPr>
              <w:t>.</w:t>
            </w:r>
          </w:p>
        </w:tc>
        <w:tc>
          <w:tcPr>
            <w:tcW w:w="1170" w:type="dxa"/>
          </w:tcPr>
          <w:p w14:paraId="3B777E1E" w14:textId="6FA5A8AD" w:rsidR="008C24A1" w:rsidRDefault="00946715" w:rsidP="00356A78">
            <w:pPr>
              <w:jc w:val="center"/>
              <w:rPr>
                <w:rFonts w:ascii="Aptos Display" w:hAnsi="Aptos Display" w:cstheme="minorHAnsi"/>
              </w:rPr>
            </w:pPr>
            <w:r>
              <w:rPr>
                <w:rFonts w:ascii="Aptos Display" w:hAnsi="Aptos Display" w:cstheme="minorHAnsi"/>
              </w:rPr>
              <w:t>Amount ($)</w:t>
            </w:r>
          </w:p>
        </w:tc>
        <w:tc>
          <w:tcPr>
            <w:tcW w:w="985" w:type="dxa"/>
          </w:tcPr>
          <w:p w14:paraId="722E2747" w14:textId="5E7BD64D" w:rsidR="008C24A1" w:rsidRDefault="00AA5333" w:rsidP="003E3748">
            <w:pPr>
              <w:rPr>
                <w:rFonts w:ascii="Aptos Display" w:hAnsi="Aptos Display" w:cstheme="minorHAnsi"/>
              </w:rPr>
            </w:pPr>
            <w:r>
              <w:rPr>
                <w:rFonts w:ascii="Aptos Display" w:hAnsi="Aptos Display" w:cstheme="minorHAnsi"/>
              </w:rPr>
              <w:t>Prequalification Form</w:t>
            </w:r>
          </w:p>
        </w:tc>
      </w:tr>
      <w:tr w:rsidR="008133D8" w:rsidRPr="00FA123E" w14:paraId="6ACEC77F" w14:textId="77777777" w:rsidTr="0000695B">
        <w:tc>
          <w:tcPr>
            <w:tcW w:w="1434" w:type="dxa"/>
          </w:tcPr>
          <w:p w14:paraId="7C4C94E0" w14:textId="1CCEEE9E" w:rsidR="008133D8" w:rsidRDefault="00EA7BF2" w:rsidP="00356A78">
            <w:pPr>
              <w:jc w:val="center"/>
              <w:rPr>
                <w:rFonts w:ascii="Aptos Display" w:hAnsi="Aptos Display" w:cstheme="minorHAnsi"/>
              </w:rPr>
            </w:pPr>
            <w:r>
              <w:rPr>
                <w:rFonts w:ascii="Aptos Display" w:hAnsi="Aptos Display" w:cstheme="minorHAnsi"/>
              </w:rPr>
              <w:t>PD</w:t>
            </w:r>
          </w:p>
        </w:tc>
        <w:tc>
          <w:tcPr>
            <w:tcW w:w="1351" w:type="dxa"/>
            <w:shd w:val="clear" w:color="auto" w:fill="auto"/>
          </w:tcPr>
          <w:p w14:paraId="20F85009" w14:textId="060AC700" w:rsidR="008133D8" w:rsidRPr="00726D1D" w:rsidRDefault="00AA5333" w:rsidP="00356A78">
            <w:pPr>
              <w:rPr>
                <w:rFonts w:ascii="Aptos Display" w:hAnsi="Aptos Display" w:cstheme="minorHAnsi"/>
                <w:highlight w:val="yellow"/>
              </w:rPr>
            </w:pPr>
            <w:r>
              <w:rPr>
                <w:rFonts w:ascii="Aptos Display" w:hAnsi="Aptos Display" w:cstheme="minorHAnsi"/>
              </w:rPr>
              <w:t xml:space="preserve">Product </w:t>
            </w:r>
            <w:r w:rsidR="00FD548C" w:rsidRPr="00AA5333">
              <w:rPr>
                <w:rFonts w:ascii="Aptos Display" w:hAnsi="Aptos Display" w:cstheme="minorHAnsi"/>
              </w:rPr>
              <w:t xml:space="preserve">Loan to Value </w:t>
            </w:r>
            <w:r w:rsidR="006253B1" w:rsidRPr="00AA5333">
              <w:rPr>
                <w:rFonts w:ascii="Aptos Display" w:hAnsi="Aptos Display" w:cstheme="minorHAnsi"/>
              </w:rPr>
              <w:t>(LTV) Percentage (%)</w:t>
            </w:r>
          </w:p>
        </w:tc>
        <w:tc>
          <w:tcPr>
            <w:tcW w:w="5310" w:type="dxa"/>
          </w:tcPr>
          <w:p w14:paraId="7D4DA463" w14:textId="413F7AF5" w:rsidR="00AA5333" w:rsidRDefault="00587D1C" w:rsidP="00356A78">
            <w:pPr>
              <w:rPr>
                <w:rFonts w:ascii="Aptos Display" w:hAnsi="Aptos Display" w:cstheme="minorHAnsi"/>
              </w:rPr>
            </w:pPr>
            <w:r w:rsidRPr="00587D1C">
              <w:rPr>
                <w:rFonts w:ascii="Aptos Display" w:hAnsi="Aptos Display" w:cstheme="minorHAnsi"/>
              </w:rPr>
              <w:t>Loan to value (LTV) is a measure comparing the loan amount to the property's total value</w:t>
            </w:r>
            <w:r>
              <w:rPr>
                <w:rFonts w:ascii="Aptos Display" w:hAnsi="Aptos Display" w:cstheme="minorHAnsi"/>
              </w:rPr>
              <w:t>, in this case, the Sales Price ($) as indicated in the prequalification form.</w:t>
            </w:r>
          </w:p>
          <w:p w14:paraId="23ECDD2A" w14:textId="77777777" w:rsidR="00AA5333" w:rsidRDefault="00AA5333" w:rsidP="00356A78">
            <w:pPr>
              <w:rPr>
                <w:rFonts w:ascii="Aptos Display" w:hAnsi="Aptos Display" w:cstheme="minorHAnsi"/>
              </w:rPr>
            </w:pPr>
          </w:p>
          <w:p w14:paraId="734F62F8" w14:textId="02077D29" w:rsidR="00587D1C" w:rsidRDefault="0036336E" w:rsidP="00356A78">
            <w:pPr>
              <w:rPr>
                <w:rFonts w:ascii="Aptos Display" w:hAnsi="Aptos Display" w:cstheme="minorHAnsi"/>
              </w:rPr>
            </w:pPr>
            <w:r>
              <w:rPr>
                <w:rFonts w:ascii="Aptos Display" w:hAnsi="Aptos Display" w:cstheme="minorHAnsi"/>
              </w:rPr>
              <w:t>This value will vary depending on the loan type, property</w:t>
            </w:r>
            <w:r w:rsidR="003C524B">
              <w:rPr>
                <w:rFonts w:ascii="Aptos Display" w:hAnsi="Aptos Display" w:cstheme="minorHAnsi"/>
              </w:rPr>
              <w:t xml:space="preserve"> location (municipality), and others. </w:t>
            </w:r>
          </w:p>
          <w:p w14:paraId="1C704ABE" w14:textId="77777777" w:rsidR="003C524B" w:rsidRDefault="003C524B" w:rsidP="00356A78">
            <w:pPr>
              <w:rPr>
                <w:rFonts w:ascii="Aptos Display" w:hAnsi="Aptos Display" w:cstheme="minorHAnsi"/>
              </w:rPr>
            </w:pPr>
          </w:p>
          <w:p w14:paraId="71232A14" w14:textId="62B6F1BF" w:rsidR="00CE6F21" w:rsidRPr="00FA123E" w:rsidRDefault="00FA123E" w:rsidP="00356A78">
            <w:pPr>
              <w:rPr>
                <w:rFonts w:ascii="Aptos Display" w:hAnsi="Aptos Display" w:cstheme="minorHAnsi"/>
              </w:rPr>
            </w:pPr>
            <w:r w:rsidRPr="00122F98">
              <w:rPr>
                <w:rFonts w:ascii="Aptos Display" w:hAnsi="Aptos Display" w:cstheme="minorHAnsi"/>
              </w:rPr>
              <w:t>For this field, it is required that the system includes a feature enabling a PM representative to perform updates of these values.</w:t>
            </w:r>
          </w:p>
        </w:tc>
        <w:tc>
          <w:tcPr>
            <w:tcW w:w="1170" w:type="dxa"/>
          </w:tcPr>
          <w:p w14:paraId="6D124609" w14:textId="6A3028CD" w:rsidR="008133D8" w:rsidRPr="00FA123E" w:rsidRDefault="00AB3204" w:rsidP="00356A78">
            <w:pPr>
              <w:jc w:val="center"/>
              <w:rPr>
                <w:rFonts w:ascii="Aptos Display" w:hAnsi="Aptos Display" w:cstheme="minorHAnsi"/>
              </w:rPr>
            </w:pPr>
            <w:r>
              <w:rPr>
                <w:rFonts w:ascii="Aptos Display" w:hAnsi="Aptos Display" w:cstheme="minorHAnsi"/>
              </w:rPr>
              <w:t>Percentage (%)</w:t>
            </w:r>
          </w:p>
        </w:tc>
        <w:tc>
          <w:tcPr>
            <w:tcW w:w="985" w:type="dxa"/>
          </w:tcPr>
          <w:p w14:paraId="7115C260" w14:textId="3AFD5E01" w:rsidR="008133D8" w:rsidRPr="00FA123E" w:rsidRDefault="00AB3204" w:rsidP="00AB3204">
            <w:pPr>
              <w:jc w:val="left"/>
              <w:rPr>
                <w:rFonts w:ascii="Aptos Display" w:hAnsi="Aptos Display" w:cstheme="minorHAnsi"/>
              </w:rPr>
            </w:pPr>
            <w:r>
              <w:rPr>
                <w:rFonts w:ascii="Aptos Display" w:hAnsi="Aptos Display" w:cstheme="minorHAnsi"/>
              </w:rPr>
              <w:t xml:space="preserve">Calculator Logic: </w:t>
            </w:r>
            <w:r w:rsidRPr="00122F98">
              <w:rPr>
                <w:rFonts w:ascii="Aptos Display" w:hAnsi="Aptos Display" w:cstheme="minorHAnsi"/>
              </w:rPr>
              <w:t>Business Unit (PM Representative)</w:t>
            </w:r>
          </w:p>
        </w:tc>
      </w:tr>
      <w:tr w:rsidR="00AA5333" w:rsidRPr="00205C87" w14:paraId="3CC80903" w14:textId="77777777" w:rsidTr="0000695B">
        <w:tc>
          <w:tcPr>
            <w:tcW w:w="1434" w:type="dxa"/>
          </w:tcPr>
          <w:p w14:paraId="6D43BD7F" w14:textId="3819B023" w:rsidR="00AA5333" w:rsidRDefault="00AA5333" w:rsidP="00AA5333">
            <w:pPr>
              <w:jc w:val="center"/>
              <w:rPr>
                <w:rFonts w:ascii="Aptos Display" w:hAnsi="Aptos Display" w:cstheme="minorHAnsi"/>
              </w:rPr>
            </w:pPr>
            <w:r>
              <w:rPr>
                <w:rFonts w:ascii="Aptos Display" w:hAnsi="Aptos Display" w:cstheme="minorHAnsi"/>
              </w:rPr>
              <w:t>F</w:t>
            </w:r>
          </w:p>
        </w:tc>
        <w:tc>
          <w:tcPr>
            <w:tcW w:w="1351" w:type="dxa"/>
          </w:tcPr>
          <w:p w14:paraId="5AC9932E" w14:textId="4C870BC6" w:rsidR="00AA5333" w:rsidRDefault="00AA5333" w:rsidP="001F7321">
            <w:pPr>
              <w:jc w:val="left"/>
              <w:rPr>
                <w:rFonts w:ascii="Aptos Display" w:hAnsi="Aptos Display" w:cstheme="minorHAnsi"/>
                <w:highlight w:val="yellow"/>
              </w:rPr>
            </w:pPr>
            <w:r w:rsidRPr="00776918">
              <w:rPr>
                <w:rFonts w:ascii="Aptos Display" w:hAnsi="Aptos Display" w:cstheme="minorHAnsi"/>
              </w:rPr>
              <w:t>Base Loan Amount ($)</w:t>
            </w:r>
          </w:p>
        </w:tc>
        <w:tc>
          <w:tcPr>
            <w:tcW w:w="5310" w:type="dxa"/>
          </w:tcPr>
          <w:p w14:paraId="7F3DB7B3" w14:textId="13AF79D1" w:rsidR="00BD3A64" w:rsidRDefault="0041447D" w:rsidP="00AA5333">
            <w:pPr>
              <w:rPr>
                <w:rFonts w:ascii="Aptos Display" w:hAnsi="Aptos Display" w:cstheme="minorHAnsi"/>
              </w:rPr>
            </w:pPr>
            <w:r w:rsidRPr="0041447D">
              <w:rPr>
                <w:rFonts w:ascii="Aptos Display" w:hAnsi="Aptos Display" w:cstheme="minorHAnsi"/>
              </w:rPr>
              <w:t>The base loan amount represents the</w:t>
            </w:r>
            <w:r>
              <w:rPr>
                <w:rFonts w:ascii="Aptos Display" w:hAnsi="Aptos Display" w:cstheme="minorHAnsi"/>
              </w:rPr>
              <w:t xml:space="preserve"> estimated</w:t>
            </w:r>
            <w:r w:rsidRPr="0041447D">
              <w:rPr>
                <w:rFonts w:ascii="Aptos Display" w:hAnsi="Aptos Display" w:cstheme="minorHAnsi"/>
              </w:rPr>
              <w:t xml:space="preserve"> initial </w:t>
            </w:r>
            <w:r>
              <w:rPr>
                <w:rFonts w:ascii="Aptos Display" w:hAnsi="Aptos Display" w:cstheme="minorHAnsi"/>
              </w:rPr>
              <w:t>amount</w:t>
            </w:r>
            <w:r w:rsidRPr="0041447D">
              <w:rPr>
                <w:rFonts w:ascii="Aptos Display" w:hAnsi="Aptos Display" w:cstheme="minorHAnsi"/>
              </w:rPr>
              <w:t xml:space="preserve"> </w:t>
            </w:r>
            <w:r w:rsidR="002F011D">
              <w:rPr>
                <w:rFonts w:ascii="Aptos Display" w:hAnsi="Aptos Display" w:cstheme="minorHAnsi"/>
              </w:rPr>
              <w:t>that the borrower could be eligible for</w:t>
            </w:r>
            <w:r w:rsidR="00776918">
              <w:rPr>
                <w:rFonts w:ascii="Aptos Display" w:hAnsi="Aptos Display" w:cstheme="minorHAnsi"/>
              </w:rPr>
              <w:t xml:space="preserve"> excluding additional fees that might apply depending on the product (loan type).</w:t>
            </w:r>
          </w:p>
          <w:p w14:paraId="6B97D267" w14:textId="77777777" w:rsidR="00776918" w:rsidRDefault="00776918" w:rsidP="00AA5333">
            <w:pPr>
              <w:rPr>
                <w:rFonts w:ascii="Aptos Display" w:hAnsi="Aptos Display" w:cstheme="minorHAnsi"/>
              </w:rPr>
            </w:pPr>
          </w:p>
          <w:p w14:paraId="33555F3D" w14:textId="77777777" w:rsidR="00AA5333" w:rsidRDefault="00BD3A64" w:rsidP="00AA5333">
            <w:pPr>
              <w:rPr>
                <w:rFonts w:ascii="Aptos Display" w:hAnsi="Aptos Display" w:cstheme="minorHAnsi"/>
              </w:rPr>
            </w:pPr>
            <w:r>
              <w:rPr>
                <w:rFonts w:ascii="Aptos Display" w:hAnsi="Aptos Display" w:cstheme="minorHAnsi"/>
              </w:rPr>
              <w:t>Formula: [</w:t>
            </w:r>
            <w:r w:rsidRPr="00BD3A64">
              <w:rPr>
                <w:rFonts w:ascii="Aptos Display" w:hAnsi="Aptos Display" w:cstheme="minorHAnsi"/>
                <w:b/>
                <w:bCs/>
              </w:rPr>
              <w:t>Sales Price ($)</w:t>
            </w:r>
            <w:r w:rsidR="004230A5">
              <w:rPr>
                <w:rFonts w:ascii="Aptos Display" w:hAnsi="Aptos Display" w:cstheme="minorHAnsi"/>
              </w:rPr>
              <w:t>]*[</w:t>
            </w:r>
            <w:r w:rsidR="004230A5" w:rsidRPr="004230A5">
              <w:rPr>
                <w:rFonts w:ascii="Aptos Display" w:hAnsi="Aptos Display" w:cstheme="minorHAnsi"/>
                <w:b/>
                <w:bCs/>
              </w:rPr>
              <w:t>Product Loan to Value (LTV) Percentage (%)</w:t>
            </w:r>
            <w:r w:rsidR="004230A5" w:rsidRPr="004230A5">
              <w:rPr>
                <w:rFonts w:ascii="Aptos Display" w:hAnsi="Aptos Display" w:cstheme="minorHAnsi"/>
              </w:rPr>
              <w:t>]</w:t>
            </w:r>
          </w:p>
          <w:p w14:paraId="02202C73" w14:textId="34518205" w:rsidR="003518DB" w:rsidRDefault="003518DB" w:rsidP="00AA5333">
            <w:pPr>
              <w:rPr>
                <w:rFonts w:ascii="Aptos Display" w:hAnsi="Aptos Display" w:cstheme="minorHAnsi"/>
              </w:rPr>
            </w:pPr>
          </w:p>
        </w:tc>
        <w:tc>
          <w:tcPr>
            <w:tcW w:w="1170" w:type="dxa"/>
          </w:tcPr>
          <w:p w14:paraId="2755D800" w14:textId="4AF0E3AA" w:rsidR="00AA5333" w:rsidRPr="00205C87" w:rsidRDefault="00AA5333" w:rsidP="00AA5333">
            <w:pPr>
              <w:jc w:val="center"/>
              <w:rPr>
                <w:rFonts w:ascii="Aptos Display" w:hAnsi="Aptos Display" w:cstheme="minorHAnsi"/>
                <w:lang w:val="es-PR"/>
              </w:rPr>
            </w:pPr>
            <w:r>
              <w:rPr>
                <w:rFonts w:ascii="Aptos Display" w:hAnsi="Aptos Display" w:cstheme="minorHAnsi"/>
              </w:rPr>
              <w:t>Amount ($)</w:t>
            </w:r>
          </w:p>
        </w:tc>
        <w:tc>
          <w:tcPr>
            <w:tcW w:w="985" w:type="dxa"/>
          </w:tcPr>
          <w:p w14:paraId="234C2F87" w14:textId="418D126B" w:rsidR="00AA5333" w:rsidRPr="00205C87" w:rsidRDefault="003C7753" w:rsidP="00AA5333">
            <w:pPr>
              <w:rPr>
                <w:rFonts w:ascii="Aptos Display" w:hAnsi="Aptos Display" w:cstheme="minorHAnsi"/>
                <w:lang w:val="es-PR"/>
              </w:rPr>
            </w:pPr>
            <w:r>
              <w:rPr>
                <w:rFonts w:ascii="Aptos Display" w:hAnsi="Aptos Display" w:cstheme="minorHAnsi"/>
              </w:rPr>
              <w:t>Calculator Logic: Formula</w:t>
            </w:r>
          </w:p>
        </w:tc>
      </w:tr>
      <w:tr w:rsidR="00B20831" w:rsidRPr="00205C87" w14:paraId="2B641DBD" w14:textId="77777777" w:rsidTr="0000695B">
        <w:tc>
          <w:tcPr>
            <w:tcW w:w="1434" w:type="dxa"/>
          </w:tcPr>
          <w:p w14:paraId="603FD903" w14:textId="14C0E9A3" w:rsidR="00B20831" w:rsidRDefault="00B20831" w:rsidP="00AA5333">
            <w:pPr>
              <w:jc w:val="center"/>
              <w:rPr>
                <w:rFonts w:ascii="Aptos Display" w:hAnsi="Aptos Display" w:cstheme="minorHAnsi"/>
              </w:rPr>
            </w:pPr>
            <w:r>
              <w:rPr>
                <w:rFonts w:ascii="Aptos Display" w:hAnsi="Aptos Display" w:cstheme="minorHAnsi"/>
              </w:rPr>
              <w:t>PD</w:t>
            </w:r>
          </w:p>
        </w:tc>
        <w:tc>
          <w:tcPr>
            <w:tcW w:w="1351" w:type="dxa"/>
          </w:tcPr>
          <w:p w14:paraId="0C752860" w14:textId="65491DB7" w:rsidR="00B20831" w:rsidRPr="00776918" w:rsidRDefault="00B20831" w:rsidP="001F7321">
            <w:pPr>
              <w:rPr>
                <w:rFonts w:ascii="Aptos Display" w:hAnsi="Aptos Display" w:cstheme="minorHAnsi"/>
              </w:rPr>
            </w:pPr>
            <w:r w:rsidRPr="00B20831">
              <w:rPr>
                <w:rFonts w:ascii="Aptos Display" w:hAnsi="Aptos Display" w:cstheme="minorHAnsi"/>
              </w:rPr>
              <w:t>Product Loan Amount Limit ($)</w:t>
            </w:r>
          </w:p>
        </w:tc>
        <w:tc>
          <w:tcPr>
            <w:tcW w:w="5310" w:type="dxa"/>
          </w:tcPr>
          <w:p w14:paraId="27B45D35" w14:textId="77777777" w:rsidR="00B20831" w:rsidRDefault="003C7753" w:rsidP="00AA5333">
            <w:pPr>
              <w:rPr>
                <w:rFonts w:ascii="Aptos Display" w:hAnsi="Aptos Display" w:cstheme="minorHAnsi"/>
              </w:rPr>
            </w:pPr>
            <w:r>
              <w:rPr>
                <w:rFonts w:ascii="Aptos Display" w:hAnsi="Aptos Display" w:cstheme="minorHAnsi"/>
              </w:rPr>
              <w:t xml:space="preserve">This loan amount ($) limit will apply to </w:t>
            </w:r>
            <w:r w:rsidRPr="00831851">
              <w:rPr>
                <w:rFonts w:ascii="Aptos Display" w:hAnsi="Aptos Display" w:cstheme="minorHAnsi"/>
                <w:b/>
                <w:bCs/>
              </w:rPr>
              <w:t>loan type = FHA, Conventional (Freddie Mac</w:t>
            </w:r>
            <w:r>
              <w:rPr>
                <w:rFonts w:ascii="Aptos Display" w:hAnsi="Aptos Display" w:cstheme="minorHAnsi"/>
              </w:rPr>
              <w:t xml:space="preserve">). </w:t>
            </w:r>
          </w:p>
          <w:p w14:paraId="3CA21573" w14:textId="77777777" w:rsidR="003C7753" w:rsidRDefault="003C7753" w:rsidP="00AA5333">
            <w:pPr>
              <w:rPr>
                <w:rFonts w:ascii="Aptos Display" w:hAnsi="Aptos Display" w:cstheme="minorHAnsi"/>
              </w:rPr>
            </w:pPr>
          </w:p>
          <w:p w14:paraId="059AAE04" w14:textId="311DA0BD" w:rsidR="003C7753" w:rsidRPr="0041447D" w:rsidRDefault="003C7753" w:rsidP="00AA5333">
            <w:pPr>
              <w:rPr>
                <w:rFonts w:ascii="Aptos Display" w:hAnsi="Aptos Display" w:cstheme="minorHAnsi"/>
              </w:rPr>
            </w:pPr>
            <w:r w:rsidRPr="00122F98">
              <w:rPr>
                <w:rFonts w:ascii="Aptos Display" w:hAnsi="Aptos Display" w:cstheme="minorHAnsi"/>
              </w:rPr>
              <w:t>For this field, it is required that the system includes a feature enabling a PM representative to perform updates of these values.</w:t>
            </w:r>
          </w:p>
        </w:tc>
        <w:tc>
          <w:tcPr>
            <w:tcW w:w="1170" w:type="dxa"/>
          </w:tcPr>
          <w:p w14:paraId="1A127957" w14:textId="7DC023C2" w:rsidR="00B20831" w:rsidRDefault="00B20831" w:rsidP="00AA5333">
            <w:pPr>
              <w:jc w:val="center"/>
              <w:rPr>
                <w:rFonts w:ascii="Aptos Display" w:hAnsi="Aptos Display" w:cstheme="minorHAnsi"/>
              </w:rPr>
            </w:pPr>
            <w:r>
              <w:rPr>
                <w:rFonts w:ascii="Aptos Display" w:hAnsi="Aptos Display" w:cstheme="minorHAnsi"/>
              </w:rPr>
              <w:t>Amount ($)</w:t>
            </w:r>
          </w:p>
        </w:tc>
        <w:tc>
          <w:tcPr>
            <w:tcW w:w="985" w:type="dxa"/>
          </w:tcPr>
          <w:p w14:paraId="51C5C6B0" w14:textId="78811901" w:rsidR="00B20831" w:rsidRDefault="003C7753" w:rsidP="00AA5333">
            <w:pPr>
              <w:rPr>
                <w:rFonts w:ascii="Aptos Display" w:hAnsi="Aptos Display" w:cstheme="minorHAnsi"/>
              </w:rPr>
            </w:pPr>
            <w:r>
              <w:rPr>
                <w:rFonts w:ascii="Aptos Display" w:hAnsi="Aptos Display" w:cstheme="minorHAnsi"/>
              </w:rPr>
              <w:t xml:space="preserve">Calculator Logic: </w:t>
            </w:r>
            <w:r w:rsidRPr="00122F98">
              <w:rPr>
                <w:rFonts w:ascii="Aptos Display" w:hAnsi="Aptos Display" w:cstheme="minorHAnsi"/>
              </w:rPr>
              <w:t>Business Unit (PM Representative)</w:t>
            </w:r>
          </w:p>
        </w:tc>
      </w:tr>
      <w:tr w:rsidR="00B20831" w:rsidRPr="00205C87" w14:paraId="7EDCF45A" w14:textId="77777777" w:rsidTr="0000695B">
        <w:tc>
          <w:tcPr>
            <w:tcW w:w="1434" w:type="dxa"/>
          </w:tcPr>
          <w:p w14:paraId="5D3D7A03" w14:textId="4EC1B271" w:rsidR="00B20831" w:rsidRDefault="00B20831" w:rsidP="00B20831">
            <w:pPr>
              <w:jc w:val="center"/>
              <w:rPr>
                <w:rFonts w:ascii="Aptos Display" w:hAnsi="Aptos Display" w:cstheme="minorHAnsi"/>
              </w:rPr>
            </w:pPr>
            <w:r>
              <w:rPr>
                <w:rFonts w:ascii="Aptos Display" w:hAnsi="Aptos Display" w:cstheme="minorHAnsi"/>
              </w:rPr>
              <w:t>PD</w:t>
            </w:r>
          </w:p>
        </w:tc>
        <w:tc>
          <w:tcPr>
            <w:tcW w:w="1351" w:type="dxa"/>
          </w:tcPr>
          <w:p w14:paraId="1A7EB8AB" w14:textId="456D9672" w:rsidR="00B20831" w:rsidRPr="00776918" w:rsidRDefault="00B20831" w:rsidP="00B20831">
            <w:pPr>
              <w:rPr>
                <w:rFonts w:ascii="Aptos Display" w:hAnsi="Aptos Display" w:cstheme="minorHAnsi"/>
              </w:rPr>
            </w:pPr>
            <w:r>
              <w:rPr>
                <w:rFonts w:ascii="Aptos Display" w:hAnsi="Aptos Display" w:cstheme="minorHAnsi"/>
              </w:rPr>
              <w:t xml:space="preserve">Upfront Mortgage Insurance </w:t>
            </w:r>
            <w:r>
              <w:rPr>
                <w:rFonts w:ascii="Aptos Display" w:hAnsi="Aptos Display" w:cstheme="minorHAnsi"/>
              </w:rPr>
              <w:lastRenderedPageBreak/>
              <w:t>(MI) Percentage (%)</w:t>
            </w:r>
          </w:p>
        </w:tc>
        <w:tc>
          <w:tcPr>
            <w:tcW w:w="5310" w:type="dxa"/>
          </w:tcPr>
          <w:p w14:paraId="067437E4" w14:textId="77777777" w:rsidR="00B20831" w:rsidRDefault="00B20831" w:rsidP="00B20831">
            <w:r>
              <w:rPr>
                <w:rFonts w:ascii="Aptos Display" w:hAnsi="Aptos Display" w:cstheme="minorHAnsi"/>
              </w:rPr>
              <w:lastRenderedPageBreak/>
              <w:t xml:space="preserve">The Upfront Mortgage Insurance (MI) is a percentage of the loan amount that is paid upfront during the purchase transaction. This value (percentage) is only applicable for the </w:t>
            </w:r>
            <w:r w:rsidRPr="00B20831">
              <w:rPr>
                <w:rFonts w:ascii="Aptos Display" w:hAnsi="Aptos Display" w:cstheme="minorHAnsi"/>
                <w:b/>
                <w:bCs/>
              </w:rPr>
              <w:t>loan type = FHA</w:t>
            </w:r>
            <w:r>
              <w:rPr>
                <w:rFonts w:ascii="Aptos Display" w:hAnsi="Aptos Display" w:cstheme="minorHAnsi"/>
              </w:rPr>
              <w:t xml:space="preserve">. </w:t>
            </w:r>
          </w:p>
          <w:p w14:paraId="3390D39C" w14:textId="77777777" w:rsidR="00B20831" w:rsidRDefault="00B20831" w:rsidP="00B20831">
            <w:pPr>
              <w:rPr>
                <w:rFonts w:ascii="Aptos Display" w:hAnsi="Aptos Display" w:cstheme="minorHAnsi"/>
              </w:rPr>
            </w:pPr>
          </w:p>
          <w:p w14:paraId="0A7F45C0" w14:textId="5612E0D6" w:rsidR="00B20831" w:rsidRPr="0041447D" w:rsidRDefault="00B20831" w:rsidP="00B20831">
            <w:pPr>
              <w:rPr>
                <w:rFonts w:ascii="Aptos Display" w:hAnsi="Aptos Display" w:cstheme="minorHAnsi"/>
              </w:rPr>
            </w:pPr>
            <w:r>
              <w:rPr>
                <w:rFonts w:ascii="Aptos Display" w:hAnsi="Aptos Display" w:cstheme="minorHAnsi"/>
              </w:rPr>
              <w:t>I</w:t>
            </w:r>
            <w:r w:rsidRPr="00122F98">
              <w:rPr>
                <w:rFonts w:ascii="Aptos Display" w:hAnsi="Aptos Display" w:cstheme="minorHAnsi"/>
              </w:rPr>
              <w:t>t is required that the system includes a feature enabling a PM representative to perform</w:t>
            </w:r>
            <w:r>
              <w:rPr>
                <w:rFonts w:ascii="Aptos Display" w:hAnsi="Aptos Display" w:cstheme="minorHAnsi"/>
              </w:rPr>
              <w:t xml:space="preserve"> </w:t>
            </w:r>
            <w:r w:rsidRPr="00122F98">
              <w:rPr>
                <w:rFonts w:ascii="Aptos Display" w:hAnsi="Aptos Display" w:cstheme="minorHAnsi"/>
              </w:rPr>
              <w:t>updates of these values</w:t>
            </w:r>
            <w:r>
              <w:rPr>
                <w:rFonts w:ascii="Aptos Display" w:hAnsi="Aptos Display" w:cstheme="minorHAnsi"/>
              </w:rPr>
              <w:t>, if needed.</w:t>
            </w:r>
          </w:p>
        </w:tc>
        <w:tc>
          <w:tcPr>
            <w:tcW w:w="1170" w:type="dxa"/>
          </w:tcPr>
          <w:p w14:paraId="4FA3911E" w14:textId="2D48516D" w:rsidR="00B20831" w:rsidRDefault="00B20831" w:rsidP="00B20831">
            <w:pPr>
              <w:jc w:val="center"/>
              <w:rPr>
                <w:rFonts w:ascii="Aptos Display" w:hAnsi="Aptos Display" w:cstheme="minorHAnsi"/>
              </w:rPr>
            </w:pPr>
            <w:r>
              <w:rPr>
                <w:rFonts w:ascii="Aptos Display" w:hAnsi="Aptos Display" w:cstheme="minorHAnsi"/>
              </w:rPr>
              <w:lastRenderedPageBreak/>
              <w:t>Percentage (%)</w:t>
            </w:r>
          </w:p>
        </w:tc>
        <w:tc>
          <w:tcPr>
            <w:tcW w:w="985" w:type="dxa"/>
          </w:tcPr>
          <w:p w14:paraId="510318D8" w14:textId="4A689AB7" w:rsidR="00B20831" w:rsidRDefault="00B20831" w:rsidP="00B20831">
            <w:pPr>
              <w:rPr>
                <w:rFonts w:ascii="Aptos Display" w:hAnsi="Aptos Display" w:cstheme="minorHAnsi"/>
              </w:rPr>
            </w:pPr>
            <w:r>
              <w:rPr>
                <w:rFonts w:ascii="Aptos Display" w:hAnsi="Aptos Display" w:cstheme="minorHAnsi"/>
              </w:rPr>
              <w:t xml:space="preserve">Calculator Logic: </w:t>
            </w:r>
            <w:r w:rsidRPr="00122F98">
              <w:rPr>
                <w:rFonts w:ascii="Aptos Display" w:hAnsi="Aptos Display" w:cstheme="minorHAnsi"/>
              </w:rPr>
              <w:t xml:space="preserve">Business </w:t>
            </w:r>
            <w:r w:rsidRPr="00122F98">
              <w:rPr>
                <w:rFonts w:ascii="Aptos Display" w:hAnsi="Aptos Display" w:cstheme="minorHAnsi"/>
              </w:rPr>
              <w:lastRenderedPageBreak/>
              <w:t>Unit (PM Representative)</w:t>
            </w:r>
          </w:p>
        </w:tc>
      </w:tr>
      <w:tr w:rsidR="00B20831" w:rsidRPr="00205C87" w14:paraId="2C4208B3" w14:textId="77777777" w:rsidTr="0000695B">
        <w:tc>
          <w:tcPr>
            <w:tcW w:w="1434" w:type="dxa"/>
          </w:tcPr>
          <w:p w14:paraId="595E8881" w14:textId="6C13EE4A" w:rsidR="00B20831" w:rsidRDefault="00B20831" w:rsidP="00B20831">
            <w:pPr>
              <w:jc w:val="center"/>
              <w:rPr>
                <w:rFonts w:ascii="Aptos Display" w:hAnsi="Aptos Display" w:cstheme="minorHAnsi"/>
              </w:rPr>
            </w:pPr>
            <w:r>
              <w:rPr>
                <w:rFonts w:ascii="Aptos Display" w:hAnsi="Aptos Display" w:cstheme="minorHAnsi"/>
              </w:rPr>
              <w:lastRenderedPageBreak/>
              <w:t>F</w:t>
            </w:r>
          </w:p>
        </w:tc>
        <w:tc>
          <w:tcPr>
            <w:tcW w:w="1351" w:type="dxa"/>
          </w:tcPr>
          <w:p w14:paraId="1AA7961B" w14:textId="5CF99F4B" w:rsidR="00B20831" w:rsidRPr="00776918" w:rsidRDefault="00B20831" w:rsidP="00B20831">
            <w:pPr>
              <w:rPr>
                <w:rFonts w:ascii="Aptos Display" w:hAnsi="Aptos Display" w:cstheme="minorHAnsi"/>
              </w:rPr>
            </w:pPr>
            <w:r>
              <w:rPr>
                <w:rFonts w:ascii="Aptos Display" w:hAnsi="Aptos Display" w:cstheme="minorHAnsi"/>
              </w:rPr>
              <w:t xml:space="preserve">Upfront Mortgage Insurance (MI) Amount ($) </w:t>
            </w:r>
          </w:p>
        </w:tc>
        <w:tc>
          <w:tcPr>
            <w:tcW w:w="5310" w:type="dxa"/>
          </w:tcPr>
          <w:p w14:paraId="68E4951F" w14:textId="2D034B59" w:rsidR="00B20831" w:rsidRDefault="00B20831" w:rsidP="00B20831">
            <w:pPr>
              <w:rPr>
                <w:rFonts w:ascii="Aptos Display" w:hAnsi="Aptos Display" w:cstheme="minorHAnsi"/>
              </w:rPr>
            </w:pPr>
            <w:r>
              <w:rPr>
                <w:rFonts w:ascii="Aptos Display" w:hAnsi="Aptos Display" w:cstheme="minorHAnsi"/>
              </w:rPr>
              <w:t>This value (</w:t>
            </w:r>
            <w:r w:rsidR="00DF5371">
              <w:rPr>
                <w:rFonts w:ascii="Aptos Display" w:hAnsi="Aptos Display" w:cstheme="minorHAnsi"/>
              </w:rPr>
              <w:t>amount</w:t>
            </w:r>
            <w:r>
              <w:rPr>
                <w:rFonts w:ascii="Aptos Display" w:hAnsi="Aptos Display" w:cstheme="minorHAnsi"/>
              </w:rPr>
              <w:t xml:space="preserve">) is only applicable for the </w:t>
            </w:r>
            <w:r w:rsidRPr="00B20831">
              <w:rPr>
                <w:rFonts w:ascii="Aptos Display" w:hAnsi="Aptos Display" w:cstheme="minorHAnsi"/>
                <w:b/>
                <w:bCs/>
              </w:rPr>
              <w:t>loan type = FHA</w:t>
            </w:r>
            <w:r>
              <w:rPr>
                <w:rFonts w:ascii="Aptos Display" w:hAnsi="Aptos Display" w:cstheme="minorHAnsi"/>
              </w:rPr>
              <w:t xml:space="preserve">. </w:t>
            </w:r>
          </w:p>
          <w:p w14:paraId="7F066799" w14:textId="77777777" w:rsidR="009145F7" w:rsidRDefault="009145F7" w:rsidP="00B20831">
            <w:pPr>
              <w:rPr>
                <w:rFonts w:ascii="Aptos Display" w:hAnsi="Aptos Display" w:cstheme="minorHAnsi"/>
              </w:rPr>
            </w:pPr>
          </w:p>
          <w:p w14:paraId="1D9FCFF0" w14:textId="77777777" w:rsidR="009145F7" w:rsidRDefault="00B20831" w:rsidP="00B20831">
            <w:pPr>
              <w:rPr>
                <w:rFonts w:ascii="Aptos Display" w:hAnsi="Aptos Display" w:cstheme="minorHAnsi"/>
              </w:rPr>
            </w:pPr>
            <w:r>
              <w:rPr>
                <w:rFonts w:ascii="Aptos Display" w:hAnsi="Aptos Display" w:cstheme="minorHAnsi"/>
              </w:rPr>
              <w:t xml:space="preserve">Formula: </w:t>
            </w:r>
          </w:p>
          <w:p w14:paraId="2439BCBA" w14:textId="33C1672C" w:rsidR="00B20831" w:rsidRDefault="00B20831" w:rsidP="00B20831">
            <w:pPr>
              <w:rPr>
                <w:rFonts w:ascii="Aptos Display" w:hAnsi="Aptos Display" w:cstheme="minorHAnsi"/>
              </w:rPr>
            </w:pPr>
            <w:r w:rsidRPr="006C0411">
              <w:rPr>
                <w:rFonts w:ascii="Aptos Display" w:hAnsi="Aptos Display" w:cstheme="minorHAnsi"/>
              </w:rPr>
              <w:t>IF [</w:t>
            </w:r>
            <w:r w:rsidRPr="006C0411">
              <w:rPr>
                <w:rFonts w:ascii="Aptos Display" w:hAnsi="Aptos Display" w:cstheme="minorHAnsi"/>
                <w:b/>
                <w:bCs/>
              </w:rPr>
              <w:t>Base Loan Amount ($)</w:t>
            </w:r>
            <w:r w:rsidRPr="006C0411">
              <w:rPr>
                <w:rFonts w:ascii="Aptos Display" w:hAnsi="Aptos Display" w:cstheme="minorHAnsi"/>
              </w:rPr>
              <w:t>] &gt; [</w:t>
            </w:r>
            <w:r w:rsidRPr="006C0411">
              <w:rPr>
                <w:rFonts w:ascii="Aptos Display" w:hAnsi="Aptos Display" w:cstheme="minorHAnsi"/>
                <w:b/>
                <w:bCs/>
              </w:rPr>
              <w:t>Product Loan Amount Limit ($)</w:t>
            </w:r>
            <w:r w:rsidRPr="006C0411">
              <w:rPr>
                <w:rFonts w:ascii="Aptos Display" w:hAnsi="Aptos Display" w:cstheme="minorHAnsi"/>
              </w:rPr>
              <w:t>]</w:t>
            </w:r>
          </w:p>
          <w:p w14:paraId="677E9058" w14:textId="77777777" w:rsidR="009145F7" w:rsidRPr="006C0411" w:rsidRDefault="009145F7" w:rsidP="00B20831">
            <w:pPr>
              <w:rPr>
                <w:rFonts w:ascii="Aptos Display" w:hAnsi="Aptos Display" w:cstheme="minorHAnsi"/>
              </w:rPr>
            </w:pPr>
          </w:p>
          <w:p w14:paraId="5609E5B7" w14:textId="77777777" w:rsidR="00B20831" w:rsidRPr="006C0411" w:rsidRDefault="00B20831" w:rsidP="00B20831">
            <w:pPr>
              <w:rPr>
                <w:rFonts w:ascii="Aptos Display" w:hAnsi="Aptos Display" w:cstheme="minorHAnsi"/>
              </w:rPr>
            </w:pPr>
            <w:r w:rsidRPr="006C0411">
              <w:rPr>
                <w:rFonts w:ascii="Aptos Display" w:hAnsi="Aptos Display" w:cstheme="minorHAnsi"/>
              </w:rPr>
              <w:t>THEN</w:t>
            </w:r>
          </w:p>
          <w:p w14:paraId="54BE7585" w14:textId="77777777" w:rsidR="00B20831" w:rsidRPr="006C0411" w:rsidRDefault="00B20831" w:rsidP="00B20831">
            <w:pPr>
              <w:rPr>
                <w:rFonts w:ascii="Aptos Display" w:hAnsi="Aptos Display" w:cstheme="minorHAnsi"/>
              </w:rPr>
            </w:pPr>
            <w:r w:rsidRPr="006C0411">
              <w:rPr>
                <w:rFonts w:ascii="Aptos Display" w:hAnsi="Aptos Display" w:cstheme="minorHAnsi"/>
              </w:rPr>
              <w:t xml:space="preserve">            [</w:t>
            </w:r>
            <w:r w:rsidRPr="006C0411">
              <w:rPr>
                <w:rFonts w:ascii="Aptos Display" w:hAnsi="Aptos Display" w:cstheme="minorHAnsi"/>
                <w:b/>
                <w:bCs/>
              </w:rPr>
              <w:t>Product Loan Amount Limit ($)</w:t>
            </w:r>
            <w:r w:rsidRPr="006C0411">
              <w:rPr>
                <w:rFonts w:ascii="Aptos Display" w:hAnsi="Aptos Display" w:cstheme="minorHAnsi"/>
              </w:rPr>
              <w:t>]*[</w:t>
            </w:r>
            <w:r w:rsidRPr="006C0411">
              <w:rPr>
                <w:rFonts w:ascii="Aptos Display" w:hAnsi="Aptos Display" w:cstheme="minorHAnsi"/>
                <w:b/>
                <w:bCs/>
              </w:rPr>
              <w:t>Upfront MI (%)</w:t>
            </w:r>
            <w:r w:rsidRPr="006C0411">
              <w:rPr>
                <w:rFonts w:ascii="Aptos Display" w:hAnsi="Aptos Display" w:cstheme="minorHAnsi"/>
              </w:rPr>
              <w:t>]</w:t>
            </w:r>
          </w:p>
          <w:p w14:paraId="29AF5991" w14:textId="77777777" w:rsidR="00B20831" w:rsidRPr="006C0411" w:rsidRDefault="00B20831" w:rsidP="00B20831">
            <w:pPr>
              <w:rPr>
                <w:rFonts w:ascii="Aptos Display" w:hAnsi="Aptos Display" w:cstheme="minorHAnsi"/>
              </w:rPr>
            </w:pPr>
            <w:r w:rsidRPr="006C0411">
              <w:rPr>
                <w:rFonts w:ascii="Aptos Display" w:hAnsi="Aptos Display" w:cstheme="minorHAnsi"/>
              </w:rPr>
              <w:t>ELSE</w:t>
            </w:r>
          </w:p>
          <w:p w14:paraId="470BD8E1" w14:textId="77777777" w:rsidR="00B20831" w:rsidRPr="006C0411" w:rsidRDefault="00B20831" w:rsidP="00B20831">
            <w:pPr>
              <w:rPr>
                <w:rFonts w:ascii="Aptos Display" w:hAnsi="Aptos Display" w:cstheme="minorHAnsi"/>
              </w:rPr>
            </w:pPr>
            <w:r w:rsidRPr="006C0411">
              <w:rPr>
                <w:rFonts w:ascii="Aptos Display" w:hAnsi="Aptos Display" w:cstheme="minorHAnsi"/>
              </w:rPr>
              <w:t xml:space="preserve">            [</w:t>
            </w:r>
            <w:r w:rsidRPr="006C0411">
              <w:rPr>
                <w:rFonts w:ascii="Aptos Display" w:hAnsi="Aptos Display" w:cstheme="minorHAnsi"/>
                <w:b/>
                <w:bCs/>
              </w:rPr>
              <w:t>Base Loan Amount ($)</w:t>
            </w:r>
            <w:r w:rsidRPr="006C0411">
              <w:rPr>
                <w:rFonts w:ascii="Aptos Display" w:hAnsi="Aptos Display" w:cstheme="minorHAnsi"/>
              </w:rPr>
              <w:t>]*[</w:t>
            </w:r>
            <w:r w:rsidRPr="006C0411">
              <w:rPr>
                <w:rFonts w:ascii="Aptos Display" w:hAnsi="Aptos Display" w:cstheme="minorHAnsi"/>
                <w:b/>
                <w:bCs/>
              </w:rPr>
              <w:t>Upfront MI (%)</w:t>
            </w:r>
            <w:r w:rsidRPr="006C0411">
              <w:rPr>
                <w:rFonts w:ascii="Aptos Display" w:hAnsi="Aptos Display" w:cstheme="minorHAnsi"/>
              </w:rPr>
              <w:t>]</w:t>
            </w:r>
          </w:p>
          <w:p w14:paraId="2C8C1B56" w14:textId="77777777" w:rsidR="00B20831" w:rsidRDefault="00B20831" w:rsidP="00B20831">
            <w:pPr>
              <w:rPr>
                <w:rFonts w:ascii="Aptos Display" w:hAnsi="Aptos Display" w:cstheme="minorHAnsi"/>
              </w:rPr>
            </w:pPr>
            <w:r w:rsidRPr="006C0411">
              <w:rPr>
                <w:rFonts w:ascii="Aptos Display" w:hAnsi="Aptos Display" w:cstheme="minorHAnsi"/>
              </w:rPr>
              <w:t>END</w:t>
            </w:r>
          </w:p>
          <w:p w14:paraId="2A364A19" w14:textId="77777777" w:rsidR="00B20831" w:rsidRPr="0041447D" w:rsidRDefault="00B20831" w:rsidP="00B20831">
            <w:pPr>
              <w:rPr>
                <w:rFonts w:ascii="Aptos Display" w:hAnsi="Aptos Display" w:cstheme="minorHAnsi"/>
              </w:rPr>
            </w:pPr>
          </w:p>
        </w:tc>
        <w:tc>
          <w:tcPr>
            <w:tcW w:w="1170" w:type="dxa"/>
          </w:tcPr>
          <w:p w14:paraId="7FC57513" w14:textId="160185CA" w:rsidR="00B20831" w:rsidRDefault="00B20831" w:rsidP="00B20831">
            <w:pPr>
              <w:jc w:val="center"/>
              <w:rPr>
                <w:rFonts w:ascii="Aptos Display" w:hAnsi="Aptos Display" w:cstheme="minorHAnsi"/>
              </w:rPr>
            </w:pPr>
            <w:r>
              <w:rPr>
                <w:rFonts w:ascii="Aptos Display" w:hAnsi="Aptos Display" w:cstheme="minorHAnsi"/>
              </w:rPr>
              <w:t>Amount ($)</w:t>
            </w:r>
          </w:p>
        </w:tc>
        <w:tc>
          <w:tcPr>
            <w:tcW w:w="985" w:type="dxa"/>
          </w:tcPr>
          <w:p w14:paraId="55294B7E" w14:textId="53765E2A" w:rsidR="00B20831" w:rsidRDefault="00B20831" w:rsidP="00B20831">
            <w:pPr>
              <w:rPr>
                <w:rFonts w:ascii="Aptos Display" w:hAnsi="Aptos Display" w:cstheme="minorHAnsi"/>
              </w:rPr>
            </w:pPr>
            <w:r>
              <w:rPr>
                <w:rFonts w:ascii="Aptos Display" w:hAnsi="Aptos Display" w:cstheme="minorHAnsi"/>
              </w:rPr>
              <w:t>Calculator Logic: Formula</w:t>
            </w:r>
          </w:p>
        </w:tc>
      </w:tr>
      <w:tr w:rsidR="00012156" w:rsidRPr="00205C87" w14:paraId="54442223" w14:textId="77777777" w:rsidTr="0000695B">
        <w:trPr>
          <w:trHeight w:val="1088"/>
        </w:trPr>
        <w:tc>
          <w:tcPr>
            <w:tcW w:w="1434" w:type="dxa"/>
          </w:tcPr>
          <w:p w14:paraId="7341303B" w14:textId="6CD1E992" w:rsidR="00012156" w:rsidRDefault="00012156" w:rsidP="00012156">
            <w:pPr>
              <w:jc w:val="center"/>
              <w:rPr>
                <w:rFonts w:ascii="Aptos Display" w:hAnsi="Aptos Display" w:cstheme="minorHAnsi"/>
              </w:rPr>
            </w:pPr>
            <w:r>
              <w:rPr>
                <w:rFonts w:ascii="Aptos Display" w:hAnsi="Aptos Display" w:cstheme="minorHAnsi"/>
              </w:rPr>
              <w:t>PD</w:t>
            </w:r>
          </w:p>
        </w:tc>
        <w:tc>
          <w:tcPr>
            <w:tcW w:w="1351" w:type="dxa"/>
          </w:tcPr>
          <w:p w14:paraId="26E44EFB" w14:textId="4EB2C857" w:rsidR="00376420" w:rsidRPr="00376420" w:rsidRDefault="00012156" w:rsidP="00376420">
            <w:pPr>
              <w:rPr>
                <w:rFonts w:ascii="Aptos Display" w:hAnsi="Aptos Display" w:cstheme="minorHAnsi"/>
              </w:rPr>
            </w:pPr>
            <w:r w:rsidRPr="005A60DD">
              <w:rPr>
                <w:rFonts w:ascii="Aptos Display" w:hAnsi="Aptos Display" w:cstheme="minorHAnsi"/>
              </w:rPr>
              <w:t>VA Guarantee Fee Percentage (%)</w:t>
            </w:r>
          </w:p>
        </w:tc>
        <w:tc>
          <w:tcPr>
            <w:tcW w:w="5310" w:type="dxa"/>
          </w:tcPr>
          <w:p w14:paraId="25AE5D53" w14:textId="77777777" w:rsidR="00376420" w:rsidRDefault="00376420" w:rsidP="00376420">
            <w:pPr>
              <w:rPr>
                <w:rFonts w:ascii="Aptos Display" w:hAnsi="Aptos Display" w:cstheme="minorHAnsi"/>
              </w:rPr>
            </w:pPr>
            <w:r>
              <w:rPr>
                <w:rFonts w:ascii="Aptos Display" w:hAnsi="Aptos Display" w:cstheme="minorHAnsi"/>
              </w:rPr>
              <w:t xml:space="preserve">This value (amount) is only applicable for the </w:t>
            </w:r>
            <w:r w:rsidRPr="00B20831">
              <w:rPr>
                <w:rFonts w:ascii="Aptos Display" w:hAnsi="Aptos Display" w:cstheme="minorHAnsi"/>
                <w:b/>
                <w:bCs/>
              </w:rPr>
              <w:t xml:space="preserve">loan type = </w:t>
            </w:r>
            <w:r>
              <w:rPr>
                <w:rFonts w:ascii="Aptos Display" w:hAnsi="Aptos Display" w:cstheme="minorHAnsi"/>
                <w:b/>
                <w:bCs/>
              </w:rPr>
              <w:t>VA</w:t>
            </w:r>
            <w:r>
              <w:rPr>
                <w:rFonts w:ascii="Aptos Display" w:hAnsi="Aptos Display" w:cstheme="minorHAnsi"/>
              </w:rPr>
              <w:t xml:space="preserve">. </w:t>
            </w:r>
          </w:p>
          <w:p w14:paraId="5E8BFFFF" w14:textId="77777777" w:rsidR="00012156" w:rsidRDefault="00012156" w:rsidP="00012156">
            <w:pPr>
              <w:rPr>
                <w:rFonts w:ascii="Aptos Display" w:hAnsi="Aptos Display" w:cstheme="minorHAnsi"/>
              </w:rPr>
            </w:pPr>
          </w:p>
          <w:p w14:paraId="1FB6BD4A" w14:textId="7B4C0184" w:rsidR="00376420" w:rsidRPr="00376420" w:rsidRDefault="00376420" w:rsidP="00376420">
            <w:pPr>
              <w:rPr>
                <w:rFonts w:ascii="Aptos Display" w:hAnsi="Aptos Display" w:cstheme="minorHAnsi"/>
              </w:rPr>
            </w:pPr>
            <w:r>
              <w:rPr>
                <w:rFonts w:ascii="Aptos Display" w:hAnsi="Aptos Display" w:cstheme="minorHAnsi"/>
              </w:rPr>
              <w:t>I</w:t>
            </w:r>
            <w:r w:rsidRPr="00122F98">
              <w:rPr>
                <w:rFonts w:ascii="Aptos Display" w:hAnsi="Aptos Display" w:cstheme="minorHAnsi"/>
              </w:rPr>
              <w:t>t is required that the system includes a feature enabling a PM representative to perform</w:t>
            </w:r>
            <w:r>
              <w:rPr>
                <w:rFonts w:ascii="Aptos Display" w:hAnsi="Aptos Display" w:cstheme="minorHAnsi"/>
              </w:rPr>
              <w:t xml:space="preserve"> </w:t>
            </w:r>
            <w:r w:rsidRPr="00122F98">
              <w:rPr>
                <w:rFonts w:ascii="Aptos Display" w:hAnsi="Aptos Display" w:cstheme="minorHAnsi"/>
              </w:rPr>
              <w:t>updates of these values</w:t>
            </w:r>
            <w:r>
              <w:rPr>
                <w:rFonts w:ascii="Aptos Display" w:hAnsi="Aptos Display" w:cstheme="minorHAnsi"/>
              </w:rPr>
              <w:t>, if needed.</w:t>
            </w:r>
          </w:p>
        </w:tc>
        <w:tc>
          <w:tcPr>
            <w:tcW w:w="1170" w:type="dxa"/>
          </w:tcPr>
          <w:p w14:paraId="40888C03" w14:textId="275177D7" w:rsidR="00012156" w:rsidRDefault="00012156" w:rsidP="00012156">
            <w:pPr>
              <w:jc w:val="center"/>
              <w:rPr>
                <w:rFonts w:ascii="Aptos Display" w:hAnsi="Aptos Display" w:cstheme="minorHAnsi"/>
              </w:rPr>
            </w:pPr>
            <w:r>
              <w:rPr>
                <w:rFonts w:ascii="Aptos Display" w:hAnsi="Aptos Display" w:cstheme="minorHAnsi"/>
              </w:rPr>
              <w:t>Percentage (%)</w:t>
            </w:r>
          </w:p>
        </w:tc>
        <w:tc>
          <w:tcPr>
            <w:tcW w:w="985" w:type="dxa"/>
          </w:tcPr>
          <w:p w14:paraId="5170178B" w14:textId="7B6F4958" w:rsidR="00012156" w:rsidRDefault="00012156" w:rsidP="00012156">
            <w:pPr>
              <w:rPr>
                <w:rFonts w:ascii="Aptos Display" w:hAnsi="Aptos Display" w:cstheme="minorHAnsi"/>
              </w:rPr>
            </w:pPr>
            <w:r>
              <w:rPr>
                <w:rFonts w:ascii="Aptos Display" w:hAnsi="Aptos Display" w:cstheme="minorHAnsi"/>
              </w:rPr>
              <w:t xml:space="preserve">Calculator Logic: </w:t>
            </w:r>
            <w:r w:rsidRPr="00122F98">
              <w:rPr>
                <w:rFonts w:ascii="Aptos Display" w:hAnsi="Aptos Display" w:cstheme="minorHAnsi"/>
              </w:rPr>
              <w:t>Business Unit (PM Representative)</w:t>
            </w:r>
          </w:p>
        </w:tc>
      </w:tr>
      <w:tr w:rsidR="00012156" w:rsidRPr="00205C87" w14:paraId="18C2BFCC" w14:textId="77777777" w:rsidTr="0000695B">
        <w:tc>
          <w:tcPr>
            <w:tcW w:w="1434" w:type="dxa"/>
          </w:tcPr>
          <w:p w14:paraId="21D6AEAA" w14:textId="117B8558" w:rsidR="00012156" w:rsidRDefault="00012156" w:rsidP="00012156">
            <w:pPr>
              <w:jc w:val="center"/>
              <w:rPr>
                <w:rFonts w:ascii="Aptos Display" w:hAnsi="Aptos Display" w:cstheme="minorHAnsi"/>
              </w:rPr>
            </w:pPr>
            <w:r>
              <w:rPr>
                <w:rFonts w:ascii="Aptos Display" w:hAnsi="Aptos Display" w:cstheme="minorHAnsi"/>
              </w:rPr>
              <w:t>F</w:t>
            </w:r>
          </w:p>
        </w:tc>
        <w:tc>
          <w:tcPr>
            <w:tcW w:w="1351" w:type="dxa"/>
          </w:tcPr>
          <w:p w14:paraId="43F76136" w14:textId="006BA83A" w:rsidR="00012156" w:rsidRDefault="00012156" w:rsidP="00012156">
            <w:pPr>
              <w:rPr>
                <w:rFonts w:ascii="Aptos Display" w:hAnsi="Aptos Display" w:cstheme="minorHAnsi"/>
              </w:rPr>
            </w:pPr>
            <w:r w:rsidRPr="00C42B11">
              <w:rPr>
                <w:rFonts w:ascii="Aptos Display" w:hAnsi="Aptos Display" w:cstheme="minorHAnsi"/>
              </w:rPr>
              <w:t>VA Guarantee Fee Amount ($)</w:t>
            </w:r>
          </w:p>
        </w:tc>
        <w:tc>
          <w:tcPr>
            <w:tcW w:w="5310" w:type="dxa"/>
          </w:tcPr>
          <w:p w14:paraId="4DEF06E0" w14:textId="5E97749D" w:rsidR="00012156" w:rsidRDefault="00012156" w:rsidP="00012156">
            <w:pPr>
              <w:rPr>
                <w:rFonts w:ascii="Aptos Display" w:hAnsi="Aptos Display" w:cstheme="minorHAnsi"/>
              </w:rPr>
            </w:pPr>
            <w:r>
              <w:rPr>
                <w:rFonts w:ascii="Aptos Display" w:hAnsi="Aptos Display" w:cstheme="minorHAnsi"/>
              </w:rPr>
              <w:t xml:space="preserve">This value (amount) is only applicable for the </w:t>
            </w:r>
            <w:r w:rsidRPr="00B20831">
              <w:rPr>
                <w:rFonts w:ascii="Aptos Display" w:hAnsi="Aptos Display" w:cstheme="minorHAnsi"/>
                <w:b/>
                <w:bCs/>
              </w:rPr>
              <w:t xml:space="preserve">loan type = </w:t>
            </w:r>
            <w:r>
              <w:rPr>
                <w:rFonts w:ascii="Aptos Display" w:hAnsi="Aptos Display" w:cstheme="minorHAnsi"/>
                <w:b/>
                <w:bCs/>
              </w:rPr>
              <w:t>VA</w:t>
            </w:r>
            <w:r>
              <w:rPr>
                <w:rFonts w:ascii="Aptos Display" w:hAnsi="Aptos Display" w:cstheme="minorHAnsi"/>
              </w:rPr>
              <w:t xml:space="preserve">. </w:t>
            </w:r>
          </w:p>
          <w:p w14:paraId="281D12A5" w14:textId="77777777" w:rsidR="00012156" w:rsidRPr="004B685E" w:rsidRDefault="00012156" w:rsidP="00012156">
            <w:pPr>
              <w:rPr>
                <w:rFonts w:ascii="Aptos Display" w:hAnsi="Aptos Display" w:cstheme="minorHAnsi"/>
              </w:rPr>
            </w:pPr>
          </w:p>
          <w:p w14:paraId="19AD7D4B" w14:textId="114BE857" w:rsidR="00012156" w:rsidRDefault="00012156" w:rsidP="00012156">
            <w:pPr>
              <w:rPr>
                <w:rFonts w:ascii="Aptos Display" w:hAnsi="Aptos Display" w:cstheme="minorHAnsi"/>
                <w:lang w:val="en-AU"/>
              </w:rPr>
            </w:pPr>
            <w:r>
              <w:rPr>
                <w:rFonts w:ascii="Aptos Display" w:hAnsi="Aptos Display" w:cstheme="minorHAnsi"/>
                <w:lang w:val="en-AU"/>
              </w:rPr>
              <w:t>Formula:</w:t>
            </w:r>
          </w:p>
          <w:p w14:paraId="045929F7" w14:textId="6DFA2F84" w:rsidR="00012156" w:rsidRPr="00D63CCF" w:rsidRDefault="00012156" w:rsidP="00012156">
            <w:pPr>
              <w:rPr>
                <w:rFonts w:ascii="Aptos Display" w:hAnsi="Aptos Display" w:cstheme="minorHAnsi"/>
                <w:lang w:val="en-AU"/>
              </w:rPr>
            </w:pPr>
            <w:r w:rsidRPr="00D63CCF">
              <w:rPr>
                <w:rFonts w:ascii="Aptos Display" w:hAnsi="Aptos Display" w:cstheme="minorHAnsi"/>
                <w:lang w:val="en-AU"/>
              </w:rPr>
              <w:t>[</w:t>
            </w:r>
            <w:r w:rsidRPr="00D63CCF">
              <w:rPr>
                <w:rFonts w:ascii="Aptos Display" w:hAnsi="Aptos Display" w:cstheme="minorHAnsi"/>
                <w:b/>
                <w:bCs/>
                <w:lang w:val="en-AU"/>
              </w:rPr>
              <w:t xml:space="preserve">Base Loan </w:t>
            </w:r>
            <w:r w:rsidR="00552118" w:rsidRPr="00D63CCF">
              <w:rPr>
                <w:rFonts w:ascii="Aptos Display" w:hAnsi="Aptos Display" w:cstheme="minorHAnsi"/>
                <w:b/>
                <w:bCs/>
                <w:lang w:val="en-AU"/>
              </w:rPr>
              <w:t>Amount</w:t>
            </w:r>
            <w:r w:rsidR="00552118">
              <w:rPr>
                <w:rFonts w:ascii="Aptos Display" w:hAnsi="Aptos Display" w:cstheme="minorHAnsi"/>
                <w:b/>
                <w:bCs/>
              </w:rPr>
              <w:t xml:space="preserve"> (</w:t>
            </w:r>
            <w:r>
              <w:rPr>
                <w:rFonts w:ascii="Aptos Display" w:hAnsi="Aptos Display" w:cstheme="minorHAnsi"/>
                <w:b/>
                <w:bCs/>
                <w:lang w:val="en-AU"/>
              </w:rPr>
              <w:t>$)</w:t>
            </w:r>
            <w:r w:rsidRPr="00D63CCF">
              <w:rPr>
                <w:rFonts w:ascii="Aptos Display" w:hAnsi="Aptos Display" w:cstheme="minorHAnsi"/>
                <w:lang w:val="en-AU"/>
              </w:rPr>
              <w:t>]*[</w:t>
            </w:r>
            <w:r w:rsidRPr="00A343C9">
              <w:rPr>
                <w:rFonts w:ascii="Aptos Display" w:hAnsi="Aptos Display" w:cstheme="minorHAnsi"/>
                <w:b/>
                <w:bCs/>
                <w:lang w:val="en-AU"/>
              </w:rPr>
              <w:t>VA Guarantee Fee Percentage (%)</w:t>
            </w:r>
            <w:r w:rsidRPr="00D63CCF">
              <w:rPr>
                <w:rFonts w:ascii="Aptos Display" w:hAnsi="Aptos Display" w:cstheme="minorHAnsi"/>
                <w:lang w:val="en-AU"/>
              </w:rPr>
              <w:t>]</w:t>
            </w:r>
          </w:p>
        </w:tc>
        <w:tc>
          <w:tcPr>
            <w:tcW w:w="1170" w:type="dxa"/>
          </w:tcPr>
          <w:p w14:paraId="6BAB97EF" w14:textId="48712D13" w:rsidR="00012156" w:rsidRDefault="00012156" w:rsidP="00012156">
            <w:pPr>
              <w:jc w:val="center"/>
              <w:rPr>
                <w:rFonts w:ascii="Aptos Display" w:hAnsi="Aptos Display" w:cstheme="minorHAnsi"/>
              </w:rPr>
            </w:pPr>
            <w:r>
              <w:rPr>
                <w:rFonts w:ascii="Aptos Display" w:hAnsi="Aptos Display" w:cstheme="minorHAnsi"/>
              </w:rPr>
              <w:t>Amount ($)</w:t>
            </w:r>
          </w:p>
        </w:tc>
        <w:tc>
          <w:tcPr>
            <w:tcW w:w="985" w:type="dxa"/>
          </w:tcPr>
          <w:p w14:paraId="30F0964C" w14:textId="38DB1F60" w:rsidR="00012156" w:rsidRDefault="00012156" w:rsidP="00012156">
            <w:pPr>
              <w:rPr>
                <w:rFonts w:ascii="Aptos Display" w:hAnsi="Aptos Display" w:cstheme="minorHAnsi"/>
              </w:rPr>
            </w:pPr>
            <w:r>
              <w:rPr>
                <w:rFonts w:ascii="Aptos Display" w:hAnsi="Aptos Display" w:cstheme="minorHAnsi"/>
              </w:rPr>
              <w:t>Calculator Logic: Formula</w:t>
            </w:r>
          </w:p>
        </w:tc>
      </w:tr>
      <w:tr w:rsidR="003055BD" w:rsidRPr="00205C87" w14:paraId="1513DFF9" w14:textId="77777777" w:rsidTr="0000695B">
        <w:tc>
          <w:tcPr>
            <w:tcW w:w="1434" w:type="dxa"/>
          </w:tcPr>
          <w:p w14:paraId="77084BDD" w14:textId="46E575BE" w:rsidR="003055BD" w:rsidRDefault="003055BD" w:rsidP="003055BD">
            <w:pPr>
              <w:jc w:val="center"/>
              <w:rPr>
                <w:rFonts w:ascii="Aptos Display" w:hAnsi="Aptos Display" w:cstheme="minorHAnsi"/>
              </w:rPr>
            </w:pPr>
            <w:r>
              <w:rPr>
                <w:rFonts w:ascii="Aptos Display" w:hAnsi="Aptos Display" w:cstheme="minorHAnsi"/>
              </w:rPr>
              <w:t>F / OUT</w:t>
            </w:r>
          </w:p>
        </w:tc>
        <w:tc>
          <w:tcPr>
            <w:tcW w:w="1351" w:type="dxa"/>
          </w:tcPr>
          <w:p w14:paraId="145366A2" w14:textId="0EB0A97D" w:rsidR="003055BD" w:rsidRPr="009E6C49" w:rsidRDefault="003055BD" w:rsidP="003055BD">
            <w:pPr>
              <w:rPr>
                <w:rFonts w:ascii="Aptos Display" w:hAnsi="Aptos Display" w:cstheme="minorHAnsi"/>
              </w:rPr>
            </w:pPr>
            <w:r w:rsidRPr="009E6C49">
              <w:rPr>
                <w:rFonts w:ascii="Aptos Display" w:hAnsi="Aptos Display" w:cstheme="minorHAnsi"/>
              </w:rPr>
              <w:t xml:space="preserve">Total Loan Amount ($) </w:t>
            </w:r>
            <w:r w:rsidRPr="00EB0527">
              <w:rPr>
                <w:rFonts w:ascii="Aptos Display" w:hAnsi="Aptos Display" w:cstheme="minorHAnsi"/>
                <w:b/>
                <w:bCs/>
              </w:rPr>
              <w:t>(VA)</w:t>
            </w:r>
          </w:p>
        </w:tc>
        <w:tc>
          <w:tcPr>
            <w:tcW w:w="5310" w:type="dxa"/>
          </w:tcPr>
          <w:p w14:paraId="4731FBEE" w14:textId="77777777" w:rsidR="003055BD" w:rsidRDefault="003055BD" w:rsidP="003055BD">
            <w:pPr>
              <w:rPr>
                <w:rFonts w:ascii="Aptos Display" w:hAnsi="Aptos Display" w:cstheme="minorHAnsi"/>
              </w:rPr>
            </w:pPr>
            <w:r>
              <w:rPr>
                <w:rFonts w:ascii="Aptos Display" w:hAnsi="Aptos Display" w:cstheme="minorHAnsi"/>
              </w:rPr>
              <w:t xml:space="preserve">This value (amount) is only applicable for the </w:t>
            </w:r>
            <w:r w:rsidRPr="00B20831">
              <w:rPr>
                <w:rFonts w:ascii="Aptos Display" w:hAnsi="Aptos Display" w:cstheme="minorHAnsi"/>
                <w:b/>
                <w:bCs/>
              </w:rPr>
              <w:t xml:space="preserve">loan type = </w:t>
            </w:r>
            <w:r>
              <w:rPr>
                <w:rFonts w:ascii="Aptos Display" w:hAnsi="Aptos Display" w:cstheme="minorHAnsi"/>
                <w:b/>
                <w:bCs/>
              </w:rPr>
              <w:t>VA</w:t>
            </w:r>
            <w:r>
              <w:rPr>
                <w:rFonts w:ascii="Aptos Display" w:hAnsi="Aptos Display" w:cstheme="minorHAnsi"/>
              </w:rPr>
              <w:t xml:space="preserve">. </w:t>
            </w:r>
          </w:p>
          <w:p w14:paraId="00F4B78B" w14:textId="77777777" w:rsidR="003055BD" w:rsidRDefault="003055BD" w:rsidP="003055BD">
            <w:pPr>
              <w:rPr>
                <w:rFonts w:ascii="Aptos Display" w:hAnsi="Aptos Display" w:cstheme="minorHAnsi"/>
              </w:rPr>
            </w:pPr>
          </w:p>
          <w:p w14:paraId="2F90BDE8" w14:textId="2412D150" w:rsidR="003055BD" w:rsidRDefault="003055BD" w:rsidP="003055BD">
            <w:pPr>
              <w:rPr>
                <w:rFonts w:ascii="Aptos Display" w:hAnsi="Aptos Display" w:cstheme="minorHAnsi"/>
              </w:rPr>
            </w:pPr>
            <w:r>
              <w:rPr>
                <w:rFonts w:ascii="Aptos Display" w:hAnsi="Aptos Display" w:cstheme="minorHAnsi"/>
              </w:rPr>
              <w:t>Formula:</w:t>
            </w:r>
          </w:p>
          <w:p w14:paraId="5E950661" w14:textId="15C4878C" w:rsidR="003055BD" w:rsidRDefault="003055BD" w:rsidP="003055BD">
            <w:pPr>
              <w:rPr>
                <w:rFonts w:ascii="Aptos Display" w:hAnsi="Aptos Display" w:cstheme="minorHAnsi"/>
              </w:rPr>
            </w:pPr>
            <w:r w:rsidRPr="00EA3B27">
              <w:rPr>
                <w:rFonts w:ascii="Aptos Display" w:hAnsi="Aptos Display" w:cstheme="minorHAnsi"/>
              </w:rPr>
              <w:t>[</w:t>
            </w:r>
            <w:r w:rsidRPr="0053470D">
              <w:rPr>
                <w:rFonts w:ascii="Aptos Display" w:hAnsi="Aptos Display" w:cstheme="minorHAnsi"/>
                <w:b/>
                <w:bCs/>
              </w:rPr>
              <w:t>Base Loan Amount ($)</w:t>
            </w:r>
            <w:r w:rsidRPr="00EA3B27">
              <w:rPr>
                <w:rFonts w:ascii="Aptos Display" w:hAnsi="Aptos Display" w:cstheme="minorHAnsi"/>
              </w:rPr>
              <w:t>] + [</w:t>
            </w:r>
            <w:r w:rsidRPr="0053470D">
              <w:rPr>
                <w:rFonts w:ascii="Aptos Display" w:hAnsi="Aptos Display" w:cstheme="minorHAnsi"/>
                <w:b/>
                <w:bCs/>
              </w:rPr>
              <w:t>VA Guarantee Fee Amount ($)</w:t>
            </w:r>
            <w:r w:rsidRPr="00EA3B27">
              <w:rPr>
                <w:rFonts w:ascii="Aptos Display" w:hAnsi="Aptos Display" w:cstheme="minorHAnsi"/>
              </w:rPr>
              <w:t>]</w:t>
            </w:r>
          </w:p>
        </w:tc>
        <w:tc>
          <w:tcPr>
            <w:tcW w:w="1170" w:type="dxa"/>
          </w:tcPr>
          <w:p w14:paraId="1622938E" w14:textId="377E6231" w:rsidR="003055BD" w:rsidRDefault="003055BD" w:rsidP="003055BD">
            <w:pPr>
              <w:jc w:val="center"/>
              <w:rPr>
                <w:rFonts w:ascii="Aptos Display" w:hAnsi="Aptos Display" w:cstheme="minorHAnsi"/>
              </w:rPr>
            </w:pPr>
            <w:r>
              <w:rPr>
                <w:rFonts w:ascii="Aptos Display" w:hAnsi="Aptos Display" w:cstheme="minorHAnsi"/>
              </w:rPr>
              <w:t>Amount ($)</w:t>
            </w:r>
          </w:p>
        </w:tc>
        <w:tc>
          <w:tcPr>
            <w:tcW w:w="985" w:type="dxa"/>
          </w:tcPr>
          <w:p w14:paraId="478359AB" w14:textId="0689C5B9" w:rsidR="003055BD" w:rsidRDefault="003055BD" w:rsidP="003055BD">
            <w:pPr>
              <w:rPr>
                <w:rFonts w:ascii="Aptos Display" w:hAnsi="Aptos Display" w:cstheme="minorHAnsi"/>
              </w:rPr>
            </w:pPr>
            <w:r>
              <w:rPr>
                <w:rFonts w:ascii="Aptos Display" w:hAnsi="Aptos Display" w:cstheme="minorHAnsi"/>
              </w:rPr>
              <w:t>Calculator Logic: Formula</w:t>
            </w:r>
          </w:p>
        </w:tc>
      </w:tr>
      <w:tr w:rsidR="003055BD" w:rsidRPr="00205C87" w14:paraId="242AE958" w14:textId="77777777" w:rsidTr="0000695B">
        <w:tc>
          <w:tcPr>
            <w:tcW w:w="1434" w:type="dxa"/>
          </w:tcPr>
          <w:p w14:paraId="0790F9A2" w14:textId="3FF42F27" w:rsidR="003055BD" w:rsidRDefault="003055BD" w:rsidP="003055BD">
            <w:pPr>
              <w:jc w:val="center"/>
              <w:rPr>
                <w:rFonts w:ascii="Aptos Display" w:hAnsi="Aptos Display" w:cstheme="minorHAnsi"/>
              </w:rPr>
            </w:pPr>
            <w:r>
              <w:rPr>
                <w:rFonts w:ascii="Aptos Display" w:hAnsi="Aptos Display" w:cstheme="minorHAnsi"/>
              </w:rPr>
              <w:t>F / OUT</w:t>
            </w:r>
          </w:p>
        </w:tc>
        <w:tc>
          <w:tcPr>
            <w:tcW w:w="1351" w:type="dxa"/>
          </w:tcPr>
          <w:p w14:paraId="5FC56390" w14:textId="17B632D6" w:rsidR="003055BD" w:rsidRPr="009E6C49" w:rsidRDefault="003055BD" w:rsidP="003055BD">
            <w:pPr>
              <w:rPr>
                <w:rFonts w:ascii="Aptos Display" w:hAnsi="Aptos Display" w:cstheme="minorHAnsi"/>
              </w:rPr>
            </w:pPr>
            <w:r w:rsidRPr="009E6C49">
              <w:rPr>
                <w:rFonts w:ascii="Aptos Display" w:hAnsi="Aptos Display" w:cstheme="minorHAnsi"/>
              </w:rPr>
              <w:t xml:space="preserve">Total Loan Amount ($) </w:t>
            </w:r>
            <w:r w:rsidRPr="00EB0527">
              <w:rPr>
                <w:rFonts w:ascii="Aptos Display" w:hAnsi="Aptos Display" w:cstheme="minorHAnsi"/>
                <w:b/>
                <w:bCs/>
              </w:rPr>
              <w:t>(FHA)</w:t>
            </w:r>
          </w:p>
        </w:tc>
        <w:tc>
          <w:tcPr>
            <w:tcW w:w="5310" w:type="dxa"/>
          </w:tcPr>
          <w:p w14:paraId="38F2DD23" w14:textId="67EE8499" w:rsidR="003055BD" w:rsidRDefault="003055BD" w:rsidP="003055BD">
            <w:pPr>
              <w:rPr>
                <w:rFonts w:ascii="Aptos Display" w:hAnsi="Aptos Display" w:cstheme="minorHAnsi"/>
              </w:rPr>
            </w:pPr>
            <w:r>
              <w:rPr>
                <w:rFonts w:ascii="Aptos Display" w:hAnsi="Aptos Display" w:cstheme="minorHAnsi"/>
              </w:rPr>
              <w:t xml:space="preserve">This value (amount) is only applicable for the </w:t>
            </w:r>
            <w:r w:rsidRPr="00B20831">
              <w:rPr>
                <w:rFonts w:ascii="Aptos Display" w:hAnsi="Aptos Display" w:cstheme="minorHAnsi"/>
                <w:b/>
                <w:bCs/>
              </w:rPr>
              <w:t xml:space="preserve">loan type = </w:t>
            </w:r>
            <w:r>
              <w:rPr>
                <w:rFonts w:ascii="Aptos Display" w:hAnsi="Aptos Display" w:cstheme="minorHAnsi"/>
                <w:b/>
                <w:bCs/>
              </w:rPr>
              <w:t>FHA</w:t>
            </w:r>
            <w:r>
              <w:rPr>
                <w:rFonts w:ascii="Aptos Display" w:hAnsi="Aptos Display" w:cstheme="minorHAnsi"/>
              </w:rPr>
              <w:t xml:space="preserve">. </w:t>
            </w:r>
          </w:p>
          <w:p w14:paraId="4016777D" w14:textId="77777777" w:rsidR="003055BD" w:rsidRDefault="003055BD" w:rsidP="003055BD">
            <w:pPr>
              <w:rPr>
                <w:rFonts w:ascii="Aptos Display" w:hAnsi="Aptos Display" w:cstheme="minorHAnsi"/>
              </w:rPr>
            </w:pPr>
          </w:p>
          <w:p w14:paraId="43C90BFE" w14:textId="393BA42F" w:rsidR="003055BD" w:rsidRDefault="003055BD" w:rsidP="003055BD">
            <w:pPr>
              <w:rPr>
                <w:rFonts w:ascii="Aptos Display" w:hAnsi="Aptos Display" w:cstheme="minorHAnsi"/>
              </w:rPr>
            </w:pPr>
            <w:r>
              <w:rPr>
                <w:rFonts w:ascii="Aptos Display" w:hAnsi="Aptos Display" w:cstheme="minorHAnsi"/>
              </w:rPr>
              <w:t>Formula:</w:t>
            </w:r>
          </w:p>
          <w:p w14:paraId="12DDD75C" w14:textId="77777777" w:rsidR="003055BD" w:rsidRDefault="003055BD" w:rsidP="003055BD">
            <w:pPr>
              <w:rPr>
                <w:rFonts w:ascii="Aptos Display" w:hAnsi="Aptos Display" w:cstheme="minorHAnsi"/>
              </w:rPr>
            </w:pPr>
            <w:r w:rsidRPr="00C014AA">
              <w:rPr>
                <w:rFonts w:ascii="Aptos Display" w:hAnsi="Aptos Display" w:cstheme="minorHAnsi"/>
              </w:rPr>
              <w:t>IF [</w:t>
            </w:r>
            <w:r w:rsidRPr="00C014AA">
              <w:rPr>
                <w:rFonts w:ascii="Aptos Display" w:hAnsi="Aptos Display" w:cstheme="minorHAnsi"/>
                <w:b/>
                <w:bCs/>
              </w:rPr>
              <w:t>Base Loan Amount ($)</w:t>
            </w:r>
            <w:r w:rsidRPr="00C014AA">
              <w:rPr>
                <w:rFonts w:ascii="Aptos Display" w:hAnsi="Aptos Display" w:cstheme="minorHAnsi"/>
              </w:rPr>
              <w:t>] &gt; [</w:t>
            </w:r>
            <w:r w:rsidRPr="00C014AA">
              <w:rPr>
                <w:rFonts w:ascii="Aptos Display" w:hAnsi="Aptos Display" w:cstheme="minorHAnsi"/>
                <w:b/>
                <w:bCs/>
              </w:rPr>
              <w:t>Product Loan Amount Limit ($)</w:t>
            </w:r>
            <w:r w:rsidRPr="00C014AA">
              <w:rPr>
                <w:rFonts w:ascii="Aptos Display" w:hAnsi="Aptos Display" w:cstheme="minorHAnsi"/>
              </w:rPr>
              <w:t>]</w:t>
            </w:r>
          </w:p>
          <w:p w14:paraId="49174C7F" w14:textId="77777777" w:rsidR="003055BD" w:rsidRPr="00C014AA" w:rsidRDefault="003055BD" w:rsidP="003055BD">
            <w:pPr>
              <w:rPr>
                <w:rFonts w:ascii="Aptos Display" w:hAnsi="Aptos Display" w:cstheme="minorHAnsi"/>
              </w:rPr>
            </w:pPr>
          </w:p>
          <w:p w14:paraId="639B8DDB" w14:textId="77777777" w:rsidR="003055BD" w:rsidRPr="00C014AA" w:rsidRDefault="003055BD" w:rsidP="003055BD">
            <w:pPr>
              <w:rPr>
                <w:rFonts w:ascii="Aptos Display" w:hAnsi="Aptos Display" w:cstheme="minorHAnsi"/>
              </w:rPr>
            </w:pPr>
            <w:r w:rsidRPr="00C014AA">
              <w:rPr>
                <w:rFonts w:ascii="Aptos Display" w:hAnsi="Aptos Display" w:cstheme="minorHAnsi"/>
              </w:rPr>
              <w:t>THEN</w:t>
            </w:r>
          </w:p>
          <w:p w14:paraId="619DF58E" w14:textId="77777777" w:rsidR="003055BD" w:rsidRPr="00C014AA" w:rsidRDefault="003055BD" w:rsidP="003055BD">
            <w:pPr>
              <w:rPr>
                <w:rFonts w:ascii="Aptos Display" w:hAnsi="Aptos Display" w:cstheme="minorHAnsi"/>
              </w:rPr>
            </w:pPr>
            <w:r w:rsidRPr="00C014AA">
              <w:rPr>
                <w:rFonts w:ascii="Aptos Display" w:hAnsi="Aptos Display" w:cstheme="minorHAnsi"/>
              </w:rPr>
              <w:t xml:space="preserve">            [</w:t>
            </w:r>
            <w:r w:rsidRPr="00C014AA">
              <w:rPr>
                <w:rFonts w:ascii="Aptos Display" w:hAnsi="Aptos Display" w:cstheme="minorHAnsi"/>
                <w:b/>
                <w:bCs/>
              </w:rPr>
              <w:t>Product Loan Amount Limit ($)</w:t>
            </w:r>
            <w:r w:rsidRPr="00C014AA">
              <w:rPr>
                <w:rFonts w:ascii="Aptos Display" w:hAnsi="Aptos Display" w:cstheme="minorHAnsi"/>
              </w:rPr>
              <w:t>] + [</w:t>
            </w:r>
            <w:r w:rsidRPr="00C014AA">
              <w:rPr>
                <w:rFonts w:ascii="Aptos Display" w:hAnsi="Aptos Display" w:cstheme="minorHAnsi"/>
                <w:b/>
                <w:bCs/>
              </w:rPr>
              <w:t>Upfront Mortgage Insurance (MI) Amount ($)</w:t>
            </w:r>
            <w:r w:rsidRPr="00C014AA">
              <w:rPr>
                <w:rFonts w:ascii="Aptos Display" w:hAnsi="Aptos Display" w:cstheme="minorHAnsi"/>
              </w:rPr>
              <w:t>]</w:t>
            </w:r>
          </w:p>
          <w:p w14:paraId="03E2311D" w14:textId="77777777" w:rsidR="003055BD" w:rsidRPr="00C014AA" w:rsidRDefault="003055BD" w:rsidP="003055BD">
            <w:pPr>
              <w:rPr>
                <w:rFonts w:ascii="Aptos Display" w:hAnsi="Aptos Display" w:cstheme="minorHAnsi"/>
              </w:rPr>
            </w:pPr>
            <w:r w:rsidRPr="00C014AA">
              <w:rPr>
                <w:rFonts w:ascii="Aptos Display" w:hAnsi="Aptos Display" w:cstheme="minorHAnsi"/>
              </w:rPr>
              <w:t>ELSE</w:t>
            </w:r>
          </w:p>
          <w:p w14:paraId="1782E7ED" w14:textId="77777777" w:rsidR="003055BD" w:rsidRPr="00C014AA" w:rsidRDefault="003055BD" w:rsidP="003055BD">
            <w:pPr>
              <w:rPr>
                <w:rFonts w:ascii="Aptos Display" w:hAnsi="Aptos Display" w:cstheme="minorHAnsi"/>
              </w:rPr>
            </w:pPr>
            <w:r w:rsidRPr="00C014AA">
              <w:rPr>
                <w:rFonts w:ascii="Aptos Display" w:hAnsi="Aptos Display" w:cstheme="minorHAnsi"/>
              </w:rPr>
              <w:t xml:space="preserve">            [</w:t>
            </w:r>
            <w:r w:rsidRPr="00C014AA">
              <w:rPr>
                <w:rFonts w:ascii="Aptos Display" w:hAnsi="Aptos Display" w:cstheme="minorHAnsi"/>
                <w:b/>
                <w:bCs/>
              </w:rPr>
              <w:t>Base Loan Amount ($)</w:t>
            </w:r>
            <w:r w:rsidRPr="00C014AA">
              <w:rPr>
                <w:rFonts w:ascii="Aptos Display" w:hAnsi="Aptos Display" w:cstheme="minorHAnsi"/>
              </w:rPr>
              <w:t>] + [</w:t>
            </w:r>
            <w:r w:rsidRPr="00C014AA">
              <w:rPr>
                <w:rFonts w:ascii="Aptos Display" w:hAnsi="Aptos Display" w:cstheme="minorHAnsi"/>
                <w:b/>
                <w:bCs/>
              </w:rPr>
              <w:t>Upfront Mortgage Insurance (MI) Amount ($)</w:t>
            </w:r>
            <w:r w:rsidRPr="00C014AA">
              <w:rPr>
                <w:rFonts w:ascii="Aptos Display" w:hAnsi="Aptos Display" w:cstheme="minorHAnsi"/>
              </w:rPr>
              <w:t>]</w:t>
            </w:r>
          </w:p>
          <w:p w14:paraId="32896F7E" w14:textId="14082007" w:rsidR="003055BD" w:rsidRDefault="003055BD" w:rsidP="003055BD">
            <w:pPr>
              <w:rPr>
                <w:rFonts w:ascii="Aptos Display" w:hAnsi="Aptos Display" w:cstheme="minorHAnsi"/>
              </w:rPr>
            </w:pPr>
            <w:r w:rsidRPr="00C014AA">
              <w:rPr>
                <w:rFonts w:ascii="Aptos Display" w:hAnsi="Aptos Display" w:cstheme="minorHAnsi"/>
              </w:rPr>
              <w:t>END</w:t>
            </w:r>
          </w:p>
        </w:tc>
        <w:tc>
          <w:tcPr>
            <w:tcW w:w="1170" w:type="dxa"/>
          </w:tcPr>
          <w:p w14:paraId="5D8708FE" w14:textId="16C17779" w:rsidR="003055BD" w:rsidRDefault="003055BD" w:rsidP="003055BD">
            <w:pPr>
              <w:jc w:val="center"/>
              <w:rPr>
                <w:rFonts w:ascii="Aptos Display" w:hAnsi="Aptos Display" w:cstheme="minorHAnsi"/>
              </w:rPr>
            </w:pPr>
            <w:r>
              <w:rPr>
                <w:rFonts w:ascii="Aptos Display" w:hAnsi="Aptos Display" w:cstheme="minorHAnsi"/>
              </w:rPr>
              <w:t>Amount ($)</w:t>
            </w:r>
          </w:p>
        </w:tc>
        <w:tc>
          <w:tcPr>
            <w:tcW w:w="985" w:type="dxa"/>
          </w:tcPr>
          <w:p w14:paraId="2070D869" w14:textId="17112903" w:rsidR="003055BD" w:rsidRDefault="003055BD" w:rsidP="003055BD">
            <w:pPr>
              <w:rPr>
                <w:rFonts w:ascii="Aptos Display" w:hAnsi="Aptos Display" w:cstheme="minorHAnsi"/>
              </w:rPr>
            </w:pPr>
            <w:r>
              <w:rPr>
                <w:rFonts w:ascii="Aptos Display" w:hAnsi="Aptos Display" w:cstheme="minorHAnsi"/>
              </w:rPr>
              <w:t>Calculator Logic: Formula</w:t>
            </w:r>
          </w:p>
        </w:tc>
      </w:tr>
      <w:tr w:rsidR="003055BD" w:rsidRPr="00122F98" w14:paraId="767BFA30" w14:textId="77777777" w:rsidTr="0000695B">
        <w:tc>
          <w:tcPr>
            <w:tcW w:w="1434" w:type="dxa"/>
          </w:tcPr>
          <w:p w14:paraId="15B249D4" w14:textId="1BC1528A" w:rsidR="003055BD" w:rsidRDefault="003055BD" w:rsidP="003055BD">
            <w:pPr>
              <w:jc w:val="center"/>
              <w:rPr>
                <w:rFonts w:ascii="Aptos Display" w:hAnsi="Aptos Display" w:cstheme="minorHAnsi"/>
              </w:rPr>
            </w:pPr>
            <w:r>
              <w:rPr>
                <w:rFonts w:ascii="Aptos Display" w:hAnsi="Aptos Display" w:cstheme="minorHAnsi"/>
              </w:rPr>
              <w:t>F / OUT</w:t>
            </w:r>
          </w:p>
        </w:tc>
        <w:tc>
          <w:tcPr>
            <w:tcW w:w="1351" w:type="dxa"/>
          </w:tcPr>
          <w:p w14:paraId="73C7122B" w14:textId="50A5D4EB" w:rsidR="003055BD" w:rsidRPr="009E6C49" w:rsidRDefault="003055BD" w:rsidP="003055BD">
            <w:pPr>
              <w:jc w:val="left"/>
              <w:rPr>
                <w:rFonts w:ascii="Aptos Display" w:hAnsi="Aptos Display" w:cstheme="minorHAnsi"/>
              </w:rPr>
            </w:pPr>
            <w:r w:rsidRPr="009E6C49">
              <w:rPr>
                <w:rFonts w:ascii="Aptos Display" w:hAnsi="Aptos Display" w:cstheme="minorHAnsi"/>
              </w:rPr>
              <w:t xml:space="preserve">Total Loan Amount ($) </w:t>
            </w:r>
            <w:r w:rsidRPr="00EB0527">
              <w:rPr>
                <w:rFonts w:ascii="Aptos Display" w:hAnsi="Aptos Display" w:cstheme="minorHAnsi"/>
                <w:b/>
                <w:bCs/>
              </w:rPr>
              <w:t>(CONV)</w:t>
            </w:r>
          </w:p>
        </w:tc>
        <w:tc>
          <w:tcPr>
            <w:tcW w:w="5310" w:type="dxa"/>
          </w:tcPr>
          <w:p w14:paraId="1EA9A4ED" w14:textId="1B5D0EBA" w:rsidR="003055BD" w:rsidRDefault="003055BD" w:rsidP="003055BD">
            <w:pPr>
              <w:rPr>
                <w:rFonts w:ascii="Aptos Display" w:hAnsi="Aptos Display" w:cstheme="minorHAnsi"/>
              </w:rPr>
            </w:pPr>
            <w:r>
              <w:rPr>
                <w:rFonts w:ascii="Aptos Display" w:hAnsi="Aptos Display" w:cstheme="minorHAnsi"/>
              </w:rPr>
              <w:t xml:space="preserve">This value (amount) is only applicable for the </w:t>
            </w:r>
            <w:r w:rsidRPr="00B20831">
              <w:rPr>
                <w:rFonts w:ascii="Aptos Display" w:hAnsi="Aptos Display" w:cstheme="minorHAnsi"/>
                <w:b/>
                <w:bCs/>
              </w:rPr>
              <w:t xml:space="preserve">loan type = </w:t>
            </w:r>
            <w:r>
              <w:rPr>
                <w:rFonts w:ascii="Aptos Display" w:hAnsi="Aptos Display" w:cstheme="minorHAnsi"/>
                <w:b/>
                <w:bCs/>
              </w:rPr>
              <w:t>CONV (Freddie Mac)</w:t>
            </w:r>
            <w:r>
              <w:rPr>
                <w:rFonts w:ascii="Aptos Display" w:hAnsi="Aptos Display" w:cstheme="minorHAnsi"/>
              </w:rPr>
              <w:t xml:space="preserve">. </w:t>
            </w:r>
          </w:p>
          <w:p w14:paraId="797BD50F" w14:textId="77777777" w:rsidR="003055BD" w:rsidRDefault="003055BD" w:rsidP="003055BD">
            <w:pPr>
              <w:rPr>
                <w:rFonts w:ascii="Aptos Display" w:hAnsi="Aptos Display" w:cstheme="minorHAnsi"/>
              </w:rPr>
            </w:pPr>
          </w:p>
          <w:p w14:paraId="550FA6F3" w14:textId="4461DD83" w:rsidR="003055BD" w:rsidRDefault="003055BD" w:rsidP="003055BD">
            <w:pPr>
              <w:rPr>
                <w:rFonts w:ascii="Aptos Display" w:hAnsi="Aptos Display" w:cstheme="minorHAnsi"/>
              </w:rPr>
            </w:pPr>
            <w:r>
              <w:rPr>
                <w:rFonts w:ascii="Aptos Display" w:hAnsi="Aptos Display" w:cstheme="minorHAnsi"/>
              </w:rPr>
              <w:t>Formula:</w:t>
            </w:r>
          </w:p>
          <w:p w14:paraId="54F96BB9" w14:textId="77777777" w:rsidR="003055BD" w:rsidRDefault="003055BD" w:rsidP="003055BD">
            <w:pPr>
              <w:rPr>
                <w:rFonts w:ascii="Aptos Display" w:hAnsi="Aptos Display" w:cstheme="minorHAnsi"/>
              </w:rPr>
            </w:pPr>
            <w:r w:rsidRPr="009A089C">
              <w:rPr>
                <w:rFonts w:ascii="Aptos Display" w:hAnsi="Aptos Display" w:cstheme="minorHAnsi"/>
              </w:rPr>
              <w:t>IF [</w:t>
            </w:r>
            <w:r w:rsidRPr="009A089C">
              <w:rPr>
                <w:rFonts w:ascii="Aptos Display" w:hAnsi="Aptos Display" w:cstheme="minorHAnsi"/>
                <w:b/>
                <w:bCs/>
              </w:rPr>
              <w:t>Base Loan Amount ($)</w:t>
            </w:r>
            <w:r w:rsidRPr="009A089C">
              <w:rPr>
                <w:rFonts w:ascii="Aptos Display" w:hAnsi="Aptos Display" w:cstheme="minorHAnsi"/>
              </w:rPr>
              <w:t>] &gt; [</w:t>
            </w:r>
            <w:r w:rsidRPr="0096416E">
              <w:rPr>
                <w:rFonts w:ascii="Aptos Display" w:hAnsi="Aptos Display" w:cstheme="minorHAnsi"/>
                <w:b/>
                <w:bCs/>
              </w:rPr>
              <w:t>Product Loan Amount Limit ($)</w:t>
            </w:r>
            <w:r w:rsidRPr="009A089C">
              <w:rPr>
                <w:rFonts w:ascii="Aptos Display" w:hAnsi="Aptos Display" w:cstheme="minorHAnsi"/>
              </w:rPr>
              <w:t>]</w:t>
            </w:r>
          </w:p>
          <w:p w14:paraId="6579D673" w14:textId="77777777" w:rsidR="003055BD" w:rsidRPr="009A089C" w:rsidRDefault="003055BD" w:rsidP="003055BD">
            <w:pPr>
              <w:rPr>
                <w:rFonts w:ascii="Aptos Display" w:hAnsi="Aptos Display" w:cstheme="minorHAnsi"/>
              </w:rPr>
            </w:pPr>
          </w:p>
          <w:p w14:paraId="7FA66AED" w14:textId="77777777" w:rsidR="003055BD" w:rsidRPr="009A089C" w:rsidRDefault="003055BD" w:rsidP="003055BD">
            <w:pPr>
              <w:rPr>
                <w:rFonts w:ascii="Aptos Display" w:hAnsi="Aptos Display" w:cstheme="minorHAnsi"/>
              </w:rPr>
            </w:pPr>
            <w:r w:rsidRPr="009A089C">
              <w:rPr>
                <w:rFonts w:ascii="Aptos Display" w:hAnsi="Aptos Display" w:cstheme="minorHAnsi"/>
              </w:rPr>
              <w:t>THEN</w:t>
            </w:r>
          </w:p>
          <w:p w14:paraId="2E60F452" w14:textId="77777777" w:rsidR="003055BD" w:rsidRPr="009A089C" w:rsidRDefault="003055BD" w:rsidP="003055BD">
            <w:pPr>
              <w:rPr>
                <w:rFonts w:ascii="Aptos Display" w:hAnsi="Aptos Display" w:cstheme="minorHAnsi"/>
              </w:rPr>
            </w:pPr>
            <w:r w:rsidRPr="009A089C">
              <w:rPr>
                <w:rFonts w:ascii="Aptos Display" w:hAnsi="Aptos Display" w:cstheme="minorHAnsi"/>
              </w:rPr>
              <w:t xml:space="preserve">             [</w:t>
            </w:r>
            <w:r w:rsidRPr="0096416E">
              <w:rPr>
                <w:rFonts w:ascii="Aptos Display" w:hAnsi="Aptos Display" w:cstheme="minorHAnsi"/>
                <w:b/>
                <w:bCs/>
              </w:rPr>
              <w:t>Product Loan Amount Limit ($)</w:t>
            </w:r>
            <w:r w:rsidRPr="009A089C">
              <w:rPr>
                <w:rFonts w:ascii="Aptos Display" w:hAnsi="Aptos Display" w:cstheme="minorHAnsi"/>
              </w:rPr>
              <w:t>]</w:t>
            </w:r>
          </w:p>
          <w:p w14:paraId="5889A8C2" w14:textId="77777777" w:rsidR="003055BD" w:rsidRPr="009A089C" w:rsidRDefault="003055BD" w:rsidP="003055BD">
            <w:pPr>
              <w:rPr>
                <w:rFonts w:ascii="Aptos Display" w:hAnsi="Aptos Display" w:cstheme="minorHAnsi"/>
              </w:rPr>
            </w:pPr>
            <w:r w:rsidRPr="009A089C">
              <w:rPr>
                <w:rFonts w:ascii="Aptos Display" w:hAnsi="Aptos Display" w:cstheme="minorHAnsi"/>
              </w:rPr>
              <w:t>ELSE</w:t>
            </w:r>
          </w:p>
          <w:p w14:paraId="341BF272" w14:textId="77777777" w:rsidR="003055BD" w:rsidRPr="009A089C" w:rsidRDefault="003055BD" w:rsidP="003055BD">
            <w:pPr>
              <w:rPr>
                <w:rFonts w:ascii="Aptos Display" w:hAnsi="Aptos Display" w:cstheme="minorHAnsi"/>
              </w:rPr>
            </w:pPr>
            <w:r w:rsidRPr="009A089C">
              <w:rPr>
                <w:rFonts w:ascii="Aptos Display" w:hAnsi="Aptos Display" w:cstheme="minorHAnsi"/>
              </w:rPr>
              <w:t xml:space="preserve">              [</w:t>
            </w:r>
            <w:r w:rsidRPr="0096416E">
              <w:rPr>
                <w:rFonts w:ascii="Aptos Display" w:hAnsi="Aptos Display" w:cstheme="minorHAnsi"/>
                <w:b/>
                <w:bCs/>
              </w:rPr>
              <w:t>Base Loan Amount ($)</w:t>
            </w:r>
            <w:r w:rsidRPr="009A089C">
              <w:rPr>
                <w:rFonts w:ascii="Aptos Display" w:hAnsi="Aptos Display" w:cstheme="minorHAnsi"/>
              </w:rPr>
              <w:t>]</w:t>
            </w:r>
          </w:p>
          <w:p w14:paraId="3710F8C1" w14:textId="2F30BC55" w:rsidR="003055BD" w:rsidRDefault="003055BD" w:rsidP="003055BD">
            <w:pPr>
              <w:rPr>
                <w:rFonts w:ascii="Aptos Display" w:hAnsi="Aptos Display" w:cstheme="minorHAnsi"/>
              </w:rPr>
            </w:pPr>
            <w:r w:rsidRPr="009A089C">
              <w:rPr>
                <w:rFonts w:ascii="Aptos Display" w:hAnsi="Aptos Display" w:cstheme="minorHAnsi"/>
              </w:rPr>
              <w:t>END</w:t>
            </w:r>
          </w:p>
        </w:tc>
        <w:tc>
          <w:tcPr>
            <w:tcW w:w="1170" w:type="dxa"/>
          </w:tcPr>
          <w:p w14:paraId="2123C4C7" w14:textId="09FE2B34" w:rsidR="003055BD" w:rsidRDefault="003055BD" w:rsidP="003055BD">
            <w:pPr>
              <w:jc w:val="center"/>
              <w:rPr>
                <w:rFonts w:ascii="Aptos Display" w:hAnsi="Aptos Display" w:cstheme="minorHAnsi"/>
              </w:rPr>
            </w:pPr>
            <w:r>
              <w:rPr>
                <w:rFonts w:ascii="Aptos Display" w:hAnsi="Aptos Display" w:cstheme="minorHAnsi"/>
              </w:rPr>
              <w:t>Amount ($)</w:t>
            </w:r>
          </w:p>
        </w:tc>
        <w:tc>
          <w:tcPr>
            <w:tcW w:w="985" w:type="dxa"/>
          </w:tcPr>
          <w:p w14:paraId="7440D6C3" w14:textId="3028F45F" w:rsidR="003055BD" w:rsidRDefault="003055BD" w:rsidP="003055BD">
            <w:pPr>
              <w:jc w:val="left"/>
              <w:rPr>
                <w:rFonts w:ascii="Aptos Display" w:hAnsi="Aptos Display" w:cstheme="minorHAnsi"/>
              </w:rPr>
            </w:pPr>
            <w:r>
              <w:rPr>
                <w:rFonts w:ascii="Aptos Display" w:hAnsi="Aptos Display" w:cstheme="minorHAnsi"/>
              </w:rPr>
              <w:t>Calculator Logic: Formula</w:t>
            </w:r>
          </w:p>
        </w:tc>
      </w:tr>
      <w:tr w:rsidR="003055BD" w:rsidRPr="00122F98" w14:paraId="0F531A34" w14:textId="77777777" w:rsidTr="0000695B">
        <w:trPr>
          <w:trHeight w:val="2132"/>
        </w:trPr>
        <w:tc>
          <w:tcPr>
            <w:tcW w:w="1434" w:type="dxa"/>
          </w:tcPr>
          <w:p w14:paraId="43F7BE4E" w14:textId="19F23166" w:rsidR="003055BD" w:rsidRDefault="003055BD" w:rsidP="003055BD">
            <w:pPr>
              <w:jc w:val="center"/>
              <w:rPr>
                <w:rFonts w:ascii="Aptos Display" w:hAnsi="Aptos Display" w:cstheme="minorHAnsi"/>
              </w:rPr>
            </w:pPr>
            <w:r>
              <w:rPr>
                <w:rFonts w:ascii="Aptos Display" w:hAnsi="Aptos Display" w:cstheme="minorHAnsi"/>
              </w:rPr>
              <w:lastRenderedPageBreak/>
              <w:t>F</w:t>
            </w:r>
            <w:r w:rsidR="00CA710F">
              <w:rPr>
                <w:rFonts w:ascii="Aptos Display" w:hAnsi="Aptos Display" w:cstheme="minorHAnsi"/>
              </w:rPr>
              <w:t xml:space="preserve"> / OUT</w:t>
            </w:r>
          </w:p>
        </w:tc>
        <w:tc>
          <w:tcPr>
            <w:tcW w:w="1351" w:type="dxa"/>
          </w:tcPr>
          <w:p w14:paraId="124C8CE2" w14:textId="01570A95" w:rsidR="003055BD" w:rsidRDefault="003055BD" w:rsidP="003055BD">
            <w:pPr>
              <w:rPr>
                <w:rFonts w:ascii="Aptos Display" w:hAnsi="Aptos Display" w:cstheme="minorHAnsi"/>
              </w:rPr>
            </w:pPr>
            <w:r>
              <w:rPr>
                <w:rFonts w:ascii="Aptos Display" w:hAnsi="Aptos Display" w:cstheme="minorHAnsi"/>
              </w:rPr>
              <w:t>Monthly Principal &amp; Interest (P&amp;I) Amount ($)</w:t>
            </w:r>
          </w:p>
        </w:tc>
        <w:tc>
          <w:tcPr>
            <w:tcW w:w="5310" w:type="dxa"/>
          </w:tcPr>
          <w:p w14:paraId="1F1EA5F6" w14:textId="257E3DAA" w:rsidR="003055BD" w:rsidRDefault="003055BD" w:rsidP="003055BD">
            <w:pPr>
              <w:rPr>
                <w:rFonts w:ascii="Aptos Display" w:hAnsi="Aptos Display" w:cstheme="minorHAnsi"/>
              </w:rPr>
            </w:pPr>
            <w:r>
              <w:rPr>
                <w:rFonts w:ascii="Aptos Display" w:hAnsi="Aptos Display" w:cstheme="minorHAnsi"/>
              </w:rPr>
              <w:t xml:space="preserve">Formula: </w:t>
            </w:r>
            <w:r w:rsidRPr="00E53F04">
              <w:rPr>
                <w:rFonts w:ascii="Aptos Display" w:hAnsi="Aptos Display" w:cstheme="minorHAnsi"/>
                <w:b/>
                <w:bCs/>
              </w:rPr>
              <w:t xml:space="preserve">PMT (rate, </w:t>
            </w:r>
            <w:proofErr w:type="spellStart"/>
            <w:r w:rsidRPr="00E53F04">
              <w:rPr>
                <w:rFonts w:ascii="Aptos Display" w:hAnsi="Aptos Display" w:cstheme="minorHAnsi"/>
                <w:b/>
                <w:bCs/>
              </w:rPr>
              <w:t>nper</w:t>
            </w:r>
            <w:proofErr w:type="spellEnd"/>
            <w:r w:rsidRPr="00E53F04">
              <w:rPr>
                <w:rFonts w:ascii="Aptos Display" w:hAnsi="Aptos Display" w:cstheme="minorHAnsi"/>
                <w:b/>
                <w:bCs/>
              </w:rPr>
              <w:t xml:space="preserve">, </w:t>
            </w:r>
            <w:proofErr w:type="spellStart"/>
            <w:r w:rsidRPr="00E53F04">
              <w:rPr>
                <w:rFonts w:ascii="Aptos Display" w:hAnsi="Aptos Display" w:cstheme="minorHAnsi"/>
                <w:b/>
                <w:bCs/>
              </w:rPr>
              <w:t>pv</w:t>
            </w:r>
            <w:proofErr w:type="spellEnd"/>
            <w:r w:rsidRPr="00E53F04">
              <w:rPr>
                <w:rFonts w:ascii="Aptos Display" w:hAnsi="Aptos Display" w:cstheme="minorHAnsi"/>
                <w:b/>
                <w:bCs/>
              </w:rPr>
              <w:t>, [</w:t>
            </w:r>
            <w:proofErr w:type="spellStart"/>
            <w:r w:rsidRPr="00E53F04">
              <w:rPr>
                <w:rFonts w:ascii="Aptos Display" w:hAnsi="Aptos Display" w:cstheme="minorHAnsi"/>
                <w:b/>
                <w:bCs/>
              </w:rPr>
              <w:t>fv</w:t>
            </w:r>
            <w:proofErr w:type="spellEnd"/>
            <w:r w:rsidRPr="00E53F04">
              <w:rPr>
                <w:rFonts w:ascii="Aptos Display" w:hAnsi="Aptos Display" w:cstheme="minorHAnsi"/>
                <w:b/>
                <w:bCs/>
              </w:rPr>
              <w:t>], [type])</w:t>
            </w:r>
            <w:r w:rsidRPr="001F349D">
              <w:rPr>
                <w:rFonts w:ascii="Aptos Display" w:hAnsi="Aptos Display" w:cstheme="minorHAnsi"/>
                <w:b/>
                <w:bCs/>
                <w:vertAlign w:val="superscript"/>
              </w:rPr>
              <w:t>1</w:t>
            </w:r>
          </w:p>
          <w:p w14:paraId="30ED5279" w14:textId="0FB20AC0" w:rsidR="003055BD" w:rsidRDefault="003055BD" w:rsidP="003055BD">
            <w:pPr>
              <w:rPr>
                <w:rFonts w:ascii="Aptos Display" w:hAnsi="Aptos Display" w:cstheme="minorHAnsi"/>
              </w:rPr>
            </w:pPr>
            <w:r>
              <w:rPr>
                <w:rFonts w:ascii="Aptos Display" w:hAnsi="Aptos Display" w:cstheme="minorHAnsi"/>
              </w:rPr>
              <w:t>Rate = [</w:t>
            </w:r>
            <w:r w:rsidRPr="00914292">
              <w:rPr>
                <w:rFonts w:ascii="Aptos Display" w:hAnsi="Aptos Display" w:cstheme="minorHAnsi"/>
                <w:b/>
                <w:bCs/>
              </w:rPr>
              <w:t>Interest Rate (%)</w:t>
            </w:r>
            <w:r w:rsidRPr="00914292">
              <w:rPr>
                <w:rFonts w:ascii="Aptos Display" w:hAnsi="Aptos Display" w:cstheme="minorHAnsi"/>
              </w:rPr>
              <w:t xml:space="preserve">] </w:t>
            </w:r>
            <w:r>
              <w:rPr>
                <w:rFonts w:ascii="Aptos Display" w:hAnsi="Aptos Display" w:cstheme="minorHAnsi"/>
              </w:rPr>
              <w:t>/ 12</w:t>
            </w:r>
          </w:p>
          <w:p w14:paraId="66D10554" w14:textId="3864BABE" w:rsidR="003055BD" w:rsidRDefault="003055BD" w:rsidP="003055BD">
            <w:pPr>
              <w:rPr>
                <w:rFonts w:ascii="Aptos Display" w:hAnsi="Aptos Display" w:cstheme="minorHAnsi"/>
              </w:rPr>
            </w:pPr>
            <w:proofErr w:type="spellStart"/>
            <w:r>
              <w:rPr>
                <w:rFonts w:ascii="Aptos Display" w:hAnsi="Aptos Display" w:cstheme="minorHAnsi"/>
              </w:rPr>
              <w:t>Nper</w:t>
            </w:r>
            <w:proofErr w:type="spellEnd"/>
            <w:r>
              <w:rPr>
                <w:rFonts w:ascii="Aptos Display" w:hAnsi="Aptos Display" w:cstheme="minorHAnsi"/>
              </w:rPr>
              <w:t xml:space="preserve"> = [</w:t>
            </w:r>
            <w:r w:rsidRPr="00914292">
              <w:rPr>
                <w:rFonts w:ascii="Aptos Display" w:hAnsi="Aptos Display" w:cstheme="minorHAnsi"/>
                <w:b/>
                <w:bCs/>
              </w:rPr>
              <w:t>Loan</w:t>
            </w:r>
            <w:r>
              <w:rPr>
                <w:rFonts w:ascii="Aptos Display" w:hAnsi="Aptos Display" w:cstheme="minorHAnsi"/>
              </w:rPr>
              <w:t xml:space="preserve"> </w:t>
            </w:r>
            <w:r w:rsidRPr="00914292">
              <w:rPr>
                <w:rFonts w:ascii="Aptos Display" w:hAnsi="Aptos Display" w:cstheme="minorHAnsi"/>
                <w:b/>
                <w:bCs/>
              </w:rPr>
              <w:t>Term (months)</w:t>
            </w:r>
            <w:r w:rsidRPr="00914292">
              <w:rPr>
                <w:rFonts w:ascii="Aptos Display" w:hAnsi="Aptos Display" w:cstheme="minorHAnsi"/>
              </w:rPr>
              <w:t>]</w:t>
            </w:r>
          </w:p>
          <w:p w14:paraId="30FE4B57" w14:textId="033E010F" w:rsidR="003055BD" w:rsidRDefault="003055BD" w:rsidP="003055BD">
            <w:pPr>
              <w:rPr>
                <w:rFonts w:ascii="Aptos Display" w:hAnsi="Aptos Display" w:cstheme="minorHAnsi"/>
              </w:rPr>
            </w:pPr>
            <w:r>
              <w:rPr>
                <w:rFonts w:ascii="Aptos Display" w:hAnsi="Aptos Display" w:cstheme="minorHAnsi"/>
              </w:rPr>
              <w:t>Pv= [</w:t>
            </w:r>
            <w:r w:rsidRPr="00914292">
              <w:rPr>
                <w:rFonts w:ascii="Aptos Display" w:hAnsi="Aptos Display" w:cstheme="minorHAnsi"/>
                <w:b/>
                <w:bCs/>
              </w:rPr>
              <w:t>Total Loan Amount ($)</w:t>
            </w:r>
            <w:r w:rsidRPr="00914292">
              <w:rPr>
                <w:rFonts w:ascii="Aptos Display" w:hAnsi="Aptos Display" w:cstheme="minorHAnsi"/>
              </w:rPr>
              <w:t>]</w:t>
            </w:r>
          </w:p>
          <w:p w14:paraId="0EC1B5AC" w14:textId="77777777" w:rsidR="003055BD" w:rsidRDefault="003055BD" w:rsidP="003055BD">
            <w:pPr>
              <w:rPr>
                <w:rFonts w:ascii="Aptos Display" w:hAnsi="Aptos Display" w:cstheme="minorHAnsi"/>
              </w:rPr>
            </w:pPr>
          </w:p>
          <w:p w14:paraId="312DC022" w14:textId="77777777" w:rsidR="003055BD" w:rsidRPr="00653CF3" w:rsidRDefault="003055BD" w:rsidP="003055BD">
            <w:pPr>
              <w:rPr>
                <w:rFonts w:ascii="Aptos Display" w:hAnsi="Aptos Display"/>
              </w:rPr>
            </w:pPr>
            <w:r w:rsidRPr="00653CF3">
              <w:rPr>
                <w:rFonts w:ascii="Aptos Display" w:hAnsi="Aptos Display"/>
              </w:rPr>
              <w:t>Note</w:t>
            </w:r>
            <w:r>
              <w:rPr>
                <w:rFonts w:ascii="Aptos Display" w:hAnsi="Aptos Display"/>
              </w:rPr>
              <w:t>s</w:t>
            </w:r>
            <w:r w:rsidRPr="00653CF3">
              <w:rPr>
                <w:rFonts w:ascii="Aptos Display" w:hAnsi="Aptos Display"/>
              </w:rPr>
              <w:t>:</w:t>
            </w:r>
          </w:p>
          <w:p w14:paraId="1DC565B6" w14:textId="6CAE175A" w:rsidR="003055BD" w:rsidRPr="00AC2DD4" w:rsidRDefault="003055BD" w:rsidP="003055BD">
            <w:pPr>
              <w:rPr>
                <w:rFonts w:ascii="Aptos Display" w:hAnsi="Aptos Display" w:cstheme="minorHAnsi"/>
              </w:rPr>
            </w:pPr>
            <w:r>
              <w:rPr>
                <w:rFonts w:ascii="Aptos Display" w:hAnsi="Aptos Display"/>
              </w:rPr>
              <w:t xml:space="preserve">(1) This is an MS Excel formula: </w:t>
            </w:r>
            <w:hyperlink r:id="rId23" w:history="1">
              <w:r w:rsidRPr="00F80FCE">
                <w:rPr>
                  <w:rStyle w:val="Hyperlink"/>
                  <w:rFonts w:ascii="Aptos Display" w:hAnsi="Aptos Display"/>
                  <w:lang w:val="en-AU"/>
                </w:rPr>
                <w:t>Pmt Function - Microsoft Support</w:t>
              </w:r>
            </w:hyperlink>
          </w:p>
        </w:tc>
        <w:tc>
          <w:tcPr>
            <w:tcW w:w="1170" w:type="dxa"/>
          </w:tcPr>
          <w:p w14:paraId="38DBC604" w14:textId="5984043D" w:rsidR="003055BD" w:rsidRPr="00AC2DD4" w:rsidRDefault="003055BD" w:rsidP="003055BD">
            <w:pPr>
              <w:rPr>
                <w:rFonts w:ascii="Aptos Display" w:hAnsi="Aptos Display" w:cstheme="minorHAnsi"/>
              </w:rPr>
            </w:pPr>
            <w:r>
              <w:rPr>
                <w:rFonts w:ascii="Aptos Display" w:hAnsi="Aptos Display" w:cstheme="minorHAnsi"/>
              </w:rPr>
              <w:t>Amount ($)</w:t>
            </w:r>
          </w:p>
        </w:tc>
        <w:tc>
          <w:tcPr>
            <w:tcW w:w="985" w:type="dxa"/>
          </w:tcPr>
          <w:p w14:paraId="62486B8E" w14:textId="3892EBF8" w:rsidR="003055BD" w:rsidRPr="00AC2DD4" w:rsidRDefault="003055BD" w:rsidP="003055BD">
            <w:pPr>
              <w:jc w:val="left"/>
              <w:rPr>
                <w:rFonts w:ascii="Aptos Display" w:hAnsi="Aptos Display" w:cstheme="minorHAnsi"/>
              </w:rPr>
            </w:pPr>
            <w:r>
              <w:rPr>
                <w:rFonts w:ascii="Aptos Display" w:hAnsi="Aptos Display" w:cstheme="minorHAnsi"/>
              </w:rPr>
              <w:t>Calculator Logic: Formula</w:t>
            </w:r>
          </w:p>
        </w:tc>
      </w:tr>
      <w:tr w:rsidR="003055BD" w:rsidRPr="00122F98" w14:paraId="2E4DDE15" w14:textId="77777777" w:rsidTr="0000695B">
        <w:trPr>
          <w:trHeight w:val="1871"/>
        </w:trPr>
        <w:tc>
          <w:tcPr>
            <w:tcW w:w="1434" w:type="dxa"/>
          </w:tcPr>
          <w:p w14:paraId="30184A8B" w14:textId="4227118E" w:rsidR="003055BD" w:rsidRDefault="003055BD" w:rsidP="003055BD">
            <w:pPr>
              <w:jc w:val="center"/>
              <w:rPr>
                <w:rFonts w:ascii="Aptos Display" w:hAnsi="Aptos Display" w:cstheme="minorHAnsi"/>
              </w:rPr>
            </w:pPr>
            <w:r>
              <w:rPr>
                <w:rFonts w:ascii="Aptos Display" w:hAnsi="Aptos Display" w:cstheme="minorHAnsi"/>
              </w:rPr>
              <w:t>PD</w:t>
            </w:r>
          </w:p>
        </w:tc>
        <w:tc>
          <w:tcPr>
            <w:tcW w:w="1351" w:type="dxa"/>
          </w:tcPr>
          <w:p w14:paraId="2EF076C9" w14:textId="0A12A554" w:rsidR="003055BD" w:rsidRDefault="003055BD" w:rsidP="003055BD">
            <w:pPr>
              <w:rPr>
                <w:rFonts w:ascii="Aptos Display" w:hAnsi="Aptos Display" w:cstheme="minorHAnsi"/>
              </w:rPr>
            </w:pPr>
            <w:r w:rsidRPr="00220C11">
              <w:rPr>
                <w:rFonts w:ascii="Aptos Display" w:hAnsi="Aptos Display" w:cstheme="minorHAnsi"/>
              </w:rPr>
              <w:t>Annual Mortgage Insurance (MI) Percentage (%):</w:t>
            </w:r>
          </w:p>
        </w:tc>
        <w:tc>
          <w:tcPr>
            <w:tcW w:w="5310" w:type="dxa"/>
          </w:tcPr>
          <w:p w14:paraId="44E60FB8" w14:textId="0AFCC43A" w:rsidR="003055BD" w:rsidRDefault="003055BD" w:rsidP="003055BD">
            <w:pPr>
              <w:rPr>
                <w:rFonts w:ascii="Aptos Display" w:hAnsi="Aptos Display" w:cstheme="minorHAnsi"/>
              </w:rPr>
            </w:pPr>
            <w:r w:rsidRPr="00122F98">
              <w:rPr>
                <w:rFonts w:ascii="Aptos Display" w:hAnsi="Aptos Display" w:cstheme="minorHAnsi"/>
              </w:rPr>
              <w:t xml:space="preserve">The value of the </w:t>
            </w:r>
            <w:r>
              <w:rPr>
                <w:rFonts w:ascii="Aptos Display" w:hAnsi="Aptos Display" w:cstheme="minorHAnsi"/>
              </w:rPr>
              <w:t xml:space="preserve">Monthly Mortgage Insurance (MI) percentage (%) </w:t>
            </w:r>
            <w:r w:rsidRPr="00122F98">
              <w:rPr>
                <w:rFonts w:ascii="Aptos Display" w:hAnsi="Aptos Display" w:cstheme="minorHAnsi"/>
              </w:rPr>
              <w:t>will</w:t>
            </w:r>
            <w:r>
              <w:rPr>
                <w:rFonts w:ascii="Aptos Display" w:hAnsi="Aptos Display" w:cstheme="minorHAnsi"/>
              </w:rPr>
              <w:t xml:space="preserve"> be updated </w:t>
            </w:r>
            <w:r w:rsidRPr="00122F98">
              <w:rPr>
                <w:rFonts w:ascii="Aptos Display" w:hAnsi="Aptos Display" w:cstheme="minorHAnsi"/>
              </w:rPr>
              <w:t xml:space="preserve">according to the type of loan. </w:t>
            </w:r>
            <w:r>
              <w:rPr>
                <w:rFonts w:ascii="Aptos Display" w:hAnsi="Aptos Display" w:cstheme="minorHAnsi"/>
              </w:rPr>
              <w:t xml:space="preserve">This value (percentage) is only applicable for the </w:t>
            </w:r>
            <w:r w:rsidRPr="00B20831">
              <w:rPr>
                <w:rFonts w:ascii="Aptos Display" w:hAnsi="Aptos Display" w:cstheme="minorHAnsi"/>
                <w:b/>
                <w:bCs/>
              </w:rPr>
              <w:t>loan type = FHA</w:t>
            </w:r>
            <w:r>
              <w:rPr>
                <w:rFonts w:ascii="Aptos Display" w:hAnsi="Aptos Display" w:cstheme="minorHAnsi"/>
              </w:rPr>
              <w:t>.</w:t>
            </w:r>
          </w:p>
          <w:p w14:paraId="070F3860" w14:textId="77777777" w:rsidR="003055BD" w:rsidRDefault="003055BD" w:rsidP="003055BD">
            <w:pPr>
              <w:rPr>
                <w:rFonts w:ascii="Aptos Display" w:hAnsi="Aptos Display" w:cstheme="minorHAnsi"/>
              </w:rPr>
            </w:pPr>
          </w:p>
          <w:p w14:paraId="2B56B726" w14:textId="77777777" w:rsidR="003055BD" w:rsidRPr="0025039E" w:rsidRDefault="003055BD" w:rsidP="003055BD">
            <w:pPr>
              <w:rPr>
                <w:rFonts w:ascii="Aptos Display" w:hAnsi="Aptos Display" w:cstheme="minorHAnsi"/>
              </w:rPr>
            </w:pPr>
            <w:r w:rsidRPr="0025039E">
              <w:rPr>
                <w:rFonts w:ascii="Aptos Display" w:hAnsi="Aptos Display" w:cstheme="minorHAnsi"/>
              </w:rPr>
              <w:t>IF [</w:t>
            </w:r>
            <w:r w:rsidRPr="006A3079">
              <w:rPr>
                <w:rFonts w:ascii="Aptos Display" w:hAnsi="Aptos Display" w:cstheme="minorHAnsi"/>
                <w:b/>
                <w:bCs/>
              </w:rPr>
              <w:t>Product Loan to Value (%)</w:t>
            </w:r>
            <w:r w:rsidRPr="0025039E">
              <w:rPr>
                <w:rFonts w:ascii="Aptos Display" w:hAnsi="Aptos Display" w:cstheme="minorHAnsi"/>
              </w:rPr>
              <w:t xml:space="preserve">] &gt; </w:t>
            </w:r>
            <w:r w:rsidRPr="002C24E3">
              <w:rPr>
                <w:rFonts w:ascii="Aptos Display" w:hAnsi="Aptos Display" w:cstheme="minorHAnsi"/>
                <w:b/>
                <w:bCs/>
              </w:rPr>
              <w:t>0.0095</w:t>
            </w:r>
          </w:p>
          <w:p w14:paraId="38BCF1AA" w14:textId="77777777" w:rsidR="003055BD" w:rsidRPr="0025039E" w:rsidRDefault="003055BD" w:rsidP="003055BD">
            <w:pPr>
              <w:rPr>
                <w:rFonts w:ascii="Aptos Display" w:hAnsi="Aptos Display" w:cstheme="minorHAnsi"/>
              </w:rPr>
            </w:pPr>
            <w:r w:rsidRPr="0025039E">
              <w:rPr>
                <w:rFonts w:ascii="Aptos Display" w:hAnsi="Aptos Display" w:cstheme="minorHAnsi"/>
              </w:rPr>
              <w:t>THEN [</w:t>
            </w:r>
            <w:r w:rsidRPr="006A3079">
              <w:rPr>
                <w:rFonts w:ascii="Aptos Display" w:hAnsi="Aptos Display" w:cstheme="minorHAnsi"/>
                <w:b/>
                <w:bCs/>
              </w:rPr>
              <w:t>Mortgage Insurance (MI) Percentage (%)</w:t>
            </w:r>
            <w:r w:rsidRPr="0025039E">
              <w:rPr>
                <w:rFonts w:ascii="Aptos Display" w:hAnsi="Aptos Display" w:cstheme="minorHAnsi"/>
              </w:rPr>
              <w:t xml:space="preserve">] = </w:t>
            </w:r>
            <w:r w:rsidRPr="002C24E3">
              <w:rPr>
                <w:rFonts w:ascii="Aptos Display" w:hAnsi="Aptos Display" w:cstheme="minorHAnsi"/>
                <w:b/>
                <w:bCs/>
              </w:rPr>
              <w:t>0.0055</w:t>
            </w:r>
          </w:p>
          <w:p w14:paraId="438FDDD3" w14:textId="146EF2C7" w:rsidR="003055BD" w:rsidRPr="0025039E" w:rsidRDefault="003055BD" w:rsidP="003055BD">
            <w:pPr>
              <w:rPr>
                <w:rFonts w:ascii="Aptos Display" w:hAnsi="Aptos Display" w:cstheme="minorHAnsi"/>
              </w:rPr>
            </w:pPr>
            <w:r w:rsidRPr="0025039E">
              <w:rPr>
                <w:rFonts w:ascii="Aptos Display" w:hAnsi="Aptos Display" w:cstheme="minorHAnsi"/>
              </w:rPr>
              <w:t>ELSE [</w:t>
            </w:r>
            <w:r w:rsidRPr="0025039E">
              <w:rPr>
                <w:rFonts w:ascii="Aptos Display" w:hAnsi="Aptos Display" w:cstheme="minorHAnsi"/>
                <w:b/>
                <w:bCs/>
              </w:rPr>
              <w:t>Mortgage Insurance (MI) Percentage (%)</w:t>
            </w:r>
            <w:r w:rsidRPr="0025039E">
              <w:rPr>
                <w:rFonts w:ascii="Aptos Display" w:hAnsi="Aptos Display" w:cstheme="minorHAnsi"/>
              </w:rPr>
              <w:t xml:space="preserve">] = </w:t>
            </w:r>
            <w:r w:rsidRPr="002C24E3">
              <w:rPr>
                <w:rFonts w:ascii="Aptos Display" w:hAnsi="Aptos Display" w:cstheme="minorHAnsi"/>
                <w:b/>
                <w:bCs/>
              </w:rPr>
              <w:t>0.0050</w:t>
            </w:r>
          </w:p>
          <w:p w14:paraId="7B98A026" w14:textId="013DC40B" w:rsidR="003055BD" w:rsidRDefault="003055BD" w:rsidP="003055BD">
            <w:pPr>
              <w:rPr>
                <w:rFonts w:ascii="Aptos Display" w:hAnsi="Aptos Display" w:cstheme="minorHAnsi"/>
              </w:rPr>
            </w:pPr>
            <w:r w:rsidRPr="0025039E">
              <w:rPr>
                <w:rFonts w:ascii="Aptos Display" w:hAnsi="Aptos Display" w:cstheme="minorHAnsi"/>
              </w:rPr>
              <w:t>END</w:t>
            </w:r>
          </w:p>
          <w:p w14:paraId="5FFEE6E2" w14:textId="77777777" w:rsidR="003055BD" w:rsidRDefault="003055BD" w:rsidP="003055BD">
            <w:pPr>
              <w:rPr>
                <w:rFonts w:ascii="Aptos Display" w:hAnsi="Aptos Display" w:cstheme="minorHAnsi"/>
              </w:rPr>
            </w:pPr>
          </w:p>
          <w:p w14:paraId="5A09D103" w14:textId="319D537D" w:rsidR="003055BD" w:rsidRDefault="003055BD" w:rsidP="003055BD">
            <w:pPr>
              <w:rPr>
                <w:rFonts w:ascii="Aptos Display" w:hAnsi="Aptos Display" w:cstheme="minorHAnsi"/>
              </w:rPr>
            </w:pPr>
            <w:r w:rsidRPr="00122F98">
              <w:rPr>
                <w:rFonts w:ascii="Aptos Display" w:hAnsi="Aptos Display" w:cstheme="minorHAnsi"/>
              </w:rPr>
              <w:t>For this field, it is required that the system includes a feature enabling a PM representative to perform updates of these values</w:t>
            </w:r>
            <w:r>
              <w:rPr>
                <w:rFonts w:ascii="Aptos Display" w:hAnsi="Aptos Display" w:cstheme="minorHAnsi"/>
              </w:rPr>
              <w:t>, if needed.</w:t>
            </w:r>
          </w:p>
        </w:tc>
        <w:tc>
          <w:tcPr>
            <w:tcW w:w="1170" w:type="dxa"/>
          </w:tcPr>
          <w:p w14:paraId="45A451AE" w14:textId="5FD73631" w:rsidR="003055BD" w:rsidRDefault="003055BD" w:rsidP="003055BD">
            <w:pPr>
              <w:rPr>
                <w:rFonts w:ascii="Aptos Display" w:hAnsi="Aptos Display" w:cstheme="minorHAnsi"/>
              </w:rPr>
            </w:pPr>
            <w:r>
              <w:rPr>
                <w:rFonts w:ascii="Aptos Display" w:hAnsi="Aptos Display" w:cstheme="minorHAnsi"/>
              </w:rPr>
              <w:t>Percentage (%)</w:t>
            </w:r>
          </w:p>
        </w:tc>
        <w:tc>
          <w:tcPr>
            <w:tcW w:w="985" w:type="dxa"/>
          </w:tcPr>
          <w:p w14:paraId="4BDE6823" w14:textId="19AAFD4F" w:rsidR="003055BD" w:rsidRDefault="003055BD" w:rsidP="003055BD">
            <w:pPr>
              <w:jc w:val="left"/>
              <w:rPr>
                <w:rFonts w:ascii="Aptos Display" w:hAnsi="Aptos Display" w:cstheme="minorHAnsi"/>
              </w:rPr>
            </w:pPr>
            <w:r>
              <w:rPr>
                <w:rFonts w:ascii="Aptos Display" w:hAnsi="Aptos Display" w:cstheme="minorHAnsi"/>
              </w:rPr>
              <w:t xml:space="preserve">Calculator Logic: </w:t>
            </w:r>
            <w:r w:rsidRPr="00122F98">
              <w:rPr>
                <w:rFonts w:ascii="Aptos Display" w:hAnsi="Aptos Display" w:cstheme="minorHAnsi"/>
              </w:rPr>
              <w:t>Business Unit (PM Representative)</w:t>
            </w:r>
          </w:p>
        </w:tc>
      </w:tr>
      <w:tr w:rsidR="003055BD" w:rsidRPr="00122F98" w14:paraId="7E6098EF" w14:textId="77777777" w:rsidTr="0000695B">
        <w:trPr>
          <w:trHeight w:val="2771"/>
        </w:trPr>
        <w:tc>
          <w:tcPr>
            <w:tcW w:w="1434" w:type="dxa"/>
          </w:tcPr>
          <w:p w14:paraId="372E7A57" w14:textId="636E0CCD" w:rsidR="003055BD" w:rsidRDefault="003055BD" w:rsidP="003055BD">
            <w:pPr>
              <w:jc w:val="center"/>
              <w:rPr>
                <w:rFonts w:ascii="Aptos Display" w:hAnsi="Aptos Display" w:cstheme="minorHAnsi"/>
              </w:rPr>
            </w:pPr>
            <w:r>
              <w:rPr>
                <w:rFonts w:ascii="Aptos Display" w:hAnsi="Aptos Display" w:cstheme="minorHAnsi"/>
              </w:rPr>
              <w:t>F</w:t>
            </w:r>
          </w:p>
        </w:tc>
        <w:tc>
          <w:tcPr>
            <w:tcW w:w="1351" w:type="dxa"/>
          </w:tcPr>
          <w:p w14:paraId="0D182231" w14:textId="1F5DD52A" w:rsidR="003055BD" w:rsidRDefault="003055BD" w:rsidP="003055BD">
            <w:pPr>
              <w:rPr>
                <w:rFonts w:ascii="Aptos Display" w:hAnsi="Aptos Display" w:cstheme="minorHAnsi"/>
              </w:rPr>
            </w:pPr>
            <w:r w:rsidRPr="00CE2EE4">
              <w:rPr>
                <w:rFonts w:ascii="Aptos Display" w:hAnsi="Aptos Display" w:cstheme="minorHAnsi"/>
              </w:rPr>
              <w:t>Monthly Mortgage Insurance (MI) Amount ($)</w:t>
            </w:r>
          </w:p>
        </w:tc>
        <w:tc>
          <w:tcPr>
            <w:tcW w:w="5310" w:type="dxa"/>
          </w:tcPr>
          <w:p w14:paraId="3B80F64D" w14:textId="6AE67F32" w:rsidR="003055BD" w:rsidRDefault="003055BD" w:rsidP="003055BD">
            <w:pPr>
              <w:rPr>
                <w:rFonts w:ascii="Aptos Display" w:hAnsi="Aptos Display" w:cstheme="minorHAnsi"/>
              </w:rPr>
            </w:pPr>
            <w:r w:rsidRPr="00122F98">
              <w:rPr>
                <w:rFonts w:ascii="Aptos Display" w:hAnsi="Aptos Display" w:cstheme="minorHAnsi"/>
              </w:rPr>
              <w:t xml:space="preserve">The value of the </w:t>
            </w:r>
            <w:r>
              <w:rPr>
                <w:rFonts w:ascii="Aptos Display" w:hAnsi="Aptos Display" w:cstheme="minorHAnsi"/>
              </w:rPr>
              <w:t xml:space="preserve">Monthly Mortgage Insurance (MI) </w:t>
            </w:r>
            <w:r w:rsidRPr="00122F98">
              <w:rPr>
                <w:rFonts w:ascii="Aptos Display" w:hAnsi="Aptos Display" w:cstheme="minorHAnsi"/>
              </w:rPr>
              <w:t xml:space="preserve">will fluctuate based on the </w:t>
            </w:r>
            <w:r>
              <w:rPr>
                <w:rFonts w:ascii="Aptos Display" w:hAnsi="Aptos Display" w:cstheme="minorHAnsi"/>
              </w:rPr>
              <w:t xml:space="preserve">current MI percentage ($) </w:t>
            </w:r>
            <w:r w:rsidRPr="00122F98">
              <w:rPr>
                <w:rFonts w:ascii="Aptos Display" w:hAnsi="Aptos Display" w:cstheme="minorHAnsi"/>
              </w:rPr>
              <w:t xml:space="preserve">which </w:t>
            </w:r>
            <w:r>
              <w:rPr>
                <w:rFonts w:ascii="Aptos Display" w:hAnsi="Aptos Display" w:cstheme="minorHAnsi"/>
              </w:rPr>
              <w:t xml:space="preserve">could be updated </w:t>
            </w:r>
            <w:r w:rsidRPr="00122F98">
              <w:rPr>
                <w:rFonts w:ascii="Aptos Display" w:hAnsi="Aptos Display" w:cstheme="minorHAnsi"/>
              </w:rPr>
              <w:t xml:space="preserve">according to the type of loan. </w:t>
            </w:r>
            <w:r>
              <w:rPr>
                <w:rFonts w:ascii="Aptos Display" w:hAnsi="Aptos Display" w:cstheme="minorHAnsi"/>
              </w:rPr>
              <w:t xml:space="preserve">In this scenario, this fee will only apply to the </w:t>
            </w:r>
            <w:r w:rsidRPr="00CA4BAA">
              <w:rPr>
                <w:rFonts w:ascii="Aptos Display" w:hAnsi="Aptos Display" w:cstheme="minorHAnsi"/>
                <w:b/>
                <w:bCs/>
              </w:rPr>
              <w:t>FHA loan type.</w:t>
            </w:r>
          </w:p>
          <w:p w14:paraId="3CDF1F67" w14:textId="77777777" w:rsidR="003055BD" w:rsidRDefault="003055BD" w:rsidP="003055BD">
            <w:pPr>
              <w:rPr>
                <w:rFonts w:ascii="Aptos Display" w:hAnsi="Aptos Display" w:cstheme="minorHAnsi"/>
              </w:rPr>
            </w:pPr>
          </w:p>
          <w:p w14:paraId="71E46952" w14:textId="208DE1C3" w:rsidR="003055BD" w:rsidRPr="008076A7" w:rsidRDefault="003055BD" w:rsidP="003055BD">
            <w:pPr>
              <w:rPr>
                <w:rFonts w:ascii="Aptos Display" w:hAnsi="Aptos Display" w:cstheme="minorHAnsi"/>
                <w:lang w:val="es-PR"/>
              </w:rPr>
            </w:pPr>
            <w:r w:rsidRPr="008076A7">
              <w:rPr>
                <w:rFonts w:ascii="Aptos Display" w:hAnsi="Aptos Display" w:cstheme="minorHAnsi"/>
                <w:lang w:val="es-PR"/>
              </w:rPr>
              <w:t>Formula: Excel Document &gt; Tab: FHA Monthly MI</w:t>
            </w:r>
          </w:p>
        </w:tc>
        <w:tc>
          <w:tcPr>
            <w:tcW w:w="1170" w:type="dxa"/>
          </w:tcPr>
          <w:p w14:paraId="62A95F7B" w14:textId="35857768" w:rsidR="003055BD" w:rsidRDefault="003055BD" w:rsidP="003055BD">
            <w:pPr>
              <w:rPr>
                <w:rFonts w:ascii="Aptos Display" w:hAnsi="Aptos Display" w:cstheme="minorHAnsi"/>
              </w:rPr>
            </w:pPr>
            <w:r>
              <w:rPr>
                <w:rFonts w:ascii="Aptos Display" w:hAnsi="Aptos Display" w:cstheme="minorHAnsi"/>
              </w:rPr>
              <w:t>Amount ($)</w:t>
            </w:r>
          </w:p>
        </w:tc>
        <w:tc>
          <w:tcPr>
            <w:tcW w:w="985" w:type="dxa"/>
          </w:tcPr>
          <w:p w14:paraId="16C0D2B8" w14:textId="6590558D" w:rsidR="003055BD" w:rsidRDefault="003055BD" w:rsidP="003055BD">
            <w:pPr>
              <w:jc w:val="left"/>
              <w:rPr>
                <w:rFonts w:ascii="Aptos Display" w:hAnsi="Aptos Display" w:cstheme="minorHAnsi"/>
              </w:rPr>
            </w:pPr>
            <w:r>
              <w:rPr>
                <w:rFonts w:ascii="Aptos Display" w:hAnsi="Aptos Display" w:cstheme="minorHAnsi"/>
              </w:rPr>
              <w:t>Calculator Logic: Formula</w:t>
            </w:r>
          </w:p>
        </w:tc>
      </w:tr>
      <w:tr w:rsidR="003055BD" w:rsidRPr="00122F98" w14:paraId="3274D1A8" w14:textId="77777777" w:rsidTr="0000695B">
        <w:trPr>
          <w:trHeight w:val="1538"/>
        </w:trPr>
        <w:tc>
          <w:tcPr>
            <w:tcW w:w="1434" w:type="dxa"/>
          </w:tcPr>
          <w:p w14:paraId="6C59BDDB" w14:textId="51F44506" w:rsidR="003055BD" w:rsidRDefault="003055BD" w:rsidP="003055BD">
            <w:pPr>
              <w:jc w:val="center"/>
              <w:rPr>
                <w:rFonts w:ascii="Aptos Display" w:hAnsi="Aptos Display" w:cstheme="minorHAnsi"/>
              </w:rPr>
            </w:pPr>
            <w:r>
              <w:rPr>
                <w:rFonts w:ascii="Aptos Display" w:hAnsi="Aptos Display" w:cstheme="minorHAnsi"/>
              </w:rPr>
              <w:t>PD</w:t>
            </w:r>
          </w:p>
        </w:tc>
        <w:tc>
          <w:tcPr>
            <w:tcW w:w="1351" w:type="dxa"/>
          </w:tcPr>
          <w:p w14:paraId="49D571B2" w14:textId="7D7B4FD7" w:rsidR="003055BD" w:rsidRDefault="003055BD" w:rsidP="003055BD">
            <w:pPr>
              <w:rPr>
                <w:rFonts w:ascii="Aptos Display" w:hAnsi="Aptos Display" w:cstheme="minorHAnsi"/>
              </w:rPr>
            </w:pPr>
            <w:r w:rsidRPr="00CE2EE4">
              <w:rPr>
                <w:rFonts w:ascii="Aptos Display" w:hAnsi="Aptos Display" w:cstheme="minorHAnsi"/>
              </w:rPr>
              <w:t>Annual Hazard Insurance Percentage (%)</w:t>
            </w:r>
          </w:p>
        </w:tc>
        <w:tc>
          <w:tcPr>
            <w:tcW w:w="5310" w:type="dxa"/>
          </w:tcPr>
          <w:p w14:paraId="07E05417" w14:textId="4CAAFE09" w:rsidR="003055BD" w:rsidRDefault="003055BD" w:rsidP="003055BD">
            <w:pPr>
              <w:rPr>
                <w:rFonts w:ascii="Aptos Display" w:hAnsi="Aptos Display" w:cstheme="minorHAnsi"/>
              </w:rPr>
            </w:pPr>
            <w:r>
              <w:rPr>
                <w:rFonts w:ascii="Aptos Display" w:hAnsi="Aptos Display" w:cstheme="minorHAnsi"/>
              </w:rPr>
              <w:t xml:space="preserve">The value is an estimate that will be updated, as needed. </w:t>
            </w:r>
          </w:p>
          <w:p w14:paraId="51268599" w14:textId="6BDEEAF4" w:rsidR="003055BD" w:rsidRDefault="003055BD" w:rsidP="003055BD">
            <w:pPr>
              <w:rPr>
                <w:rFonts w:ascii="Aptos Display" w:hAnsi="Aptos Display" w:cstheme="minorHAnsi"/>
              </w:rPr>
            </w:pPr>
            <w:r>
              <w:rPr>
                <w:rFonts w:ascii="Aptos Display" w:hAnsi="Aptos Display" w:cstheme="minorHAnsi"/>
              </w:rPr>
              <w:t>Current value is 0.25%.</w:t>
            </w:r>
          </w:p>
          <w:p w14:paraId="34DEE782" w14:textId="1A73C06A" w:rsidR="003055BD" w:rsidRDefault="003055BD" w:rsidP="003055BD">
            <w:pPr>
              <w:rPr>
                <w:rFonts w:ascii="Aptos Display" w:hAnsi="Aptos Display" w:cstheme="minorHAnsi"/>
              </w:rPr>
            </w:pPr>
          </w:p>
          <w:p w14:paraId="1C778C50" w14:textId="62985C7B" w:rsidR="003055BD" w:rsidRPr="002360F5" w:rsidRDefault="003055BD" w:rsidP="003055BD">
            <w:pPr>
              <w:rPr>
                <w:rFonts w:ascii="Aptos Display" w:hAnsi="Aptos Display" w:cstheme="minorHAnsi"/>
              </w:rPr>
            </w:pPr>
            <w:r w:rsidRPr="00122F98">
              <w:rPr>
                <w:rFonts w:ascii="Aptos Display" w:hAnsi="Aptos Display" w:cstheme="minorHAnsi"/>
              </w:rPr>
              <w:t>For this field, it is required that the system includes a feature enabling a PM representative to perform updates of these values.</w:t>
            </w:r>
          </w:p>
        </w:tc>
        <w:tc>
          <w:tcPr>
            <w:tcW w:w="1170" w:type="dxa"/>
          </w:tcPr>
          <w:p w14:paraId="314E99F4" w14:textId="77777777" w:rsidR="003055BD" w:rsidRDefault="003055BD" w:rsidP="003055BD">
            <w:pPr>
              <w:rPr>
                <w:rFonts w:ascii="Aptos Display" w:hAnsi="Aptos Display" w:cstheme="minorHAnsi"/>
              </w:rPr>
            </w:pPr>
          </w:p>
        </w:tc>
        <w:tc>
          <w:tcPr>
            <w:tcW w:w="985" w:type="dxa"/>
          </w:tcPr>
          <w:p w14:paraId="2F74E4A8" w14:textId="292245A9" w:rsidR="003055BD" w:rsidRDefault="003055BD" w:rsidP="003055BD">
            <w:pPr>
              <w:jc w:val="left"/>
              <w:rPr>
                <w:rFonts w:ascii="Aptos Display" w:hAnsi="Aptos Display" w:cstheme="minorHAnsi"/>
              </w:rPr>
            </w:pPr>
            <w:r>
              <w:rPr>
                <w:rFonts w:ascii="Aptos Display" w:hAnsi="Aptos Display" w:cstheme="minorHAnsi"/>
              </w:rPr>
              <w:t xml:space="preserve">Calculator Logic: </w:t>
            </w:r>
            <w:r w:rsidRPr="00122F98">
              <w:rPr>
                <w:rFonts w:ascii="Aptos Display" w:hAnsi="Aptos Display" w:cstheme="minorHAnsi"/>
              </w:rPr>
              <w:t>Business Unit (PM Representative)</w:t>
            </w:r>
          </w:p>
        </w:tc>
      </w:tr>
      <w:tr w:rsidR="003055BD" w:rsidRPr="00122F98" w14:paraId="33AF1C2C" w14:textId="77777777" w:rsidTr="0000695B">
        <w:tc>
          <w:tcPr>
            <w:tcW w:w="1434" w:type="dxa"/>
          </w:tcPr>
          <w:p w14:paraId="5B9DF6C2" w14:textId="5FD88698" w:rsidR="003055BD" w:rsidRDefault="003055BD" w:rsidP="003055BD">
            <w:pPr>
              <w:jc w:val="center"/>
              <w:rPr>
                <w:rFonts w:ascii="Aptos Display" w:hAnsi="Aptos Display" w:cstheme="minorHAnsi"/>
              </w:rPr>
            </w:pPr>
            <w:r>
              <w:rPr>
                <w:rFonts w:ascii="Aptos Display" w:hAnsi="Aptos Display" w:cstheme="minorHAnsi"/>
              </w:rPr>
              <w:t>F</w:t>
            </w:r>
          </w:p>
        </w:tc>
        <w:tc>
          <w:tcPr>
            <w:tcW w:w="1351" w:type="dxa"/>
          </w:tcPr>
          <w:p w14:paraId="56104DD6" w14:textId="3AF489EB" w:rsidR="003055BD" w:rsidRDefault="003055BD" w:rsidP="003055BD">
            <w:pPr>
              <w:rPr>
                <w:rFonts w:ascii="Aptos Display" w:hAnsi="Aptos Display" w:cstheme="minorHAnsi"/>
              </w:rPr>
            </w:pPr>
            <w:r>
              <w:rPr>
                <w:rFonts w:ascii="Aptos Display" w:hAnsi="Aptos Display" w:cstheme="minorHAnsi"/>
              </w:rPr>
              <w:t>Monthly Hazard Insurance Payment ($)</w:t>
            </w:r>
          </w:p>
        </w:tc>
        <w:tc>
          <w:tcPr>
            <w:tcW w:w="5310" w:type="dxa"/>
          </w:tcPr>
          <w:p w14:paraId="0234C68C" w14:textId="6F92CE81" w:rsidR="003055BD" w:rsidRPr="00122F98" w:rsidRDefault="003055BD" w:rsidP="003055BD">
            <w:pPr>
              <w:rPr>
                <w:rFonts w:ascii="Aptos Display" w:hAnsi="Aptos Display" w:cstheme="minorHAnsi"/>
              </w:rPr>
            </w:pPr>
            <w:r>
              <w:rPr>
                <w:rFonts w:ascii="Aptos Display" w:hAnsi="Aptos Display" w:cstheme="minorHAnsi"/>
              </w:rPr>
              <w:t>Formula: Formula: [</w:t>
            </w:r>
            <w:r w:rsidRPr="00F26602">
              <w:rPr>
                <w:rFonts w:ascii="Aptos Display" w:hAnsi="Aptos Display" w:cstheme="minorHAnsi"/>
                <w:b/>
                <w:bCs/>
              </w:rPr>
              <w:t>Sales Price</w:t>
            </w:r>
            <w:r>
              <w:rPr>
                <w:rFonts w:ascii="Aptos Display" w:hAnsi="Aptos Display" w:cstheme="minorHAnsi"/>
              </w:rPr>
              <w:t xml:space="preserve"> </w:t>
            </w:r>
            <w:r w:rsidRPr="00735BE1">
              <w:rPr>
                <w:rFonts w:ascii="Aptos Display" w:hAnsi="Aptos Display" w:cstheme="minorHAnsi"/>
                <w:b/>
                <w:bCs/>
              </w:rPr>
              <w:t>Amount</w:t>
            </w:r>
            <w:r>
              <w:rPr>
                <w:rFonts w:ascii="Aptos Display" w:hAnsi="Aptos Display" w:cstheme="minorHAnsi"/>
                <w:b/>
                <w:bCs/>
              </w:rPr>
              <w:t xml:space="preserve"> ($)</w:t>
            </w:r>
            <w:r w:rsidRPr="008428A2">
              <w:rPr>
                <w:rFonts w:ascii="Aptos Display" w:hAnsi="Aptos Display" w:cstheme="minorHAnsi"/>
              </w:rPr>
              <w:t>]</w:t>
            </w:r>
            <w:r>
              <w:rPr>
                <w:rFonts w:ascii="Aptos Display" w:hAnsi="Aptos Display" w:cstheme="minorHAnsi"/>
              </w:rPr>
              <w:t>*{[</w:t>
            </w:r>
            <w:r w:rsidRPr="008B64A2">
              <w:rPr>
                <w:rFonts w:ascii="Aptos Display" w:hAnsi="Aptos Display" w:cstheme="minorHAnsi"/>
                <w:b/>
                <w:bCs/>
              </w:rPr>
              <w:t xml:space="preserve">Annual </w:t>
            </w:r>
            <w:r w:rsidRPr="00E4538C">
              <w:rPr>
                <w:rFonts w:ascii="Aptos Display" w:hAnsi="Aptos Display" w:cstheme="minorHAnsi"/>
                <w:b/>
                <w:bCs/>
              </w:rPr>
              <w:t>Hazard Insurance Percentage (%)]/</w:t>
            </w:r>
            <w:r>
              <w:rPr>
                <w:rFonts w:ascii="Aptos Display" w:hAnsi="Aptos Display" w:cstheme="minorHAnsi"/>
                <w:b/>
                <w:bCs/>
              </w:rPr>
              <w:t>12</w:t>
            </w:r>
            <w:r>
              <w:rPr>
                <w:rFonts w:ascii="Aptos Display" w:hAnsi="Aptos Display" w:cstheme="minorHAnsi"/>
              </w:rPr>
              <w:t>}</w:t>
            </w:r>
          </w:p>
          <w:p w14:paraId="4A86F105" w14:textId="77777777" w:rsidR="003055BD" w:rsidRPr="00122F98" w:rsidRDefault="003055BD" w:rsidP="003055BD">
            <w:pPr>
              <w:rPr>
                <w:rFonts w:ascii="Aptos Display" w:hAnsi="Aptos Display" w:cstheme="minorHAnsi"/>
              </w:rPr>
            </w:pPr>
          </w:p>
        </w:tc>
        <w:tc>
          <w:tcPr>
            <w:tcW w:w="1170" w:type="dxa"/>
          </w:tcPr>
          <w:p w14:paraId="35D92455" w14:textId="76EB6622" w:rsidR="003055BD" w:rsidRDefault="003055BD" w:rsidP="003055BD">
            <w:pPr>
              <w:rPr>
                <w:rFonts w:ascii="Aptos Display" w:hAnsi="Aptos Display" w:cstheme="minorHAnsi"/>
              </w:rPr>
            </w:pPr>
            <w:r>
              <w:rPr>
                <w:rFonts w:ascii="Aptos Display" w:hAnsi="Aptos Display" w:cstheme="minorHAnsi"/>
              </w:rPr>
              <w:t>Amount ($)</w:t>
            </w:r>
          </w:p>
        </w:tc>
        <w:tc>
          <w:tcPr>
            <w:tcW w:w="985" w:type="dxa"/>
          </w:tcPr>
          <w:p w14:paraId="6653B0B6" w14:textId="6A320A43" w:rsidR="003055BD" w:rsidRDefault="003055BD" w:rsidP="003055BD">
            <w:pPr>
              <w:rPr>
                <w:rFonts w:ascii="Aptos Display" w:hAnsi="Aptos Display" w:cstheme="minorHAnsi"/>
              </w:rPr>
            </w:pPr>
            <w:r>
              <w:rPr>
                <w:rFonts w:ascii="Aptos Display" w:hAnsi="Aptos Display" w:cstheme="minorHAnsi"/>
              </w:rPr>
              <w:t>Calculator Logic: Formula</w:t>
            </w:r>
          </w:p>
        </w:tc>
      </w:tr>
      <w:tr w:rsidR="003055BD" w:rsidRPr="00D97FCB" w14:paraId="67D21A18" w14:textId="77777777" w:rsidTr="0000695B">
        <w:tc>
          <w:tcPr>
            <w:tcW w:w="1434" w:type="dxa"/>
          </w:tcPr>
          <w:p w14:paraId="7DEDFF49" w14:textId="077A713E" w:rsidR="003055BD" w:rsidRDefault="003055BD" w:rsidP="003055BD">
            <w:pPr>
              <w:jc w:val="center"/>
              <w:rPr>
                <w:rFonts w:ascii="Aptos Display" w:hAnsi="Aptos Display" w:cstheme="minorHAnsi"/>
              </w:rPr>
            </w:pPr>
            <w:r>
              <w:rPr>
                <w:rFonts w:ascii="Aptos Display" w:hAnsi="Aptos Display" w:cstheme="minorHAnsi"/>
              </w:rPr>
              <w:t>IN</w:t>
            </w:r>
          </w:p>
        </w:tc>
        <w:tc>
          <w:tcPr>
            <w:tcW w:w="1351" w:type="dxa"/>
          </w:tcPr>
          <w:p w14:paraId="2E679B11" w14:textId="410E12E2" w:rsidR="003055BD" w:rsidRPr="00C05241" w:rsidRDefault="003055BD" w:rsidP="003055BD">
            <w:pPr>
              <w:rPr>
                <w:rFonts w:ascii="Aptos Display" w:hAnsi="Aptos Display" w:cstheme="minorHAnsi"/>
              </w:rPr>
            </w:pPr>
            <w:r w:rsidRPr="00C05241">
              <w:rPr>
                <w:rFonts w:ascii="Aptos Display" w:hAnsi="Aptos Display" w:cstheme="minorHAnsi"/>
              </w:rPr>
              <w:t>Estimated Property Tax (CRIM) Monthly Payment ($)</w:t>
            </w:r>
          </w:p>
        </w:tc>
        <w:tc>
          <w:tcPr>
            <w:tcW w:w="5310" w:type="dxa"/>
          </w:tcPr>
          <w:p w14:paraId="57B4A547" w14:textId="2318839D" w:rsidR="003055BD" w:rsidRPr="00C05241" w:rsidRDefault="003055BD" w:rsidP="003055BD">
            <w:pPr>
              <w:rPr>
                <w:rFonts w:ascii="Aptos Display" w:hAnsi="Aptos Display" w:cstheme="minorHAnsi"/>
              </w:rPr>
            </w:pPr>
            <w:r w:rsidRPr="00C05241">
              <w:rPr>
                <w:rFonts w:ascii="Aptos Display" w:hAnsi="Aptos Display" w:cstheme="minorHAnsi"/>
              </w:rPr>
              <w:t xml:space="preserve">Optional field in the prequalification form. </w:t>
            </w:r>
          </w:p>
        </w:tc>
        <w:tc>
          <w:tcPr>
            <w:tcW w:w="1170" w:type="dxa"/>
          </w:tcPr>
          <w:p w14:paraId="48358749" w14:textId="6DF1703C" w:rsidR="003055BD" w:rsidRPr="00D97FCB" w:rsidRDefault="003055BD" w:rsidP="003055BD">
            <w:pPr>
              <w:rPr>
                <w:rFonts w:ascii="Aptos Display" w:hAnsi="Aptos Display" w:cstheme="minorHAnsi"/>
                <w:lang w:val="es-PR"/>
              </w:rPr>
            </w:pPr>
            <w:r>
              <w:rPr>
                <w:rFonts w:ascii="Aptos Display" w:hAnsi="Aptos Display" w:cstheme="minorHAnsi"/>
                <w:lang w:val="es-PR"/>
              </w:rPr>
              <w:t>Amount ($)</w:t>
            </w:r>
          </w:p>
        </w:tc>
        <w:tc>
          <w:tcPr>
            <w:tcW w:w="985" w:type="dxa"/>
          </w:tcPr>
          <w:p w14:paraId="4893C3FA" w14:textId="0A1DC459" w:rsidR="003055BD" w:rsidRPr="00D97FCB" w:rsidRDefault="003055BD" w:rsidP="003055BD">
            <w:pPr>
              <w:rPr>
                <w:rFonts w:ascii="Aptos Display" w:hAnsi="Aptos Display" w:cstheme="minorHAnsi"/>
                <w:lang w:val="es-PR"/>
              </w:rPr>
            </w:pPr>
            <w:r>
              <w:rPr>
                <w:rFonts w:ascii="Aptos Display" w:hAnsi="Aptos Display" w:cstheme="minorHAnsi"/>
                <w:lang w:val="es-PR"/>
              </w:rPr>
              <w:t>Pre-qualification Form</w:t>
            </w:r>
          </w:p>
        </w:tc>
      </w:tr>
      <w:tr w:rsidR="003055BD" w:rsidRPr="00D97FCB" w14:paraId="5E837AB2" w14:textId="77777777" w:rsidTr="0000695B">
        <w:tc>
          <w:tcPr>
            <w:tcW w:w="1434" w:type="dxa"/>
          </w:tcPr>
          <w:p w14:paraId="4BA47790" w14:textId="24FCC3E5" w:rsidR="003055BD" w:rsidRDefault="003055BD" w:rsidP="003055BD">
            <w:pPr>
              <w:jc w:val="center"/>
              <w:rPr>
                <w:rFonts w:ascii="Aptos Display" w:hAnsi="Aptos Display" w:cstheme="minorHAnsi"/>
              </w:rPr>
            </w:pPr>
            <w:r>
              <w:rPr>
                <w:rFonts w:ascii="Aptos Display" w:hAnsi="Aptos Display" w:cstheme="minorHAnsi"/>
              </w:rPr>
              <w:t>IN</w:t>
            </w:r>
          </w:p>
        </w:tc>
        <w:tc>
          <w:tcPr>
            <w:tcW w:w="1351" w:type="dxa"/>
          </w:tcPr>
          <w:p w14:paraId="7F8BB0B7" w14:textId="0DD38A14" w:rsidR="003055BD" w:rsidRPr="00C05241" w:rsidRDefault="003055BD" w:rsidP="003055BD">
            <w:pPr>
              <w:rPr>
                <w:rFonts w:ascii="Aptos Display" w:hAnsi="Aptos Display" w:cstheme="minorHAnsi"/>
              </w:rPr>
            </w:pPr>
            <w:r w:rsidRPr="00C05241">
              <w:rPr>
                <w:rFonts w:ascii="Aptos Display" w:hAnsi="Aptos Display" w:cstheme="minorHAnsi"/>
              </w:rPr>
              <w:t xml:space="preserve">Estimated Property Maintenance </w:t>
            </w:r>
            <w:r w:rsidRPr="00C05241">
              <w:rPr>
                <w:rFonts w:ascii="Aptos Display" w:hAnsi="Aptos Display" w:cstheme="minorHAnsi"/>
              </w:rPr>
              <w:lastRenderedPageBreak/>
              <w:t>(HOA) Payment ($)</w:t>
            </w:r>
          </w:p>
        </w:tc>
        <w:tc>
          <w:tcPr>
            <w:tcW w:w="5310" w:type="dxa"/>
          </w:tcPr>
          <w:p w14:paraId="2D0761C8" w14:textId="558E7DF5" w:rsidR="003055BD" w:rsidRPr="00ED52D9" w:rsidRDefault="003055BD" w:rsidP="003055BD">
            <w:pPr>
              <w:rPr>
                <w:rFonts w:ascii="Aptos Display" w:hAnsi="Aptos Display" w:cstheme="minorHAnsi"/>
              </w:rPr>
            </w:pPr>
            <w:r w:rsidRPr="00C05241">
              <w:rPr>
                <w:rFonts w:ascii="Aptos Display" w:hAnsi="Aptos Display" w:cstheme="minorHAnsi"/>
              </w:rPr>
              <w:lastRenderedPageBreak/>
              <w:t>Optional field in the prequalification form.</w:t>
            </w:r>
          </w:p>
        </w:tc>
        <w:tc>
          <w:tcPr>
            <w:tcW w:w="1170" w:type="dxa"/>
          </w:tcPr>
          <w:p w14:paraId="0F3EEE88" w14:textId="204823E1" w:rsidR="003055BD" w:rsidRPr="00ED52D9" w:rsidRDefault="003055BD" w:rsidP="003055BD">
            <w:pPr>
              <w:rPr>
                <w:rFonts w:ascii="Aptos Display" w:hAnsi="Aptos Display" w:cstheme="minorHAnsi"/>
              </w:rPr>
            </w:pPr>
            <w:r>
              <w:rPr>
                <w:rFonts w:ascii="Aptos Display" w:hAnsi="Aptos Display" w:cstheme="minorHAnsi"/>
              </w:rPr>
              <w:t>Amount ($)</w:t>
            </w:r>
          </w:p>
        </w:tc>
        <w:tc>
          <w:tcPr>
            <w:tcW w:w="985" w:type="dxa"/>
          </w:tcPr>
          <w:p w14:paraId="7C5185B5" w14:textId="475F51D7" w:rsidR="003055BD" w:rsidRPr="00ED52D9" w:rsidRDefault="003055BD" w:rsidP="003055BD">
            <w:pPr>
              <w:rPr>
                <w:rFonts w:ascii="Aptos Display" w:hAnsi="Aptos Display" w:cstheme="minorHAnsi"/>
              </w:rPr>
            </w:pPr>
            <w:r>
              <w:rPr>
                <w:rFonts w:ascii="Aptos Display" w:hAnsi="Aptos Display" w:cstheme="minorHAnsi"/>
                <w:lang w:val="es-PR"/>
              </w:rPr>
              <w:t>Pre-qualification Form</w:t>
            </w:r>
          </w:p>
        </w:tc>
      </w:tr>
      <w:tr w:rsidR="003055BD" w:rsidRPr="00122F98" w14:paraId="77160793" w14:textId="77777777" w:rsidTr="0000695B">
        <w:tc>
          <w:tcPr>
            <w:tcW w:w="1434" w:type="dxa"/>
          </w:tcPr>
          <w:p w14:paraId="7775F5C8" w14:textId="3678171A" w:rsidR="003055BD" w:rsidRDefault="003055BD" w:rsidP="003055BD">
            <w:pPr>
              <w:jc w:val="center"/>
              <w:rPr>
                <w:rFonts w:ascii="Aptos Display" w:hAnsi="Aptos Display" w:cstheme="minorHAnsi"/>
              </w:rPr>
            </w:pPr>
            <w:r>
              <w:rPr>
                <w:rFonts w:ascii="Aptos Display" w:hAnsi="Aptos Display" w:cstheme="minorHAnsi"/>
              </w:rPr>
              <w:t>F</w:t>
            </w:r>
          </w:p>
        </w:tc>
        <w:tc>
          <w:tcPr>
            <w:tcW w:w="1351" w:type="dxa"/>
          </w:tcPr>
          <w:p w14:paraId="03630268" w14:textId="10397536" w:rsidR="003055BD" w:rsidRDefault="003055BD" w:rsidP="003055BD">
            <w:pPr>
              <w:rPr>
                <w:rFonts w:ascii="Aptos Display" w:hAnsi="Aptos Display" w:cstheme="minorHAnsi"/>
              </w:rPr>
            </w:pPr>
            <w:r>
              <w:rPr>
                <w:rFonts w:ascii="Aptos Display" w:hAnsi="Aptos Display" w:cstheme="minorHAnsi"/>
              </w:rPr>
              <w:t xml:space="preserve">Total Monthly Payment Amount ($) </w:t>
            </w:r>
            <w:r w:rsidRPr="00EB0527">
              <w:rPr>
                <w:rFonts w:ascii="Aptos Display" w:hAnsi="Aptos Display" w:cstheme="minorHAnsi"/>
                <w:b/>
                <w:bCs/>
              </w:rPr>
              <w:t>(FHA)</w:t>
            </w:r>
          </w:p>
        </w:tc>
        <w:tc>
          <w:tcPr>
            <w:tcW w:w="5310" w:type="dxa"/>
          </w:tcPr>
          <w:p w14:paraId="2DD2444C" w14:textId="56E00CE2" w:rsidR="003055BD" w:rsidRDefault="003055BD" w:rsidP="003055BD">
            <w:pPr>
              <w:rPr>
                <w:rFonts w:ascii="Aptos Display" w:hAnsi="Aptos Display" w:cstheme="minorHAnsi"/>
              </w:rPr>
            </w:pPr>
            <w:r>
              <w:rPr>
                <w:rFonts w:ascii="Aptos Display" w:hAnsi="Aptos Display" w:cstheme="minorHAnsi"/>
              </w:rPr>
              <w:t xml:space="preserve">This value (amount) is only applicable for the </w:t>
            </w:r>
            <w:r w:rsidRPr="00B20831">
              <w:rPr>
                <w:rFonts w:ascii="Aptos Display" w:hAnsi="Aptos Display" w:cstheme="minorHAnsi"/>
                <w:b/>
                <w:bCs/>
              </w:rPr>
              <w:t xml:space="preserve">loan type = </w:t>
            </w:r>
            <w:r>
              <w:rPr>
                <w:rFonts w:ascii="Aptos Display" w:hAnsi="Aptos Display" w:cstheme="minorHAnsi"/>
                <w:b/>
                <w:bCs/>
              </w:rPr>
              <w:t>FHA</w:t>
            </w:r>
            <w:r>
              <w:rPr>
                <w:rFonts w:ascii="Aptos Display" w:hAnsi="Aptos Display" w:cstheme="minorHAnsi"/>
              </w:rPr>
              <w:t xml:space="preserve">. </w:t>
            </w:r>
          </w:p>
          <w:p w14:paraId="261C7C1E" w14:textId="77777777" w:rsidR="003055BD" w:rsidRDefault="003055BD" w:rsidP="003055BD">
            <w:pPr>
              <w:rPr>
                <w:rFonts w:ascii="Aptos Display" w:hAnsi="Aptos Display" w:cstheme="minorHAnsi"/>
              </w:rPr>
            </w:pPr>
          </w:p>
          <w:p w14:paraId="50953112" w14:textId="395FAA7E" w:rsidR="003055BD" w:rsidRDefault="003055BD" w:rsidP="003055BD">
            <w:pPr>
              <w:rPr>
                <w:rFonts w:ascii="Aptos Display" w:hAnsi="Aptos Display" w:cstheme="minorHAnsi"/>
              </w:rPr>
            </w:pPr>
            <w:r>
              <w:rPr>
                <w:rFonts w:ascii="Aptos Display" w:hAnsi="Aptos Display" w:cstheme="minorHAnsi"/>
              </w:rPr>
              <w:t>This value represents the total monthly payment expected considering the Monthly P&amp;I Amount ($), and other costs related to the mortgage loan. For example, mortgage insurance, HOA, property taxes, and others.</w:t>
            </w:r>
          </w:p>
          <w:p w14:paraId="38D3C4A9" w14:textId="77777777" w:rsidR="003055BD" w:rsidRDefault="003055BD" w:rsidP="003055BD">
            <w:pPr>
              <w:rPr>
                <w:rFonts w:ascii="Aptos Display" w:hAnsi="Aptos Display" w:cstheme="minorHAnsi"/>
              </w:rPr>
            </w:pPr>
          </w:p>
          <w:p w14:paraId="32724628" w14:textId="7495B206" w:rsidR="003055BD" w:rsidRDefault="003055BD" w:rsidP="003055BD">
            <w:pPr>
              <w:rPr>
                <w:rFonts w:ascii="Aptos Display" w:hAnsi="Aptos Display" w:cstheme="minorHAnsi"/>
              </w:rPr>
            </w:pPr>
            <w:r>
              <w:rPr>
                <w:rFonts w:ascii="Aptos Display" w:hAnsi="Aptos Display" w:cstheme="minorHAnsi"/>
              </w:rPr>
              <w:t>Formula: [</w:t>
            </w:r>
            <w:r w:rsidRPr="003C65A0">
              <w:rPr>
                <w:rFonts w:ascii="Aptos Display" w:hAnsi="Aptos Display" w:cstheme="minorHAnsi"/>
                <w:b/>
                <w:bCs/>
              </w:rPr>
              <w:t>Monthly Principal &amp; Interest (P&amp;I) Amount ($)</w:t>
            </w:r>
            <w:r>
              <w:rPr>
                <w:rFonts w:ascii="Aptos Display" w:hAnsi="Aptos Display" w:cstheme="minorHAnsi"/>
              </w:rPr>
              <w:t>] + [</w:t>
            </w:r>
            <w:r w:rsidRPr="003C65A0">
              <w:rPr>
                <w:rFonts w:ascii="Aptos Display" w:hAnsi="Aptos Display" w:cstheme="minorHAnsi"/>
                <w:b/>
                <w:bCs/>
              </w:rPr>
              <w:t>Monthly Mortgage Insurance (MI) Amount ($)</w:t>
            </w:r>
            <w:r>
              <w:rPr>
                <w:rFonts w:ascii="Aptos Display" w:hAnsi="Aptos Display" w:cstheme="minorHAnsi"/>
              </w:rPr>
              <w:t>] + [</w:t>
            </w:r>
            <w:r w:rsidRPr="003C65A0">
              <w:rPr>
                <w:rFonts w:ascii="Aptos Display" w:hAnsi="Aptos Display" w:cstheme="minorHAnsi"/>
                <w:b/>
                <w:bCs/>
              </w:rPr>
              <w:t>HOA Amount ($)</w:t>
            </w:r>
            <w:r w:rsidRPr="003C65A0">
              <w:rPr>
                <w:rFonts w:ascii="Aptos Display" w:hAnsi="Aptos Display" w:cstheme="minorHAnsi"/>
              </w:rPr>
              <w:t>]</w:t>
            </w:r>
            <w:r>
              <w:rPr>
                <w:rFonts w:ascii="Aptos Display" w:hAnsi="Aptos Display" w:cstheme="minorHAnsi"/>
              </w:rPr>
              <w:t xml:space="preserve"> + [</w:t>
            </w:r>
            <w:r w:rsidRPr="00095B27">
              <w:rPr>
                <w:rFonts w:ascii="Aptos Display" w:hAnsi="Aptos Display" w:cstheme="minorHAnsi"/>
                <w:b/>
                <w:bCs/>
              </w:rPr>
              <w:t>Monthly Property Tax (CRIM) Payment ($)</w:t>
            </w:r>
            <w:r w:rsidRPr="00095B27">
              <w:rPr>
                <w:rFonts w:ascii="Aptos Display" w:hAnsi="Aptos Display" w:cstheme="minorHAnsi"/>
              </w:rPr>
              <w:t>]</w:t>
            </w:r>
            <w:r>
              <w:rPr>
                <w:rFonts w:ascii="Aptos Display" w:hAnsi="Aptos Display" w:cstheme="minorHAnsi"/>
              </w:rPr>
              <w:t xml:space="preserve"> + [</w:t>
            </w:r>
            <w:r w:rsidRPr="00821CD1">
              <w:rPr>
                <w:rFonts w:ascii="Aptos Display" w:hAnsi="Aptos Display" w:cstheme="minorHAnsi"/>
                <w:b/>
                <w:bCs/>
              </w:rPr>
              <w:t>Monthly Hazard Insurance Payment</w:t>
            </w:r>
            <w:r>
              <w:rPr>
                <w:rFonts w:ascii="Aptos Display" w:hAnsi="Aptos Display" w:cstheme="minorHAnsi"/>
              </w:rPr>
              <w:t xml:space="preserve"> </w:t>
            </w:r>
            <w:r w:rsidRPr="00821CD1">
              <w:rPr>
                <w:rFonts w:ascii="Aptos Display" w:hAnsi="Aptos Display" w:cstheme="minorHAnsi"/>
                <w:b/>
                <w:bCs/>
              </w:rPr>
              <w:t>($)]</w:t>
            </w:r>
          </w:p>
          <w:p w14:paraId="085FEFEE" w14:textId="359B6D67" w:rsidR="003055BD" w:rsidRPr="00AC2DD4" w:rsidRDefault="003055BD" w:rsidP="003055BD">
            <w:pPr>
              <w:rPr>
                <w:rFonts w:ascii="Aptos Display" w:hAnsi="Aptos Display" w:cstheme="minorHAnsi"/>
              </w:rPr>
            </w:pPr>
          </w:p>
        </w:tc>
        <w:tc>
          <w:tcPr>
            <w:tcW w:w="1170" w:type="dxa"/>
          </w:tcPr>
          <w:p w14:paraId="63842E03" w14:textId="3EF8CC51" w:rsidR="003055BD" w:rsidRDefault="003055BD" w:rsidP="003055BD">
            <w:pPr>
              <w:rPr>
                <w:rFonts w:ascii="Aptos Display" w:hAnsi="Aptos Display" w:cstheme="minorHAnsi"/>
              </w:rPr>
            </w:pPr>
            <w:r>
              <w:rPr>
                <w:rFonts w:ascii="Aptos Display" w:hAnsi="Aptos Display" w:cstheme="minorHAnsi"/>
              </w:rPr>
              <w:t>Amount ($)</w:t>
            </w:r>
          </w:p>
        </w:tc>
        <w:tc>
          <w:tcPr>
            <w:tcW w:w="985" w:type="dxa"/>
          </w:tcPr>
          <w:p w14:paraId="60E61DE7" w14:textId="230E29DD" w:rsidR="003055BD" w:rsidRDefault="003055BD" w:rsidP="003055BD">
            <w:pPr>
              <w:jc w:val="left"/>
              <w:rPr>
                <w:rFonts w:ascii="Aptos Display" w:hAnsi="Aptos Display" w:cstheme="minorHAnsi"/>
              </w:rPr>
            </w:pPr>
            <w:r>
              <w:rPr>
                <w:rFonts w:ascii="Aptos Display" w:hAnsi="Aptos Display" w:cstheme="minorHAnsi"/>
              </w:rPr>
              <w:t>Calculator Logic: Formula</w:t>
            </w:r>
          </w:p>
        </w:tc>
      </w:tr>
      <w:tr w:rsidR="003055BD" w:rsidRPr="00122F98" w14:paraId="3CB93AF6" w14:textId="77777777" w:rsidTr="0000695B">
        <w:tc>
          <w:tcPr>
            <w:tcW w:w="1434" w:type="dxa"/>
          </w:tcPr>
          <w:p w14:paraId="402C3036" w14:textId="06C079A8" w:rsidR="003055BD" w:rsidRDefault="003055BD" w:rsidP="003055BD">
            <w:pPr>
              <w:jc w:val="center"/>
              <w:rPr>
                <w:rFonts w:ascii="Aptos Display" w:hAnsi="Aptos Display" w:cstheme="minorHAnsi"/>
              </w:rPr>
            </w:pPr>
            <w:r>
              <w:rPr>
                <w:rFonts w:ascii="Aptos Display" w:hAnsi="Aptos Display" w:cstheme="minorHAnsi"/>
              </w:rPr>
              <w:t>F</w:t>
            </w:r>
          </w:p>
        </w:tc>
        <w:tc>
          <w:tcPr>
            <w:tcW w:w="1351" w:type="dxa"/>
          </w:tcPr>
          <w:p w14:paraId="7A42553D" w14:textId="12F459D7" w:rsidR="003055BD" w:rsidRDefault="003055BD" w:rsidP="003055BD">
            <w:pPr>
              <w:rPr>
                <w:rFonts w:ascii="Aptos Display" w:hAnsi="Aptos Display" w:cstheme="minorHAnsi"/>
              </w:rPr>
            </w:pPr>
            <w:r>
              <w:rPr>
                <w:rFonts w:ascii="Aptos Display" w:hAnsi="Aptos Display" w:cstheme="minorHAnsi"/>
              </w:rPr>
              <w:t xml:space="preserve">Total Monthly Payment Amount ($) </w:t>
            </w:r>
            <w:r w:rsidRPr="00EB0527">
              <w:rPr>
                <w:rFonts w:ascii="Aptos Display" w:hAnsi="Aptos Display" w:cstheme="minorHAnsi"/>
                <w:b/>
                <w:bCs/>
              </w:rPr>
              <w:t>(</w:t>
            </w:r>
            <w:r>
              <w:rPr>
                <w:rFonts w:ascii="Aptos Display" w:hAnsi="Aptos Display" w:cstheme="minorHAnsi"/>
                <w:b/>
                <w:bCs/>
              </w:rPr>
              <w:t>VA</w:t>
            </w:r>
            <w:r w:rsidRPr="00EB0527">
              <w:rPr>
                <w:rFonts w:ascii="Aptos Display" w:hAnsi="Aptos Display" w:cstheme="minorHAnsi"/>
                <w:b/>
                <w:bCs/>
              </w:rPr>
              <w:t>)</w:t>
            </w:r>
          </w:p>
        </w:tc>
        <w:tc>
          <w:tcPr>
            <w:tcW w:w="5310" w:type="dxa"/>
          </w:tcPr>
          <w:p w14:paraId="45968263" w14:textId="092BE767" w:rsidR="003055BD" w:rsidRDefault="003055BD" w:rsidP="003055BD">
            <w:pPr>
              <w:rPr>
                <w:rFonts w:ascii="Aptos Display" w:hAnsi="Aptos Display" w:cstheme="minorHAnsi"/>
              </w:rPr>
            </w:pPr>
            <w:r>
              <w:rPr>
                <w:rFonts w:ascii="Aptos Display" w:hAnsi="Aptos Display" w:cstheme="minorHAnsi"/>
              </w:rPr>
              <w:t xml:space="preserve">This value (amount) is only applicable for the </w:t>
            </w:r>
            <w:r w:rsidRPr="00B20831">
              <w:rPr>
                <w:rFonts w:ascii="Aptos Display" w:hAnsi="Aptos Display" w:cstheme="minorHAnsi"/>
                <w:b/>
                <w:bCs/>
              </w:rPr>
              <w:t xml:space="preserve">loan type = </w:t>
            </w:r>
            <w:r>
              <w:rPr>
                <w:rFonts w:ascii="Aptos Display" w:hAnsi="Aptos Display" w:cstheme="minorHAnsi"/>
                <w:b/>
                <w:bCs/>
              </w:rPr>
              <w:t>VA</w:t>
            </w:r>
            <w:r>
              <w:rPr>
                <w:rFonts w:ascii="Aptos Display" w:hAnsi="Aptos Display" w:cstheme="minorHAnsi"/>
              </w:rPr>
              <w:t xml:space="preserve">. </w:t>
            </w:r>
          </w:p>
          <w:p w14:paraId="3A14FA37" w14:textId="77777777" w:rsidR="003055BD" w:rsidRDefault="003055BD" w:rsidP="003055BD">
            <w:pPr>
              <w:rPr>
                <w:rFonts w:ascii="Aptos Display" w:hAnsi="Aptos Display" w:cstheme="minorHAnsi"/>
              </w:rPr>
            </w:pPr>
          </w:p>
          <w:p w14:paraId="51CFD92F" w14:textId="77777777" w:rsidR="003055BD" w:rsidRDefault="003055BD" w:rsidP="003055BD">
            <w:pPr>
              <w:rPr>
                <w:rFonts w:ascii="Aptos Display" w:hAnsi="Aptos Display" w:cstheme="minorHAnsi"/>
              </w:rPr>
            </w:pPr>
            <w:r>
              <w:rPr>
                <w:rFonts w:ascii="Aptos Display" w:hAnsi="Aptos Display" w:cstheme="minorHAnsi"/>
              </w:rPr>
              <w:t>This value represents the total monthly payment expected considering the Monthly P&amp;I Amount ($), and other costs related to the mortgage loan. For example, mortgage insurance, HOA, property taxes, and others.</w:t>
            </w:r>
          </w:p>
          <w:p w14:paraId="2DCBCBAC" w14:textId="77777777" w:rsidR="003055BD" w:rsidRDefault="003055BD" w:rsidP="003055BD">
            <w:pPr>
              <w:rPr>
                <w:rFonts w:ascii="Aptos Display" w:hAnsi="Aptos Display" w:cstheme="minorHAnsi"/>
              </w:rPr>
            </w:pPr>
          </w:p>
          <w:p w14:paraId="7E515907" w14:textId="1916F90D" w:rsidR="003055BD" w:rsidRDefault="003055BD" w:rsidP="003055BD">
            <w:pPr>
              <w:rPr>
                <w:rFonts w:ascii="Aptos Display" w:hAnsi="Aptos Display" w:cstheme="minorHAnsi"/>
              </w:rPr>
            </w:pPr>
            <w:r>
              <w:rPr>
                <w:rFonts w:ascii="Aptos Display" w:hAnsi="Aptos Display" w:cstheme="minorHAnsi"/>
              </w:rPr>
              <w:t xml:space="preserve">Formula: </w:t>
            </w:r>
            <w:r w:rsidRPr="0020493F">
              <w:rPr>
                <w:rFonts w:ascii="Aptos Display" w:hAnsi="Aptos Display" w:cstheme="minorHAnsi"/>
              </w:rPr>
              <w:t>[</w:t>
            </w:r>
            <w:r w:rsidRPr="0020493F">
              <w:rPr>
                <w:rFonts w:ascii="Aptos Display" w:hAnsi="Aptos Display" w:cstheme="minorHAnsi"/>
                <w:b/>
                <w:bCs/>
              </w:rPr>
              <w:t>Monthly Principal &amp; Interest (P&amp;I) Amount ($)</w:t>
            </w:r>
            <w:r w:rsidRPr="0020493F">
              <w:rPr>
                <w:rFonts w:ascii="Aptos Display" w:hAnsi="Aptos Display" w:cstheme="minorHAnsi"/>
              </w:rPr>
              <w:t>] + [</w:t>
            </w:r>
            <w:r w:rsidRPr="00AA00C8">
              <w:rPr>
                <w:rFonts w:ascii="Aptos Display" w:hAnsi="Aptos Display" w:cstheme="minorHAnsi"/>
                <w:b/>
                <w:bCs/>
              </w:rPr>
              <w:t>HOA Amount ($)</w:t>
            </w:r>
            <w:r w:rsidRPr="0020493F">
              <w:rPr>
                <w:rFonts w:ascii="Aptos Display" w:hAnsi="Aptos Display" w:cstheme="minorHAnsi"/>
              </w:rPr>
              <w:t>] +</w:t>
            </w:r>
            <w:r>
              <w:rPr>
                <w:rFonts w:ascii="Aptos Display" w:hAnsi="Aptos Display" w:cstheme="minorHAnsi"/>
              </w:rPr>
              <w:t xml:space="preserve"> </w:t>
            </w:r>
            <w:r w:rsidRPr="0020493F">
              <w:rPr>
                <w:rFonts w:ascii="Aptos Display" w:hAnsi="Aptos Display" w:cstheme="minorHAnsi"/>
              </w:rPr>
              <w:t>[</w:t>
            </w:r>
            <w:r w:rsidRPr="00AA00C8">
              <w:rPr>
                <w:rFonts w:ascii="Aptos Display" w:hAnsi="Aptos Display" w:cstheme="minorHAnsi"/>
                <w:b/>
                <w:bCs/>
              </w:rPr>
              <w:t>Monthly Property Tax (CRIM) Payment ($)</w:t>
            </w:r>
            <w:r w:rsidRPr="0020493F">
              <w:rPr>
                <w:rFonts w:ascii="Aptos Display" w:hAnsi="Aptos Display" w:cstheme="minorHAnsi"/>
              </w:rPr>
              <w:t>] + [</w:t>
            </w:r>
            <w:r w:rsidRPr="00AA00C8">
              <w:rPr>
                <w:rFonts w:ascii="Aptos Display" w:hAnsi="Aptos Display" w:cstheme="minorHAnsi"/>
                <w:b/>
                <w:bCs/>
              </w:rPr>
              <w:t>Monthly Hazard Insurance Payment ($)</w:t>
            </w:r>
            <w:r w:rsidRPr="0020493F">
              <w:rPr>
                <w:rFonts w:ascii="Aptos Display" w:hAnsi="Aptos Display" w:cstheme="minorHAnsi"/>
              </w:rPr>
              <w:t>]</w:t>
            </w:r>
          </w:p>
          <w:p w14:paraId="5DCD0C41" w14:textId="77777777" w:rsidR="003055BD" w:rsidRDefault="003055BD" w:rsidP="003055BD">
            <w:pPr>
              <w:rPr>
                <w:rFonts w:ascii="Aptos Display" w:hAnsi="Aptos Display" w:cstheme="minorHAnsi"/>
              </w:rPr>
            </w:pPr>
          </w:p>
        </w:tc>
        <w:tc>
          <w:tcPr>
            <w:tcW w:w="1170" w:type="dxa"/>
          </w:tcPr>
          <w:p w14:paraId="1E5C06A3" w14:textId="11D14FB1" w:rsidR="003055BD" w:rsidRDefault="003055BD" w:rsidP="003055BD">
            <w:pPr>
              <w:rPr>
                <w:rFonts w:ascii="Aptos Display" w:hAnsi="Aptos Display" w:cstheme="minorHAnsi"/>
              </w:rPr>
            </w:pPr>
            <w:r>
              <w:rPr>
                <w:rFonts w:ascii="Aptos Display" w:hAnsi="Aptos Display" w:cstheme="minorHAnsi"/>
              </w:rPr>
              <w:t>Amount ($)</w:t>
            </w:r>
          </w:p>
        </w:tc>
        <w:tc>
          <w:tcPr>
            <w:tcW w:w="985" w:type="dxa"/>
          </w:tcPr>
          <w:p w14:paraId="4B7759B4" w14:textId="25EAED61" w:rsidR="003055BD" w:rsidRDefault="003055BD" w:rsidP="003055BD">
            <w:pPr>
              <w:rPr>
                <w:rFonts w:ascii="Aptos Display" w:hAnsi="Aptos Display" w:cstheme="minorHAnsi"/>
              </w:rPr>
            </w:pPr>
            <w:r>
              <w:rPr>
                <w:rFonts w:ascii="Aptos Display" w:hAnsi="Aptos Display" w:cstheme="minorHAnsi"/>
              </w:rPr>
              <w:t>Calculator Logic: Formula</w:t>
            </w:r>
          </w:p>
        </w:tc>
      </w:tr>
      <w:tr w:rsidR="003055BD" w:rsidRPr="00122F98" w14:paraId="1D1C3E33" w14:textId="77777777" w:rsidTr="0000695B">
        <w:tc>
          <w:tcPr>
            <w:tcW w:w="1434" w:type="dxa"/>
          </w:tcPr>
          <w:p w14:paraId="27828CA0" w14:textId="7B690366" w:rsidR="003055BD" w:rsidRDefault="003055BD" w:rsidP="003055BD">
            <w:pPr>
              <w:jc w:val="center"/>
              <w:rPr>
                <w:rFonts w:ascii="Aptos Display" w:hAnsi="Aptos Display" w:cstheme="minorHAnsi"/>
              </w:rPr>
            </w:pPr>
            <w:r>
              <w:rPr>
                <w:rFonts w:ascii="Aptos Display" w:hAnsi="Aptos Display" w:cstheme="minorHAnsi"/>
              </w:rPr>
              <w:t>F</w:t>
            </w:r>
          </w:p>
        </w:tc>
        <w:tc>
          <w:tcPr>
            <w:tcW w:w="1351" w:type="dxa"/>
          </w:tcPr>
          <w:p w14:paraId="56598E05" w14:textId="4248A8F5" w:rsidR="003055BD" w:rsidRDefault="003055BD" w:rsidP="003055BD">
            <w:pPr>
              <w:rPr>
                <w:rFonts w:ascii="Aptos Display" w:hAnsi="Aptos Display" w:cstheme="minorHAnsi"/>
              </w:rPr>
            </w:pPr>
            <w:r>
              <w:rPr>
                <w:rFonts w:ascii="Aptos Display" w:hAnsi="Aptos Display" w:cstheme="minorHAnsi"/>
              </w:rPr>
              <w:t xml:space="preserve">Total Monthly Payment Amount ($) </w:t>
            </w:r>
            <w:r w:rsidRPr="00EB0527">
              <w:rPr>
                <w:rFonts w:ascii="Aptos Display" w:hAnsi="Aptos Display" w:cstheme="minorHAnsi"/>
                <w:b/>
                <w:bCs/>
              </w:rPr>
              <w:t>(</w:t>
            </w:r>
            <w:r>
              <w:rPr>
                <w:rFonts w:ascii="Aptos Display" w:hAnsi="Aptos Display" w:cstheme="minorHAnsi"/>
                <w:b/>
                <w:bCs/>
              </w:rPr>
              <w:t>CONV</w:t>
            </w:r>
            <w:r w:rsidRPr="00EB0527">
              <w:rPr>
                <w:rFonts w:ascii="Aptos Display" w:hAnsi="Aptos Display" w:cstheme="minorHAnsi"/>
                <w:b/>
                <w:bCs/>
              </w:rPr>
              <w:t>)</w:t>
            </w:r>
          </w:p>
        </w:tc>
        <w:tc>
          <w:tcPr>
            <w:tcW w:w="5310" w:type="dxa"/>
          </w:tcPr>
          <w:p w14:paraId="521F873D" w14:textId="083D9C1F" w:rsidR="003055BD" w:rsidRDefault="003055BD" w:rsidP="003055BD">
            <w:pPr>
              <w:rPr>
                <w:rFonts w:ascii="Aptos Display" w:hAnsi="Aptos Display" w:cstheme="minorHAnsi"/>
              </w:rPr>
            </w:pPr>
            <w:r>
              <w:rPr>
                <w:rFonts w:ascii="Aptos Display" w:hAnsi="Aptos Display" w:cstheme="minorHAnsi"/>
              </w:rPr>
              <w:t xml:space="preserve">This value (amount) is only applicable for the </w:t>
            </w:r>
            <w:r w:rsidRPr="00B20831">
              <w:rPr>
                <w:rFonts w:ascii="Aptos Display" w:hAnsi="Aptos Display" w:cstheme="minorHAnsi"/>
                <w:b/>
                <w:bCs/>
              </w:rPr>
              <w:t xml:space="preserve">loan type = </w:t>
            </w:r>
            <w:r>
              <w:rPr>
                <w:rFonts w:ascii="Aptos Display" w:hAnsi="Aptos Display" w:cstheme="minorHAnsi"/>
                <w:b/>
                <w:bCs/>
              </w:rPr>
              <w:t>CONV (Freddie Mac)</w:t>
            </w:r>
            <w:r>
              <w:rPr>
                <w:rFonts w:ascii="Aptos Display" w:hAnsi="Aptos Display" w:cstheme="minorHAnsi"/>
              </w:rPr>
              <w:t xml:space="preserve">. </w:t>
            </w:r>
          </w:p>
          <w:p w14:paraId="1E940E52" w14:textId="77777777" w:rsidR="003055BD" w:rsidRDefault="003055BD" w:rsidP="003055BD">
            <w:pPr>
              <w:rPr>
                <w:rFonts w:ascii="Aptos Display" w:hAnsi="Aptos Display" w:cstheme="minorHAnsi"/>
              </w:rPr>
            </w:pPr>
          </w:p>
          <w:p w14:paraId="30F62D7E" w14:textId="77777777" w:rsidR="003055BD" w:rsidRDefault="003055BD" w:rsidP="003055BD">
            <w:pPr>
              <w:rPr>
                <w:rFonts w:ascii="Aptos Display" w:hAnsi="Aptos Display" w:cstheme="minorHAnsi"/>
              </w:rPr>
            </w:pPr>
            <w:r>
              <w:rPr>
                <w:rFonts w:ascii="Aptos Display" w:hAnsi="Aptos Display" w:cstheme="minorHAnsi"/>
              </w:rPr>
              <w:t>This value represents the total monthly payment expected considering the Monthly P&amp;I Amount ($), and other costs related to the mortgage loan. For example, mortgage insurance, HOA, property taxes, and others.</w:t>
            </w:r>
          </w:p>
          <w:p w14:paraId="6F3BFC1C" w14:textId="77777777" w:rsidR="003055BD" w:rsidRDefault="003055BD" w:rsidP="003055BD">
            <w:pPr>
              <w:rPr>
                <w:rFonts w:ascii="Aptos Display" w:hAnsi="Aptos Display" w:cstheme="minorHAnsi"/>
              </w:rPr>
            </w:pPr>
          </w:p>
          <w:p w14:paraId="6B43A6FF" w14:textId="716DB737" w:rsidR="003055BD" w:rsidRDefault="003055BD" w:rsidP="003055BD">
            <w:pPr>
              <w:rPr>
                <w:rFonts w:ascii="Aptos Display" w:hAnsi="Aptos Display" w:cstheme="minorHAnsi"/>
              </w:rPr>
            </w:pPr>
            <w:r>
              <w:rPr>
                <w:rFonts w:ascii="Aptos Display" w:hAnsi="Aptos Display" w:cstheme="minorHAnsi"/>
              </w:rPr>
              <w:t xml:space="preserve">Formula: </w:t>
            </w:r>
            <w:r w:rsidRPr="0020493F">
              <w:rPr>
                <w:rFonts w:ascii="Aptos Display" w:hAnsi="Aptos Display" w:cstheme="minorHAnsi"/>
              </w:rPr>
              <w:t>[</w:t>
            </w:r>
            <w:r w:rsidRPr="0020493F">
              <w:rPr>
                <w:rFonts w:ascii="Aptos Display" w:hAnsi="Aptos Display" w:cstheme="minorHAnsi"/>
                <w:b/>
                <w:bCs/>
              </w:rPr>
              <w:t>Monthly Principal &amp; Interest (P&amp;I) Amount ($)</w:t>
            </w:r>
            <w:r w:rsidRPr="0020493F">
              <w:rPr>
                <w:rFonts w:ascii="Aptos Display" w:hAnsi="Aptos Display" w:cstheme="minorHAnsi"/>
              </w:rPr>
              <w:t>] + [</w:t>
            </w:r>
            <w:r w:rsidRPr="00AA00C8">
              <w:rPr>
                <w:rFonts w:ascii="Aptos Display" w:hAnsi="Aptos Display" w:cstheme="minorHAnsi"/>
                <w:b/>
                <w:bCs/>
              </w:rPr>
              <w:t>HOA Amount ($)</w:t>
            </w:r>
            <w:r w:rsidRPr="0020493F">
              <w:rPr>
                <w:rFonts w:ascii="Aptos Display" w:hAnsi="Aptos Display" w:cstheme="minorHAnsi"/>
              </w:rPr>
              <w:t>] +</w:t>
            </w:r>
            <w:r>
              <w:rPr>
                <w:rFonts w:ascii="Aptos Display" w:hAnsi="Aptos Display" w:cstheme="minorHAnsi"/>
              </w:rPr>
              <w:t xml:space="preserve"> </w:t>
            </w:r>
            <w:r w:rsidRPr="0020493F">
              <w:rPr>
                <w:rFonts w:ascii="Aptos Display" w:hAnsi="Aptos Display" w:cstheme="minorHAnsi"/>
              </w:rPr>
              <w:t>[</w:t>
            </w:r>
            <w:r w:rsidRPr="00AA00C8">
              <w:rPr>
                <w:rFonts w:ascii="Aptos Display" w:hAnsi="Aptos Display" w:cstheme="minorHAnsi"/>
                <w:b/>
                <w:bCs/>
              </w:rPr>
              <w:t>Monthly Property Tax (CRIM) Payment ($)</w:t>
            </w:r>
            <w:r w:rsidRPr="0020493F">
              <w:rPr>
                <w:rFonts w:ascii="Aptos Display" w:hAnsi="Aptos Display" w:cstheme="minorHAnsi"/>
              </w:rPr>
              <w:t>] + [</w:t>
            </w:r>
            <w:r w:rsidRPr="00AA00C8">
              <w:rPr>
                <w:rFonts w:ascii="Aptos Display" w:hAnsi="Aptos Display" w:cstheme="minorHAnsi"/>
                <w:b/>
                <w:bCs/>
              </w:rPr>
              <w:t>Monthly Hazard Insurance Payment ($)</w:t>
            </w:r>
            <w:r w:rsidRPr="0020493F">
              <w:rPr>
                <w:rFonts w:ascii="Aptos Display" w:hAnsi="Aptos Display" w:cstheme="minorHAnsi"/>
              </w:rPr>
              <w:t>]</w:t>
            </w:r>
          </w:p>
          <w:p w14:paraId="44AA42FD" w14:textId="77777777" w:rsidR="003055BD" w:rsidRDefault="003055BD" w:rsidP="003055BD">
            <w:pPr>
              <w:rPr>
                <w:rFonts w:ascii="Aptos Display" w:hAnsi="Aptos Display" w:cstheme="minorHAnsi"/>
              </w:rPr>
            </w:pPr>
          </w:p>
        </w:tc>
        <w:tc>
          <w:tcPr>
            <w:tcW w:w="1170" w:type="dxa"/>
          </w:tcPr>
          <w:p w14:paraId="52D8B056" w14:textId="1D6A62F9" w:rsidR="003055BD" w:rsidRDefault="003055BD" w:rsidP="003055BD">
            <w:pPr>
              <w:rPr>
                <w:rFonts w:ascii="Aptos Display" w:hAnsi="Aptos Display" w:cstheme="minorHAnsi"/>
              </w:rPr>
            </w:pPr>
            <w:r>
              <w:rPr>
                <w:rFonts w:ascii="Aptos Display" w:hAnsi="Aptos Display" w:cstheme="minorHAnsi"/>
              </w:rPr>
              <w:t>Amount ($)</w:t>
            </w:r>
          </w:p>
        </w:tc>
        <w:tc>
          <w:tcPr>
            <w:tcW w:w="985" w:type="dxa"/>
          </w:tcPr>
          <w:p w14:paraId="5DF1B792" w14:textId="1563B84F" w:rsidR="003055BD" w:rsidRDefault="003055BD" w:rsidP="003055BD">
            <w:pPr>
              <w:rPr>
                <w:rFonts w:ascii="Aptos Display" w:hAnsi="Aptos Display" w:cstheme="minorHAnsi"/>
              </w:rPr>
            </w:pPr>
            <w:r>
              <w:rPr>
                <w:rFonts w:ascii="Aptos Display" w:hAnsi="Aptos Display" w:cstheme="minorHAnsi"/>
              </w:rPr>
              <w:t>Calculator Logic: Formula</w:t>
            </w:r>
          </w:p>
        </w:tc>
      </w:tr>
      <w:tr w:rsidR="003055BD" w:rsidRPr="00122F98" w14:paraId="4A6E85DC" w14:textId="77777777" w:rsidTr="0000695B">
        <w:tc>
          <w:tcPr>
            <w:tcW w:w="1434" w:type="dxa"/>
          </w:tcPr>
          <w:p w14:paraId="614443E4" w14:textId="1FBC70C6" w:rsidR="003055BD" w:rsidRDefault="003055BD" w:rsidP="003055BD">
            <w:pPr>
              <w:jc w:val="center"/>
              <w:rPr>
                <w:rFonts w:ascii="Aptos Display" w:hAnsi="Aptos Display" w:cstheme="minorHAnsi"/>
              </w:rPr>
            </w:pPr>
            <w:r>
              <w:rPr>
                <w:rFonts w:ascii="Aptos Display" w:hAnsi="Aptos Display" w:cstheme="minorHAnsi"/>
              </w:rPr>
              <w:t>F / OUT</w:t>
            </w:r>
          </w:p>
        </w:tc>
        <w:tc>
          <w:tcPr>
            <w:tcW w:w="1351" w:type="dxa"/>
          </w:tcPr>
          <w:p w14:paraId="12ED73F2" w14:textId="324A90AA" w:rsidR="003055BD" w:rsidRDefault="003055BD" w:rsidP="003055BD">
            <w:pPr>
              <w:rPr>
                <w:rFonts w:ascii="Aptos Display" w:hAnsi="Aptos Display" w:cstheme="minorHAnsi"/>
              </w:rPr>
            </w:pPr>
            <w:r>
              <w:rPr>
                <w:rFonts w:ascii="Aptos Display" w:hAnsi="Aptos Display" w:cstheme="minorHAnsi"/>
              </w:rPr>
              <w:t>Required Down Payment ($)</w:t>
            </w:r>
          </w:p>
        </w:tc>
        <w:tc>
          <w:tcPr>
            <w:tcW w:w="5310" w:type="dxa"/>
          </w:tcPr>
          <w:p w14:paraId="59DA4436" w14:textId="77777777" w:rsidR="003055BD" w:rsidRDefault="003055BD" w:rsidP="003055BD">
            <w:pPr>
              <w:rPr>
                <w:rFonts w:ascii="Aptos Display" w:hAnsi="Aptos Display" w:cstheme="minorHAnsi"/>
              </w:rPr>
            </w:pPr>
            <w:r>
              <w:rPr>
                <w:rFonts w:ascii="Aptos Display" w:hAnsi="Aptos Display" w:cstheme="minorHAnsi"/>
              </w:rPr>
              <w:t>Formula:</w:t>
            </w:r>
          </w:p>
          <w:p w14:paraId="7C40F215" w14:textId="4CBBB49D" w:rsidR="003055BD" w:rsidRDefault="00874F0A" w:rsidP="003055BD">
            <w:pPr>
              <w:rPr>
                <w:rFonts w:ascii="Aptos Display" w:hAnsi="Aptos Display" w:cstheme="minorHAnsi"/>
              </w:rPr>
            </w:pPr>
            <w:r>
              <w:rPr>
                <w:rFonts w:ascii="Aptos Display" w:hAnsi="Aptos Display" w:cstheme="minorHAnsi"/>
              </w:rPr>
              <w:t>IF Loan type = FHA, CONV (Freddie Mac)</w:t>
            </w:r>
          </w:p>
          <w:p w14:paraId="7E4B2723" w14:textId="3B24DDDF" w:rsidR="00874F0A" w:rsidRDefault="00874F0A" w:rsidP="003055BD">
            <w:pPr>
              <w:rPr>
                <w:rFonts w:ascii="Aptos Display" w:hAnsi="Aptos Display" w:cstheme="minorHAnsi"/>
              </w:rPr>
            </w:pPr>
            <w:r>
              <w:rPr>
                <w:rFonts w:ascii="Aptos Display" w:hAnsi="Aptos Display" w:cstheme="minorHAnsi"/>
              </w:rPr>
              <w:t>THEN</w:t>
            </w:r>
          </w:p>
          <w:p w14:paraId="64458952" w14:textId="77777777" w:rsidR="003055BD" w:rsidRDefault="003055BD" w:rsidP="003055BD">
            <w:pPr>
              <w:rPr>
                <w:rFonts w:ascii="Aptos Display" w:hAnsi="Aptos Display" w:cstheme="minorHAnsi"/>
              </w:rPr>
            </w:pPr>
            <w:r>
              <w:rPr>
                <w:rFonts w:ascii="Aptos Display" w:hAnsi="Aptos Display" w:cstheme="minorHAnsi"/>
              </w:rPr>
              <w:t>[</w:t>
            </w:r>
            <w:r w:rsidRPr="00641CEA">
              <w:rPr>
                <w:rFonts w:ascii="Aptos Display" w:hAnsi="Aptos Display" w:cstheme="minorHAnsi"/>
                <w:b/>
                <w:bCs/>
              </w:rPr>
              <w:t>Sales Price ($</w:t>
            </w:r>
            <w:r>
              <w:rPr>
                <w:rFonts w:ascii="Aptos Display" w:hAnsi="Aptos Display" w:cstheme="minorHAnsi"/>
              </w:rPr>
              <w:t>)] – [</w:t>
            </w:r>
            <w:r w:rsidRPr="00641CEA">
              <w:rPr>
                <w:rFonts w:ascii="Aptos Display" w:hAnsi="Aptos Display" w:cstheme="minorHAnsi"/>
                <w:b/>
                <w:bCs/>
              </w:rPr>
              <w:t>Total Loan Amount ($)</w:t>
            </w:r>
            <w:r>
              <w:rPr>
                <w:rFonts w:ascii="Aptos Display" w:hAnsi="Aptos Display" w:cstheme="minorHAnsi"/>
              </w:rPr>
              <w:t>]</w:t>
            </w:r>
          </w:p>
          <w:p w14:paraId="45957BB3" w14:textId="77777777" w:rsidR="00874F0A" w:rsidRDefault="00874F0A" w:rsidP="003055BD">
            <w:pPr>
              <w:rPr>
                <w:rFonts w:ascii="Aptos Display" w:hAnsi="Aptos Display" w:cstheme="minorHAnsi"/>
              </w:rPr>
            </w:pPr>
            <w:r>
              <w:rPr>
                <w:rFonts w:ascii="Aptos Display" w:hAnsi="Aptos Display" w:cstheme="minorHAnsi"/>
              </w:rPr>
              <w:t>ELSE</w:t>
            </w:r>
          </w:p>
          <w:p w14:paraId="3A85D6E4" w14:textId="778AB8B1" w:rsidR="00874F0A" w:rsidRDefault="00874F0A" w:rsidP="003055BD">
            <w:pPr>
              <w:rPr>
                <w:rFonts w:ascii="Aptos Display" w:hAnsi="Aptos Display" w:cstheme="minorHAnsi"/>
              </w:rPr>
            </w:pPr>
            <w:r>
              <w:rPr>
                <w:rFonts w:ascii="Aptos Display" w:hAnsi="Aptos Display" w:cstheme="minorHAnsi"/>
              </w:rPr>
              <w:t>“$0.00”</w:t>
            </w:r>
          </w:p>
        </w:tc>
        <w:tc>
          <w:tcPr>
            <w:tcW w:w="1170" w:type="dxa"/>
          </w:tcPr>
          <w:p w14:paraId="3B91C9B6" w14:textId="7CCEE79B" w:rsidR="003055BD" w:rsidRDefault="003055BD" w:rsidP="003055BD">
            <w:pPr>
              <w:rPr>
                <w:rFonts w:ascii="Aptos Display" w:hAnsi="Aptos Display" w:cstheme="minorHAnsi"/>
              </w:rPr>
            </w:pPr>
            <w:r>
              <w:rPr>
                <w:rFonts w:ascii="Aptos Display" w:hAnsi="Aptos Display" w:cstheme="minorHAnsi"/>
              </w:rPr>
              <w:t>Amount ($)</w:t>
            </w:r>
          </w:p>
        </w:tc>
        <w:tc>
          <w:tcPr>
            <w:tcW w:w="985" w:type="dxa"/>
          </w:tcPr>
          <w:p w14:paraId="62F41FA2" w14:textId="28981554" w:rsidR="003055BD" w:rsidRDefault="003055BD" w:rsidP="003055BD">
            <w:pPr>
              <w:rPr>
                <w:rFonts w:ascii="Aptos Display" w:hAnsi="Aptos Display" w:cstheme="minorHAnsi"/>
              </w:rPr>
            </w:pPr>
            <w:r>
              <w:rPr>
                <w:rFonts w:ascii="Aptos Display" w:hAnsi="Aptos Display" w:cstheme="minorHAnsi"/>
              </w:rPr>
              <w:t>Calculator Logic: Formula</w:t>
            </w:r>
          </w:p>
        </w:tc>
      </w:tr>
      <w:tr w:rsidR="003055BD" w:rsidRPr="00122F98" w14:paraId="7161E09D" w14:textId="77777777" w:rsidTr="0000695B">
        <w:tc>
          <w:tcPr>
            <w:tcW w:w="1434" w:type="dxa"/>
          </w:tcPr>
          <w:p w14:paraId="232D7862" w14:textId="5D3A94A8" w:rsidR="003055BD" w:rsidRDefault="003055BD" w:rsidP="003055BD">
            <w:pPr>
              <w:jc w:val="center"/>
              <w:rPr>
                <w:rFonts w:ascii="Aptos Display" w:hAnsi="Aptos Display" w:cstheme="minorHAnsi"/>
              </w:rPr>
            </w:pPr>
            <w:r>
              <w:rPr>
                <w:rFonts w:ascii="Aptos Display" w:hAnsi="Aptos Display" w:cstheme="minorHAnsi"/>
              </w:rPr>
              <w:t>F</w:t>
            </w:r>
          </w:p>
        </w:tc>
        <w:tc>
          <w:tcPr>
            <w:tcW w:w="1351" w:type="dxa"/>
          </w:tcPr>
          <w:p w14:paraId="22700352" w14:textId="7DEA579A" w:rsidR="003055BD" w:rsidRDefault="003055BD" w:rsidP="003055BD">
            <w:pPr>
              <w:jc w:val="left"/>
              <w:rPr>
                <w:rFonts w:ascii="Aptos Display" w:hAnsi="Aptos Display" w:cstheme="minorHAnsi"/>
              </w:rPr>
            </w:pPr>
            <w:r>
              <w:rPr>
                <w:rFonts w:ascii="Aptos Display" w:hAnsi="Aptos Display" w:cstheme="minorHAnsi"/>
              </w:rPr>
              <w:t>Applicant(s) Front-end (Housing) Ratio (%)</w:t>
            </w:r>
          </w:p>
        </w:tc>
        <w:tc>
          <w:tcPr>
            <w:tcW w:w="5310" w:type="dxa"/>
          </w:tcPr>
          <w:p w14:paraId="3E3C31B6" w14:textId="5D887028" w:rsidR="003055BD" w:rsidRPr="00AC2DD4" w:rsidRDefault="003055BD" w:rsidP="003055BD">
            <w:pPr>
              <w:rPr>
                <w:rFonts w:ascii="Aptos Display" w:hAnsi="Aptos Display" w:cstheme="minorHAnsi"/>
              </w:rPr>
            </w:pPr>
            <w:r>
              <w:rPr>
                <w:rFonts w:ascii="Aptos Display" w:hAnsi="Aptos Display" w:cstheme="minorHAnsi"/>
              </w:rPr>
              <w:t>Formula = [</w:t>
            </w:r>
            <w:r w:rsidRPr="002E2F6D">
              <w:rPr>
                <w:rFonts w:ascii="Aptos Display" w:hAnsi="Aptos Display" w:cstheme="minorHAnsi"/>
                <w:b/>
                <w:bCs/>
              </w:rPr>
              <w:t>Total Monthly Payment Amount ($)</w:t>
            </w:r>
            <w:r>
              <w:rPr>
                <w:rFonts w:ascii="Aptos Display" w:hAnsi="Aptos Display" w:cstheme="minorHAnsi"/>
              </w:rPr>
              <w:t>] / [</w:t>
            </w:r>
            <w:r w:rsidRPr="002E2F6D">
              <w:rPr>
                <w:rFonts w:ascii="Aptos Display" w:hAnsi="Aptos Display" w:cstheme="minorHAnsi"/>
                <w:b/>
                <w:bCs/>
              </w:rPr>
              <w:t>Total Monthly Income Amount ($)</w:t>
            </w:r>
            <w:r w:rsidRPr="002E2F6D">
              <w:rPr>
                <w:rFonts w:ascii="Aptos Display" w:hAnsi="Aptos Display" w:cstheme="minorHAnsi"/>
              </w:rPr>
              <w:t>]</w:t>
            </w:r>
          </w:p>
        </w:tc>
        <w:tc>
          <w:tcPr>
            <w:tcW w:w="1170" w:type="dxa"/>
          </w:tcPr>
          <w:p w14:paraId="264BF38D" w14:textId="03C3EDA0" w:rsidR="003055BD" w:rsidRDefault="003055BD" w:rsidP="003055BD">
            <w:pPr>
              <w:rPr>
                <w:rFonts w:ascii="Aptos Display" w:hAnsi="Aptos Display" w:cstheme="minorHAnsi"/>
              </w:rPr>
            </w:pPr>
            <w:r>
              <w:rPr>
                <w:rFonts w:ascii="Aptos Display" w:hAnsi="Aptos Display" w:cstheme="minorHAnsi"/>
              </w:rPr>
              <w:t>Percentage (%)</w:t>
            </w:r>
          </w:p>
        </w:tc>
        <w:tc>
          <w:tcPr>
            <w:tcW w:w="985" w:type="dxa"/>
          </w:tcPr>
          <w:p w14:paraId="4ACB394B" w14:textId="277A8702" w:rsidR="003055BD" w:rsidRDefault="003055BD" w:rsidP="003055BD">
            <w:pPr>
              <w:jc w:val="left"/>
              <w:rPr>
                <w:rFonts w:ascii="Aptos Display" w:hAnsi="Aptos Display" w:cstheme="minorHAnsi"/>
              </w:rPr>
            </w:pPr>
            <w:r>
              <w:rPr>
                <w:rFonts w:ascii="Aptos Display" w:hAnsi="Aptos Display" w:cstheme="minorHAnsi"/>
              </w:rPr>
              <w:t>Calculator Logic: Formula</w:t>
            </w:r>
          </w:p>
        </w:tc>
      </w:tr>
      <w:tr w:rsidR="003055BD" w:rsidRPr="00122F98" w14:paraId="214E32B8" w14:textId="77777777" w:rsidTr="0000695B">
        <w:tc>
          <w:tcPr>
            <w:tcW w:w="1434" w:type="dxa"/>
          </w:tcPr>
          <w:p w14:paraId="24759288" w14:textId="7B0ACB4F" w:rsidR="003055BD" w:rsidRDefault="003055BD" w:rsidP="003055BD">
            <w:pPr>
              <w:jc w:val="center"/>
              <w:rPr>
                <w:rFonts w:ascii="Aptos Display" w:hAnsi="Aptos Display" w:cstheme="minorHAnsi"/>
              </w:rPr>
            </w:pPr>
            <w:r>
              <w:rPr>
                <w:rFonts w:ascii="Aptos Display" w:hAnsi="Aptos Display" w:cstheme="minorHAnsi"/>
              </w:rPr>
              <w:t>F</w:t>
            </w:r>
          </w:p>
        </w:tc>
        <w:tc>
          <w:tcPr>
            <w:tcW w:w="1351" w:type="dxa"/>
          </w:tcPr>
          <w:p w14:paraId="4D832780" w14:textId="141FFE0A" w:rsidR="003055BD" w:rsidRDefault="003055BD" w:rsidP="003055BD">
            <w:pPr>
              <w:jc w:val="left"/>
              <w:rPr>
                <w:rFonts w:ascii="Aptos Display" w:hAnsi="Aptos Display" w:cstheme="minorHAnsi"/>
              </w:rPr>
            </w:pPr>
            <w:r>
              <w:rPr>
                <w:rFonts w:ascii="Aptos Display" w:hAnsi="Aptos Display" w:cstheme="minorHAnsi"/>
              </w:rPr>
              <w:t>Applicant(s) Back-end (Debts) Ratio (%)</w:t>
            </w:r>
          </w:p>
        </w:tc>
        <w:tc>
          <w:tcPr>
            <w:tcW w:w="5310" w:type="dxa"/>
          </w:tcPr>
          <w:p w14:paraId="3B8F26E7" w14:textId="004EC03F" w:rsidR="003055BD" w:rsidRPr="00AC2DD4" w:rsidRDefault="003055BD" w:rsidP="003055BD">
            <w:pPr>
              <w:rPr>
                <w:rFonts w:ascii="Aptos Display" w:hAnsi="Aptos Display" w:cstheme="minorHAnsi"/>
              </w:rPr>
            </w:pPr>
            <w:r>
              <w:rPr>
                <w:rFonts w:ascii="Aptos Display" w:hAnsi="Aptos Display" w:cstheme="minorHAnsi"/>
              </w:rPr>
              <w:t>Formula = {[</w:t>
            </w:r>
            <w:r w:rsidRPr="002E2F6D">
              <w:rPr>
                <w:rFonts w:ascii="Aptos Display" w:hAnsi="Aptos Display" w:cstheme="minorHAnsi"/>
                <w:b/>
                <w:bCs/>
              </w:rPr>
              <w:t>Total Monthly Payment Amount ($)</w:t>
            </w:r>
            <w:r>
              <w:rPr>
                <w:rFonts w:ascii="Aptos Display" w:hAnsi="Aptos Display" w:cstheme="minorHAnsi"/>
              </w:rPr>
              <w:t>] + [</w:t>
            </w:r>
            <w:r w:rsidRPr="009F5F50">
              <w:rPr>
                <w:rFonts w:ascii="Aptos Display" w:hAnsi="Aptos Display" w:cstheme="minorHAnsi"/>
                <w:b/>
                <w:bCs/>
              </w:rPr>
              <w:t>Total Monthly Liabilities Amount ($)</w:t>
            </w:r>
            <w:r>
              <w:rPr>
                <w:rFonts w:ascii="Aptos Display" w:hAnsi="Aptos Display" w:cstheme="minorHAnsi"/>
              </w:rPr>
              <w:t>]} / [</w:t>
            </w:r>
            <w:r w:rsidRPr="002E2F6D">
              <w:rPr>
                <w:rFonts w:ascii="Aptos Display" w:hAnsi="Aptos Display" w:cstheme="minorHAnsi"/>
                <w:b/>
                <w:bCs/>
              </w:rPr>
              <w:t>Total Monthly Income Amount ($)</w:t>
            </w:r>
            <w:r w:rsidRPr="002E2F6D">
              <w:rPr>
                <w:rFonts w:ascii="Aptos Display" w:hAnsi="Aptos Display" w:cstheme="minorHAnsi"/>
              </w:rPr>
              <w:t>]</w:t>
            </w:r>
          </w:p>
        </w:tc>
        <w:tc>
          <w:tcPr>
            <w:tcW w:w="1170" w:type="dxa"/>
          </w:tcPr>
          <w:p w14:paraId="7DD437BE" w14:textId="7DFDF723" w:rsidR="003055BD" w:rsidRDefault="003055BD" w:rsidP="003055BD">
            <w:pPr>
              <w:rPr>
                <w:rFonts w:ascii="Aptos Display" w:hAnsi="Aptos Display" w:cstheme="minorHAnsi"/>
              </w:rPr>
            </w:pPr>
            <w:r>
              <w:rPr>
                <w:rFonts w:ascii="Aptos Display" w:hAnsi="Aptos Display" w:cstheme="minorHAnsi"/>
              </w:rPr>
              <w:t>Percentage (%)</w:t>
            </w:r>
          </w:p>
        </w:tc>
        <w:tc>
          <w:tcPr>
            <w:tcW w:w="985" w:type="dxa"/>
          </w:tcPr>
          <w:p w14:paraId="516B6D55" w14:textId="229A1BD7" w:rsidR="003055BD" w:rsidRDefault="003055BD" w:rsidP="003055BD">
            <w:pPr>
              <w:jc w:val="left"/>
              <w:rPr>
                <w:rFonts w:ascii="Aptos Display" w:hAnsi="Aptos Display" w:cstheme="minorHAnsi"/>
              </w:rPr>
            </w:pPr>
            <w:r>
              <w:rPr>
                <w:rFonts w:ascii="Aptos Display" w:hAnsi="Aptos Display" w:cstheme="minorHAnsi"/>
              </w:rPr>
              <w:t>Calculator Logic: Formula</w:t>
            </w:r>
          </w:p>
        </w:tc>
      </w:tr>
      <w:tr w:rsidR="003055BD" w:rsidRPr="00122F98" w14:paraId="19113765" w14:textId="77777777" w:rsidTr="0000695B">
        <w:trPr>
          <w:trHeight w:val="3302"/>
        </w:trPr>
        <w:tc>
          <w:tcPr>
            <w:tcW w:w="1434" w:type="dxa"/>
          </w:tcPr>
          <w:p w14:paraId="4FFC7258" w14:textId="7FD6F690" w:rsidR="003055BD" w:rsidRDefault="003055BD" w:rsidP="003055BD">
            <w:pPr>
              <w:jc w:val="center"/>
              <w:rPr>
                <w:rFonts w:ascii="Aptos Display" w:hAnsi="Aptos Display" w:cstheme="minorHAnsi"/>
              </w:rPr>
            </w:pPr>
            <w:r>
              <w:rPr>
                <w:rFonts w:ascii="Aptos Display" w:hAnsi="Aptos Display" w:cstheme="minorHAnsi"/>
              </w:rPr>
              <w:lastRenderedPageBreak/>
              <w:t>PD</w:t>
            </w:r>
          </w:p>
        </w:tc>
        <w:tc>
          <w:tcPr>
            <w:tcW w:w="1351" w:type="dxa"/>
          </w:tcPr>
          <w:p w14:paraId="22BB67F9" w14:textId="112148F2" w:rsidR="003055BD" w:rsidRDefault="003055BD" w:rsidP="003055BD">
            <w:pPr>
              <w:jc w:val="left"/>
              <w:rPr>
                <w:rFonts w:ascii="Aptos Display" w:hAnsi="Aptos Display" w:cstheme="minorHAnsi"/>
              </w:rPr>
            </w:pPr>
            <w:r>
              <w:rPr>
                <w:rFonts w:ascii="Aptos Display" w:hAnsi="Aptos Display" w:cstheme="minorHAnsi"/>
              </w:rPr>
              <w:t>Product Front-end (Housing) Ratio Limit (%)</w:t>
            </w:r>
          </w:p>
        </w:tc>
        <w:tc>
          <w:tcPr>
            <w:tcW w:w="5310" w:type="dxa"/>
          </w:tcPr>
          <w:p w14:paraId="009E8495" w14:textId="4E22EB0B" w:rsidR="003055BD" w:rsidRDefault="003055BD" w:rsidP="003055BD">
            <w:pPr>
              <w:rPr>
                <w:rFonts w:ascii="Aptos Display" w:hAnsi="Aptos Display" w:cstheme="minorHAnsi"/>
              </w:rPr>
            </w:pPr>
            <w:r w:rsidRPr="00122F98">
              <w:rPr>
                <w:rFonts w:ascii="Aptos Display" w:hAnsi="Aptos Display" w:cstheme="minorHAnsi"/>
              </w:rPr>
              <w:t xml:space="preserve">The value of the </w:t>
            </w:r>
            <w:r>
              <w:rPr>
                <w:rFonts w:ascii="Aptos Display" w:hAnsi="Aptos Display" w:cstheme="minorHAnsi"/>
              </w:rPr>
              <w:t xml:space="preserve">Product Front-end (Housing) ratio limit </w:t>
            </w:r>
            <w:r w:rsidRPr="00122F98">
              <w:rPr>
                <w:rFonts w:ascii="Aptos Display" w:hAnsi="Aptos Display" w:cstheme="minorHAnsi"/>
              </w:rPr>
              <w:t xml:space="preserve">will fluctuate </w:t>
            </w:r>
            <w:r>
              <w:rPr>
                <w:rFonts w:ascii="Aptos Display" w:hAnsi="Aptos Display" w:cstheme="minorHAnsi"/>
              </w:rPr>
              <w:t xml:space="preserve">and could be updated </w:t>
            </w:r>
            <w:r w:rsidRPr="00122F98">
              <w:rPr>
                <w:rFonts w:ascii="Aptos Display" w:hAnsi="Aptos Display" w:cstheme="minorHAnsi"/>
              </w:rPr>
              <w:t xml:space="preserve">according to the type of loan. </w:t>
            </w:r>
          </w:p>
          <w:p w14:paraId="354F0AEB" w14:textId="77777777" w:rsidR="003055BD" w:rsidRDefault="003055BD" w:rsidP="003055BD">
            <w:pPr>
              <w:rPr>
                <w:rFonts w:ascii="Aptos Display" w:hAnsi="Aptos Display" w:cstheme="minorHAnsi"/>
              </w:rPr>
            </w:pPr>
          </w:p>
          <w:tbl>
            <w:tblPr>
              <w:tblW w:w="2925" w:type="dxa"/>
              <w:tblInd w:w="988" w:type="dxa"/>
              <w:tblLayout w:type="fixed"/>
              <w:tblLook w:val="04A0" w:firstRow="1" w:lastRow="0" w:firstColumn="1" w:lastColumn="0" w:noHBand="0" w:noVBand="1"/>
            </w:tblPr>
            <w:tblGrid>
              <w:gridCol w:w="1397"/>
              <w:gridCol w:w="1528"/>
            </w:tblGrid>
            <w:tr w:rsidR="003055BD" w:rsidRPr="00773259" w14:paraId="4E08E2E4" w14:textId="77777777" w:rsidTr="00C014AA">
              <w:trPr>
                <w:trHeight w:val="341"/>
              </w:trPr>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700806" w14:textId="77777777" w:rsidR="003055BD" w:rsidRPr="00773259" w:rsidRDefault="003055BD" w:rsidP="003055BD">
                  <w:pPr>
                    <w:spacing w:after="0" w:line="240" w:lineRule="auto"/>
                    <w:jc w:val="center"/>
                    <w:rPr>
                      <w:rFonts w:ascii="Aptos Narrow" w:eastAsia="Times New Roman" w:hAnsi="Aptos Narrow" w:cs="Times New Roman"/>
                      <w:b/>
                      <w:bCs/>
                      <w:color w:val="000000"/>
                      <w:sz w:val="18"/>
                      <w:szCs w:val="18"/>
                      <w:lang w:val="en-US"/>
                    </w:rPr>
                  </w:pPr>
                  <w:r w:rsidRPr="00773259">
                    <w:rPr>
                      <w:rFonts w:ascii="Aptos Narrow" w:eastAsia="Times New Roman" w:hAnsi="Aptos Narrow" w:cs="Times New Roman"/>
                      <w:b/>
                      <w:bCs/>
                      <w:color w:val="000000"/>
                      <w:sz w:val="18"/>
                      <w:szCs w:val="18"/>
                      <w:lang w:val="en-US"/>
                    </w:rPr>
                    <w:t>Loan Type</w:t>
                  </w:r>
                </w:p>
              </w:tc>
              <w:tc>
                <w:tcPr>
                  <w:tcW w:w="1528" w:type="dxa"/>
                  <w:tcBorders>
                    <w:top w:val="single" w:sz="4" w:space="0" w:color="auto"/>
                    <w:left w:val="nil"/>
                    <w:bottom w:val="single" w:sz="4" w:space="0" w:color="auto"/>
                    <w:right w:val="single" w:sz="4" w:space="0" w:color="auto"/>
                  </w:tcBorders>
                  <w:shd w:val="clear" w:color="auto" w:fill="auto"/>
                  <w:vAlign w:val="center"/>
                  <w:hideMark/>
                </w:tcPr>
                <w:p w14:paraId="6AF0A8B1" w14:textId="77777777" w:rsidR="003055BD" w:rsidRPr="00773259" w:rsidRDefault="003055BD" w:rsidP="003055BD">
                  <w:pPr>
                    <w:spacing w:after="0" w:line="240" w:lineRule="auto"/>
                    <w:jc w:val="center"/>
                    <w:rPr>
                      <w:rFonts w:ascii="Aptos Narrow" w:eastAsia="Times New Roman" w:hAnsi="Aptos Narrow" w:cs="Times New Roman"/>
                      <w:b/>
                      <w:bCs/>
                      <w:color w:val="000000"/>
                      <w:sz w:val="18"/>
                      <w:szCs w:val="18"/>
                      <w:lang w:val="en-US"/>
                    </w:rPr>
                  </w:pPr>
                  <w:r w:rsidRPr="00773259">
                    <w:rPr>
                      <w:rFonts w:ascii="Aptos Narrow" w:eastAsia="Times New Roman" w:hAnsi="Aptos Narrow" w:cs="Times New Roman"/>
                      <w:b/>
                      <w:bCs/>
                      <w:color w:val="000000"/>
                      <w:sz w:val="18"/>
                      <w:szCs w:val="18"/>
                      <w:lang w:val="en-US"/>
                    </w:rPr>
                    <w:t>Front Ratio</w:t>
                  </w:r>
                  <w:r w:rsidRPr="00773259">
                    <w:rPr>
                      <w:rFonts w:ascii="Aptos Narrow" w:eastAsia="Times New Roman" w:hAnsi="Aptos Narrow" w:cs="Times New Roman"/>
                      <w:b/>
                      <w:bCs/>
                      <w:color w:val="000000"/>
                      <w:sz w:val="18"/>
                      <w:szCs w:val="18"/>
                      <w:lang w:val="en-US"/>
                    </w:rPr>
                    <w:br/>
                    <w:t>(Housing Ration)</w:t>
                  </w:r>
                </w:p>
              </w:tc>
            </w:tr>
            <w:tr w:rsidR="003055BD" w:rsidRPr="00773259" w14:paraId="46CC197E" w14:textId="77777777" w:rsidTr="00C014AA">
              <w:trPr>
                <w:trHeight w:val="288"/>
              </w:trPr>
              <w:tc>
                <w:tcPr>
                  <w:tcW w:w="1397" w:type="dxa"/>
                  <w:tcBorders>
                    <w:top w:val="nil"/>
                    <w:left w:val="single" w:sz="4" w:space="0" w:color="auto"/>
                    <w:bottom w:val="single" w:sz="4" w:space="0" w:color="auto"/>
                    <w:right w:val="single" w:sz="4" w:space="0" w:color="auto"/>
                  </w:tcBorders>
                  <w:shd w:val="clear" w:color="auto" w:fill="auto"/>
                  <w:noWrap/>
                  <w:vAlign w:val="bottom"/>
                  <w:hideMark/>
                </w:tcPr>
                <w:p w14:paraId="45F51D65" w14:textId="77777777" w:rsidR="003055BD" w:rsidRPr="00773259" w:rsidRDefault="003055BD" w:rsidP="003055BD">
                  <w:pPr>
                    <w:spacing w:after="0" w:line="240" w:lineRule="auto"/>
                    <w:rPr>
                      <w:rFonts w:ascii="Aptos Narrow" w:eastAsia="Times New Roman" w:hAnsi="Aptos Narrow" w:cs="Times New Roman"/>
                      <w:color w:val="000000"/>
                      <w:sz w:val="18"/>
                      <w:szCs w:val="18"/>
                      <w:lang w:val="en-US"/>
                    </w:rPr>
                  </w:pPr>
                  <w:r w:rsidRPr="00773259">
                    <w:rPr>
                      <w:rFonts w:ascii="Aptos Narrow" w:eastAsia="Times New Roman" w:hAnsi="Aptos Narrow" w:cs="Times New Roman"/>
                      <w:color w:val="000000"/>
                      <w:sz w:val="18"/>
                      <w:szCs w:val="18"/>
                      <w:lang w:val="en-US"/>
                    </w:rPr>
                    <w:t>FHA</w:t>
                  </w:r>
                </w:p>
              </w:tc>
              <w:tc>
                <w:tcPr>
                  <w:tcW w:w="1528" w:type="dxa"/>
                  <w:tcBorders>
                    <w:top w:val="nil"/>
                    <w:left w:val="nil"/>
                    <w:bottom w:val="single" w:sz="4" w:space="0" w:color="auto"/>
                    <w:right w:val="single" w:sz="4" w:space="0" w:color="auto"/>
                  </w:tcBorders>
                  <w:shd w:val="clear" w:color="auto" w:fill="auto"/>
                  <w:noWrap/>
                  <w:vAlign w:val="bottom"/>
                  <w:hideMark/>
                </w:tcPr>
                <w:p w14:paraId="677579FD" w14:textId="77777777" w:rsidR="003055BD" w:rsidRPr="00773259" w:rsidRDefault="003055BD" w:rsidP="003055BD">
                  <w:pPr>
                    <w:spacing w:after="0" w:line="240" w:lineRule="auto"/>
                    <w:jc w:val="center"/>
                    <w:rPr>
                      <w:rFonts w:ascii="Aptos Narrow" w:eastAsia="Times New Roman" w:hAnsi="Aptos Narrow" w:cs="Times New Roman"/>
                      <w:color w:val="000000"/>
                      <w:sz w:val="18"/>
                      <w:szCs w:val="18"/>
                      <w:lang w:val="en-US"/>
                    </w:rPr>
                  </w:pPr>
                  <w:r w:rsidRPr="00773259">
                    <w:rPr>
                      <w:rFonts w:ascii="Aptos Narrow" w:eastAsia="Times New Roman" w:hAnsi="Aptos Narrow" w:cs="Times New Roman"/>
                      <w:color w:val="000000"/>
                      <w:sz w:val="18"/>
                      <w:szCs w:val="18"/>
                      <w:lang w:val="en-US"/>
                    </w:rPr>
                    <w:t>31%</w:t>
                  </w:r>
                </w:p>
              </w:tc>
            </w:tr>
            <w:tr w:rsidR="003055BD" w:rsidRPr="00773259" w14:paraId="77F7FABD" w14:textId="77777777" w:rsidTr="00C014AA">
              <w:trPr>
                <w:trHeight w:val="288"/>
              </w:trPr>
              <w:tc>
                <w:tcPr>
                  <w:tcW w:w="1397" w:type="dxa"/>
                  <w:tcBorders>
                    <w:top w:val="nil"/>
                    <w:left w:val="single" w:sz="4" w:space="0" w:color="auto"/>
                    <w:bottom w:val="single" w:sz="4" w:space="0" w:color="auto"/>
                    <w:right w:val="single" w:sz="4" w:space="0" w:color="auto"/>
                  </w:tcBorders>
                  <w:shd w:val="clear" w:color="auto" w:fill="auto"/>
                  <w:noWrap/>
                  <w:vAlign w:val="bottom"/>
                  <w:hideMark/>
                </w:tcPr>
                <w:p w14:paraId="1EFAD808" w14:textId="77777777" w:rsidR="003055BD" w:rsidRPr="00773259" w:rsidRDefault="003055BD" w:rsidP="003055BD">
                  <w:pPr>
                    <w:spacing w:after="0" w:line="240" w:lineRule="auto"/>
                    <w:rPr>
                      <w:rFonts w:ascii="Aptos Narrow" w:eastAsia="Times New Roman" w:hAnsi="Aptos Narrow" w:cs="Times New Roman"/>
                      <w:color w:val="000000"/>
                      <w:sz w:val="18"/>
                      <w:szCs w:val="18"/>
                      <w:lang w:val="en-US"/>
                    </w:rPr>
                  </w:pPr>
                  <w:r w:rsidRPr="00773259">
                    <w:rPr>
                      <w:rFonts w:ascii="Aptos Narrow" w:eastAsia="Times New Roman" w:hAnsi="Aptos Narrow" w:cs="Times New Roman"/>
                      <w:color w:val="000000"/>
                      <w:sz w:val="18"/>
                      <w:szCs w:val="18"/>
                      <w:lang w:val="en-US"/>
                    </w:rPr>
                    <w:t>VA</w:t>
                  </w:r>
                </w:p>
              </w:tc>
              <w:tc>
                <w:tcPr>
                  <w:tcW w:w="1528" w:type="dxa"/>
                  <w:tcBorders>
                    <w:top w:val="nil"/>
                    <w:left w:val="nil"/>
                    <w:bottom w:val="single" w:sz="4" w:space="0" w:color="auto"/>
                    <w:right w:val="single" w:sz="4" w:space="0" w:color="auto"/>
                  </w:tcBorders>
                  <w:shd w:val="clear" w:color="auto" w:fill="auto"/>
                  <w:noWrap/>
                  <w:vAlign w:val="bottom"/>
                  <w:hideMark/>
                </w:tcPr>
                <w:p w14:paraId="183E7BE8" w14:textId="77777777" w:rsidR="003055BD" w:rsidRPr="00773259" w:rsidRDefault="003055BD" w:rsidP="003055BD">
                  <w:pPr>
                    <w:spacing w:after="0" w:line="240" w:lineRule="auto"/>
                    <w:jc w:val="center"/>
                    <w:rPr>
                      <w:rFonts w:ascii="Aptos Narrow" w:eastAsia="Times New Roman" w:hAnsi="Aptos Narrow" w:cs="Times New Roman"/>
                      <w:color w:val="000000"/>
                      <w:sz w:val="18"/>
                      <w:szCs w:val="18"/>
                      <w:lang w:val="en-US"/>
                    </w:rPr>
                  </w:pPr>
                  <w:r w:rsidRPr="00773259">
                    <w:rPr>
                      <w:rFonts w:ascii="Aptos Narrow" w:eastAsia="Times New Roman" w:hAnsi="Aptos Narrow" w:cs="Times New Roman"/>
                      <w:color w:val="000000"/>
                      <w:sz w:val="18"/>
                      <w:szCs w:val="18"/>
                      <w:lang w:val="en-US"/>
                    </w:rPr>
                    <w:t>N/A</w:t>
                  </w:r>
                </w:p>
              </w:tc>
            </w:tr>
            <w:tr w:rsidR="003055BD" w:rsidRPr="00773259" w14:paraId="22035053" w14:textId="77777777" w:rsidTr="00C014AA">
              <w:trPr>
                <w:trHeight w:val="288"/>
              </w:trPr>
              <w:tc>
                <w:tcPr>
                  <w:tcW w:w="1397" w:type="dxa"/>
                  <w:tcBorders>
                    <w:top w:val="nil"/>
                    <w:left w:val="single" w:sz="4" w:space="0" w:color="auto"/>
                    <w:bottom w:val="single" w:sz="4" w:space="0" w:color="auto"/>
                    <w:right w:val="single" w:sz="4" w:space="0" w:color="auto"/>
                  </w:tcBorders>
                  <w:shd w:val="clear" w:color="auto" w:fill="auto"/>
                  <w:noWrap/>
                  <w:vAlign w:val="bottom"/>
                  <w:hideMark/>
                </w:tcPr>
                <w:p w14:paraId="7F5B1367" w14:textId="48B1D14D" w:rsidR="003055BD" w:rsidRPr="00773259" w:rsidRDefault="003055BD" w:rsidP="003055BD">
                  <w:pPr>
                    <w:spacing w:after="0" w:line="240" w:lineRule="auto"/>
                    <w:rPr>
                      <w:rFonts w:ascii="Aptos Narrow" w:eastAsia="Times New Roman" w:hAnsi="Aptos Narrow" w:cs="Times New Roman"/>
                      <w:color w:val="000000"/>
                      <w:sz w:val="18"/>
                      <w:szCs w:val="18"/>
                      <w:lang w:val="en-US"/>
                    </w:rPr>
                  </w:pPr>
                  <w:r w:rsidRPr="007522F2">
                    <w:rPr>
                      <w:rFonts w:ascii="Aptos Narrow" w:eastAsia="Times New Roman" w:hAnsi="Aptos Narrow" w:cs="Times New Roman"/>
                      <w:color w:val="000000"/>
                      <w:sz w:val="18"/>
                      <w:szCs w:val="18"/>
                      <w:lang w:val="en-US"/>
                    </w:rPr>
                    <w:t>Conventional (</w:t>
                  </w:r>
                  <w:r w:rsidRPr="00CD5AB0">
                    <w:rPr>
                      <w:rFonts w:ascii="Aptos Narrow" w:eastAsia="Times New Roman" w:hAnsi="Aptos Narrow" w:cs="Times New Roman"/>
                      <w:color w:val="000000"/>
                      <w:sz w:val="18"/>
                      <w:szCs w:val="18"/>
                      <w:lang w:val="en-US"/>
                    </w:rPr>
                    <w:t>Freddie Mac</w:t>
                  </w:r>
                  <w:r w:rsidRPr="007522F2">
                    <w:rPr>
                      <w:rFonts w:ascii="Aptos Narrow" w:eastAsia="Times New Roman" w:hAnsi="Aptos Narrow" w:cs="Times New Roman"/>
                      <w:color w:val="000000"/>
                      <w:sz w:val="18"/>
                      <w:szCs w:val="18"/>
                      <w:lang w:val="en-US"/>
                    </w:rPr>
                    <w:t>)</w:t>
                  </w:r>
                </w:p>
              </w:tc>
              <w:tc>
                <w:tcPr>
                  <w:tcW w:w="1528" w:type="dxa"/>
                  <w:tcBorders>
                    <w:top w:val="nil"/>
                    <w:left w:val="nil"/>
                    <w:bottom w:val="single" w:sz="4" w:space="0" w:color="auto"/>
                    <w:right w:val="single" w:sz="4" w:space="0" w:color="auto"/>
                  </w:tcBorders>
                  <w:shd w:val="clear" w:color="auto" w:fill="auto"/>
                  <w:vAlign w:val="bottom"/>
                  <w:hideMark/>
                </w:tcPr>
                <w:p w14:paraId="6404423D" w14:textId="4E4482AC" w:rsidR="003055BD" w:rsidRPr="00773259" w:rsidRDefault="003055BD" w:rsidP="003055BD">
                  <w:pPr>
                    <w:spacing w:after="0" w:line="240" w:lineRule="auto"/>
                    <w:jc w:val="center"/>
                    <w:rPr>
                      <w:rFonts w:ascii="Aptos Narrow" w:eastAsia="Times New Roman" w:hAnsi="Aptos Narrow" w:cs="Times New Roman"/>
                      <w:color w:val="000000"/>
                      <w:sz w:val="18"/>
                      <w:szCs w:val="18"/>
                      <w:lang w:val="en-US"/>
                    </w:rPr>
                  </w:pPr>
                  <w:r w:rsidRPr="00ED1ECE">
                    <w:rPr>
                      <w:rFonts w:ascii="Aptos Narrow" w:eastAsia="Times New Roman" w:hAnsi="Aptos Narrow" w:cs="Times New Roman"/>
                      <w:color w:val="000000"/>
                      <w:sz w:val="18"/>
                      <w:szCs w:val="18"/>
                      <w:lang w:val="en-US"/>
                    </w:rPr>
                    <w:t>28%</w:t>
                  </w:r>
                </w:p>
              </w:tc>
            </w:tr>
          </w:tbl>
          <w:p w14:paraId="6DFF7774" w14:textId="77777777" w:rsidR="003055BD" w:rsidRDefault="003055BD" w:rsidP="003055BD">
            <w:pPr>
              <w:rPr>
                <w:rFonts w:ascii="Aptos Display" w:hAnsi="Aptos Display" w:cstheme="minorHAnsi"/>
              </w:rPr>
            </w:pPr>
          </w:p>
          <w:p w14:paraId="0A90724F" w14:textId="4AAE7FDE" w:rsidR="003055BD" w:rsidRPr="00AC2DD4" w:rsidRDefault="003055BD" w:rsidP="003055BD">
            <w:pPr>
              <w:rPr>
                <w:rFonts w:ascii="Aptos Display" w:hAnsi="Aptos Display" w:cstheme="minorHAnsi"/>
              </w:rPr>
            </w:pPr>
            <w:r>
              <w:rPr>
                <w:rFonts w:ascii="Aptos Display" w:hAnsi="Aptos Display" w:cstheme="minorHAnsi"/>
              </w:rPr>
              <w:t>I</w:t>
            </w:r>
            <w:r w:rsidRPr="00122F98">
              <w:rPr>
                <w:rFonts w:ascii="Aptos Display" w:hAnsi="Aptos Display" w:cstheme="minorHAnsi"/>
              </w:rPr>
              <w:t>t is required that the system includes a feature enabling a PM representative to perform</w:t>
            </w:r>
            <w:r>
              <w:rPr>
                <w:rFonts w:ascii="Aptos Display" w:hAnsi="Aptos Display" w:cstheme="minorHAnsi"/>
              </w:rPr>
              <w:t xml:space="preserve"> </w:t>
            </w:r>
            <w:r w:rsidRPr="00122F98">
              <w:rPr>
                <w:rFonts w:ascii="Aptos Display" w:hAnsi="Aptos Display" w:cstheme="minorHAnsi"/>
              </w:rPr>
              <w:t>updates of these values</w:t>
            </w:r>
            <w:r>
              <w:rPr>
                <w:rFonts w:ascii="Aptos Display" w:hAnsi="Aptos Display" w:cstheme="minorHAnsi"/>
              </w:rPr>
              <w:t>, if needed.</w:t>
            </w:r>
          </w:p>
        </w:tc>
        <w:tc>
          <w:tcPr>
            <w:tcW w:w="1170" w:type="dxa"/>
          </w:tcPr>
          <w:p w14:paraId="627DF2AD" w14:textId="6D327A2E" w:rsidR="003055BD" w:rsidRDefault="003055BD" w:rsidP="003055BD">
            <w:pPr>
              <w:rPr>
                <w:rFonts w:ascii="Aptos Display" w:hAnsi="Aptos Display" w:cstheme="minorHAnsi"/>
              </w:rPr>
            </w:pPr>
            <w:r>
              <w:rPr>
                <w:rFonts w:ascii="Aptos Display" w:hAnsi="Aptos Display" w:cstheme="minorHAnsi"/>
              </w:rPr>
              <w:t>Percentage (%)</w:t>
            </w:r>
          </w:p>
        </w:tc>
        <w:tc>
          <w:tcPr>
            <w:tcW w:w="985" w:type="dxa"/>
          </w:tcPr>
          <w:p w14:paraId="14D3B69C" w14:textId="17DB6E88" w:rsidR="003055BD" w:rsidRDefault="003055BD" w:rsidP="003055BD">
            <w:pPr>
              <w:jc w:val="left"/>
              <w:rPr>
                <w:rFonts w:ascii="Aptos Display" w:hAnsi="Aptos Display" w:cstheme="minorHAnsi"/>
              </w:rPr>
            </w:pPr>
            <w:r>
              <w:rPr>
                <w:rFonts w:ascii="Aptos Display" w:hAnsi="Aptos Display" w:cstheme="minorHAnsi"/>
              </w:rPr>
              <w:t xml:space="preserve">Calculator Logic: </w:t>
            </w:r>
            <w:r w:rsidRPr="00122F98">
              <w:rPr>
                <w:rFonts w:ascii="Aptos Display" w:hAnsi="Aptos Display" w:cstheme="minorHAnsi"/>
              </w:rPr>
              <w:t>Business Unit (PM Representative)</w:t>
            </w:r>
          </w:p>
        </w:tc>
      </w:tr>
      <w:tr w:rsidR="003055BD" w:rsidRPr="00122F98" w14:paraId="14AA58C5" w14:textId="77777777" w:rsidTr="0000695B">
        <w:trPr>
          <w:trHeight w:val="2501"/>
        </w:trPr>
        <w:tc>
          <w:tcPr>
            <w:tcW w:w="1434" w:type="dxa"/>
          </w:tcPr>
          <w:p w14:paraId="4486E46C" w14:textId="0D06DFDB" w:rsidR="003055BD" w:rsidRDefault="003055BD" w:rsidP="003055BD">
            <w:pPr>
              <w:jc w:val="center"/>
              <w:rPr>
                <w:rFonts w:ascii="Aptos Display" w:hAnsi="Aptos Display" w:cstheme="minorHAnsi"/>
              </w:rPr>
            </w:pPr>
            <w:r>
              <w:rPr>
                <w:rFonts w:ascii="Aptos Display" w:hAnsi="Aptos Display" w:cstheme="minorHAnsi"/>
              </w:rPr>
              <w:t>PD</w:t>
            </w:r>
          </w:p>
        </w:tc>
        <w:tc>
          <w:tcPr>
            <w:tcW w:w="1351" w:type="dxa"/>
          </w:tcPr>
          <w:p w14:paraId="05F5EF0F" w14:textId="57EEB6B2" w:rsidR="003055BD" w:rsidRDefault="003055BD" w:rsidP="003055BD">
            <w:pPr>
              <w:rPr>
                <w:rFonts w:ascii="Aptos Display" w:hAnsi="Aptos Display" w:cstheme="minorHAnsi"/>
              </w:rPr>
            </w:pPr>
            <w:r>
              <w:rPr>
                <w:rFonts w:ascii="Aptos Display" w:hAnsi="Aptos Display" w:cstheme="minorHAnsi"/>
              </w:rPr>
              <w:t>Product Back-end (Debts) Ratio Limit (%)</w:t>
            </w:r>
          </w:p>
        </w:tc>
        <w:tc>
          <w:tcPr>
            <w:tcW w:w="5310" w:type="dxa"/>
          </w:tcPr>
          <w:p w14:paraId="2FAF20A5" w14:textId="4A25BEE5" w:rsidR="003055BD" w:rsidRDefault="003055BD" w:rsidP="003055BD">
            <w:pPr>
              <w:rPr>
                <w:rFonts w:ascii="Aptos Display" w:hAnsi="Aptos Display" w:cstheme="minorHAnsi"/>
              </w:rPr>
            </w:pPr>
            <w:r>
              <w:rPr>
                <w:rFonts w:ascii="Aptos Display" w:hAnsi="Aptos Display" w:cstheme="minorHAnsi"/>
              </w:rPr>
              <w:t xml:space="preserve">   </w:t>
            </w:r>
            <w:r w:rsidRPr="00122F98">
              <w:rPr>
                <w:rFonts w:ascii="Aptos Display" w:hAnsi="Aptos Display" w:cstheme="minorHAnsi"/>
              </w:rPr>
              <w:t xml:space="preserve">The value of the </w:t>
            </w:r>
            <w:r>
              <w:rPr>
                <w:rFonts w:ascii="Aptos Display" w:hAnsi="Aptos Display" w:cstheme="minorHAnsi"/>
              </w:rPr>
              <w:t xml:space="preserve">Product Front-end (Housing) ratio limit </w:t>
            </w:r>
            <w:r w:rsidRPr="00122F98">
              <w:rPr>
                <w:rFonts w:ascii="Aptos Display" w:hAnsi="Aptos Display" w:cstheme="minorHAnsi"/>
              </w:rPr>
              <w:t xml:space="preserve">will fluctuate </w:t>
            </w:r>
            <w:r>
              <w:rPr>
                <w:rFonts w:ascii="Aptos Display" w:hAnsi="Aptos Display" w:cstheme="minorHAnsi"/>
              </w:rPr>
              <w:t xml:space="preserve">and could be updated </w:t>
            </w:r>
            <w:r w:rsidRPr="00122F98">
              <w:rPr>
                <w:rFonts w:ascii="Aptos Display" w:hAnsi="Aptos Display" w:cstheme="minorHAnsi"/>
              </w:rPr>
              <w:t xml:space="preserve">according to the type of loan. </w:t>
            </w:r>
          </w:p>
          <w:p w14:paraId="6F65289D" w14:textId="77777777" w:rsidR="003055BD" w:rsidRPr="00A15751" w:rsidRDefault="003055BD" w:rsidP="003055BD">
            <w:pPr>
              <w:rPr>
                <w:rFonts w:ascii="Aptos Display" w:hAnsi="Aptos Display" w:cstheme="minorHAnsi"/>
              </w:rPr>
            </w:pPr>
          </w:p>
          <w:tbl>
            <w:tblPr>
              <w:tblpPr w:leftFromText="180" w:rightFromText="180" w:vertAnchor="page" w:horzAnchor="margin" w:tblpXSpec="center" w:tblpY="1103"/>
              <w:tblOverlap w:val="never"/>
              <w:tblW w:w="2880" w:type="dxa"/>
              <w:tblLayout w:type="fixed"/>
              <w:tblLook w:val="04A0" w:firstRow="1" w:lastRow="0" w:firstColumn="1" w:lastColumn="0" w:noHBand="0" w:noVBand="1"/>
            </w:tblPr>
            <w:tblGrid>
              <w:gridCol w:w="1260"/>
              <w:gridCol w:w="1620"/>
            </w:tblGrid>
            <w:tr w:rsidR="003055BD" w:rsidRPr="00773259" w14:paraId="0EE3471B" w14:textId="77777777" w:rsidTr="00C014AA">
              <w:trPr>
                <w:trHeight w:val="341"/>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1545C5" w14:textId="77777777" w:rsidR="003055BD" w:rsidRPr="00773259" w:rsidRDefault="003055BD" w:rsidP="003055BD">
                  <w:pPr>
                    <w:spacing w:after="0" w:line="240" w:lineRule="auto"/>
                    <w:jc w:val="center"/>
                    <w:rPr>
                      <w:rFonts w:ascii="Aptos Narrow" w:eastAsia="Times New Roman" w:hAnsi="Aptos Narrow" w:cs="Times New Roman"/>
                      <w:b/>
                      <w:bCs/>
                      <w:color w:val="000000"/>
                      <w:sz w:val="18"/>
                      <w:szCs w:val="18"/>
                      <w:lang w:val="en-US"/>
                    </w:rPr>
                  </w:pPr>
                  <w:r w:rsidRPr="00773259">
                    <w:rPr>
                      <w:rFonts w:ascii="Aptos Narrow" w:eastAsia="Times New Roman" w:hAnsi="Aptos Narrow" w:cs="Times New Roman"/>
                      <w:b/>
                      <w:bCs/>
                      <w:color w:val="000000"/>
                      <w:sz w:val="18"/>
                      <w:szCs w:val="18"/>
                      <w:lang w:val="en-US"/>
                    </w:rPr>
                    <w:t>Loan Type</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3C226757" w14:textId="77777777" w:rsidR="003055BD" w:rsidRPr="00773259" w:rsidRDefault="003055BD" w:rsidP="003055BD">
                  <w:pPr>
                    <w:spacing w:after="0" w:line="240" w:lineRule="auto"/>
                    <w:jc w:val="center"/>
                    <w:rPr>
                      <w:rFonts w:ascii="Aptos Narrow" w:eastAsia="Times New Roman" w:hAnsi="Aptos Narrow" w:cs="Times New Roman"/>
                      <w:b/>
                      <w:bCs/>
                      <w:color w:val="000000"/>
                      <w:sz w:val="18"/>
                      <w:szCs w:val="18"/>
                      <w:lang w:val="en-US"/>
                    </w:rPr>
                  </w:pPr>
                  <w:r w:rsidRPr="00773259">
                    <w:rPr>
                      <w:rFonts w:ascii="Aptos Narrow" w:eastAsia="Times New Roman" w:hAnsi="Aptos Narrow" w:cs="Times New Roman"/>
                      <w:b/>
                      <w:bCs/>
                      <w:color w:val="000000"/>
                      <w:sz w:val="18"/>
                      <w:szCs w:val="18"/>
                      <w:lang w:val="en-US"/>
                    </w:rPr>
                    <w:t>Back Ratio</w:t>
                  </w:r>
                  <w:r w:rsidRPr="00773259">
                    <w:rPr>
                      <w:rFonts w:ascii="Aptos Narrow" w:eastAsia="Times New Roman" w:hAnsi="Aptos Narrow" w:cs="Times New Roman"/>
                      <w:b/>
                      <w:bCs/>
                      <w:color w:val="000000"/>
                      <w:sz w:val="18"/>
                      <w:szCs w:val="18"/>
                      <w:lang w:val="en-US"/>
                    </w:rPr>
                    <w:br/>
                    <w:t>(Debts Ratio)</w:t>
                  </w:r>
                </w:p>
              </w:tc>
            </w:tr>
            <w:tr w:rsidR="003055BD" w:rsidRPr="00773259" w14:paraId="72A61FF4" w14:textId="77777777" w:rsidTr="00C014AA">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402B89C3" w14:textId="77777777" w:rsidR="003055BD" w:rsidRPr="00773259" w:rsidRDefault="003055BD" w:rsidP="003055BD">
                  <w:pPr>
                    <w:spacing w:after="0" w:line="240" w:lineRule="auto"/>
                    <w:rPr>
                      <w:rFonts w:ascii="Aptos Narrow" w:eastAsia="Times New Roman" w:hAnsi="Aptos Narrow" w:cs="Times New Roman"/>
                      <w:color w:val="000000"/>
                      <w:sz w:val="18"/>
                      <w:szCs w:val="18"/>
                      <w:lang w:val="en-US"/>
                    </w:rPr>
                  </w:pPr>
                  <w:r w:rsidRPr="00773259">
                    <w:rPr>
                      <w:rFonts w:ascii="Aptos Narrow" w:eastAsia="Times New Roman" w:hAnsi="Aptos Narrow" w:cs="Times New Roman"/>
                      <w:color w:val="000000"/>
                      <w:sz w:val="18"/>
                      <w:szCs w:val="18"/>
                      <w:lang w:val="en-US"/>
                    </w:rPr>
                    <w:t>FHA</w:t>
                  </w:r>
                </w:p>
              </w:tc>
              <w:tc>
                <w:tcPr>
                  <w:tcW w:w="1620" w:type="dxa"/>
                  <w:tcBorders>
                    <w:top w:val="nil"/>
                    <w:left w:val="nil"/>
                    <w:bottom w:val="single" w:sz="4" w:space="0" w:color="auto"/>
                    <w:right w:val="single" w:sz="4" w:space="0" w:color="auto"/>
                  </w:tcBorders>
                  <w:shd w:val="clear" w:color="auto" w:fill="auto"/>
                  <w:noWrap/>
                  <w:vAlign w:val="bottom"/>
                  <w:hideMark/>
                </w:tcPr>
                <w:p w14:paraId="6150C518" w14:textId="77777777" w:rsidR="003055BD" w:rsidRPr="00773259" w:rsidRDefault="003055BD" w:rsidP="003055BD">
                  <w:pPr>
                    <w:spacing w:after="0" w:line="240" w:lineRule="auto"/>
                    <w:jc w:val="center"/>
                    <w:rPr>
                      <w:rFonts w:ascii="Aptos Narrow" w:eastAsia="Times New Roman" w:hAnsi="Aptos Narrow" w:cs="Times New Roman"/>
                      <w:color w:val="000000"/>
                      <w:sz w:val="18"/>
                      <w:szCs w:val="18"/>
                      <w:lang w:val="en-US"/>
                    </w:rPr>
                  </w:pPr>
                  <w:r w:rsidRPr="00773259">
                    <w:rPr>
                      <w:rFonts w:ascii="Aptos Narrow" w:eastAsia="Times New Roman" w:hAnsi="Aptos Narrow" w:cs="Times New Roman"/>
                      <w:color w:val="000000"/>
                      <w:sz w:val="18"/>
                      <w:szCs w:val="18"/>
                      <w:lang w:val="en-US"/>
                    </w:rPr>
                    <w:t>43%</w:t>
                  </w:r>
                </w:p>
              </w:tc>
            </w:tr>
            <w:tr w:rsidR="003055BD" w:rsidRPr="00773259" w14:paraId="4B0DA21D" w14:textId="77777777" w:rsidTr="00C014AA">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A24C59B" w14:textId="77777777" w:rsidR="003055BD" w:rsidRPr="00773259" w:rsidRDefault="003055BD" w:rsidP="003055BD">
                  <w:pPr>
                    <w:spacing w:after="0" w:line="240" w:lineRule="auto"/>
                    <w:rPr>
                      <w:rFonts w:ascii="Aptos Narrow" w:eastAsia="Times New Roman" w:hAnsi="Aptos Narrow" w:cs="Times New Roman"/>
                      <w:color w:val="000000"/>
                      <w:sz w:val="18"/>
                      <w:szCs w:val="18"/>
                      <w:lang w:val="en-US"/>
                    </w:rPr>
                  </w:pPr>
                  <w:r w:rsidRPr="00773259">
                    <w:rPr>
                      <w:rFonts w:ascii="Aptos Narrow" w:eastAsia="Times New Roman" w:hAnsi="Aptos Narrow" w:cs="Times New Roman"/>
                      <w:color w:val="000000"/>
                      <w:sz w:val="18"/>
                      <w:szCs w:val="18"/>
                      <w:lang w:val="en-US"/>
                    </w:rPr>
                    <w:t>VA</w:t>
                  </w:r>
                </w:p>
              </w:tc>
              <w:tc>
                <w:tcPr>
                  <w:tcW w:w="1620" w:type="dxa"/>
                  <w:tcBorders>
                    <w:top w:val="nil"/>
                    <w:left w:val="nil"/>
                    <w:bottom w:val="single" w:sz="4" w:space="0" w:color="auto"/>
                    <w:right w:val="single" w:sz="4" w:space="0" w:color="auto"/>
                  </w:tcBorders>
                  <w:shd w:val="clear" w:color="auto" w:fill="auto"/>
                  <w:noWrap/>
                  <w:vAlign w:val="bottom"/>
                  <w:hideMark/>
                </w:tcPr>
                <w:p w14:paraId="1FBDAFCA" w14:textId="77777777" w:rsidR="003055BD" w:rsidRPr="00773259" w:rsidRDefault="003055BD" w:rsidP="003055BD">
                  <w:pPr>
                    <w:spacing w:after="0" w:line="240" w:lineRule="auto"/>
                    <w:jc w:val="center"/>
                    <w:rPr>
                      <w:rFonts w:ascii="Aptos Narrow" w:eastAsia="Times New Roman" w:hAnsi="Aptos Narrow" w:cs="Times New Roman"/>
                      <w:color w:val="000000"/>
                      <w:sz w:val="18"/>
                      <w:szCs w:val="18"/>
                      <w:lang w:val="en-US"/>
                    </w:rPr>
                  </w:pPr>
                  <w:r w:rsidRPr="00773259">
                    <w:rPr>
                      <w:rFonts w:ascii="Aptos Narrow" w:eastAsia="Times New Roman" w:hAnsi="Aptos Narrow" w:cs="Times New Roman"/>
                      <w:color w:val="000000"/>
                      <w:sz w:val="18"/>
                      <w:szCs w:val="18"/>
                      <w:lang w:val="en-US"/>
                    </w:rPr>
                    <w:t>41%</w:t>
                  </w:r>
                </w:p>
              </w:tc>
            </w:tr>
            <w:tr w:rsidR="003055BD" w:rsidRPr="00773259" w14:paraId="4C91E31E" w14:textId="77777777" w:rsidTr="00C014AA">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511022F" w14:textId="66579E47" w:rsidR="003055BD" w:rsidRPr="00773259" w:rsidRDefault="003055BD" w:rsidP="003055BD">
                  <w:pPr>
                    <w:spacing w:after="0" w:line="240" w:lineRule="auto"/>
                    <w:rPr>
                      <w:rFonts w:ascii="Aptos Narrow" w:eastAsia="Times New Roman" w:hAnsi="Aptos Narrow" w:cs="Times New Roman"/>
                      <w:color w:val="000000"/>
                      <w:sz w:val="18"/>
                      <w:szCs w:val="18"/>
                      <w:lang w:val="en-US"/>
                    </w:rPr>
                  </w:pPr>
                  <w:r w:rsidRPr="007522F2">
                    <w:rPr>
                      <w:rFonts w:ascii="Aptos Narrow" w:eastAsia="Times New Roman" w:hAnsi="Aptos Narrow" w:cs="Times New Roman"/>
                      <w:color w:val="000000"/>
                      <w:sz w:val="18"/>
                      <w:szCs w:val="18"/>
                      <w:lang w:val="en-US"/>
                    </w:rPr>
                    <w:t>Conventional (</w:t>
                  </w:r>
                  <w:r w:rsidRPr="00CD5AB0">
                    <w:rPr>
                      <w:rFonts w:ascii="Aptos Narrow" w:eastAsia="Times New Roman" w:hAnsi="Aptos Narrow" w:cs="Times New Roman"/>
                      <w:color w:val="000000"/>
                      <w:sz w:val="18"/>
                      <w:szCs w:val="18"/>
                      <w:lang w:val="en-US"/>
                    </w:rPr>
                    <w:t>Freddie Mac</w:t>
                  </w:r>
                  <w:r w:rsidRPr="007522F2">
                    <w:rPr>
                      <w:rFonts w:ascii="Aptos Narrow" w:eastAsia="Times New Roman" w:hAnsi="Aptos Narrow" w:cs="Times New Roman"/>
                      <w:color w:val="000000"/>
                      <w:sz w:val="18"/>
                      <w:szCs w:val="18"/>
                      <w:lang w:val="en-US"/>
                    </w:rPr>
                    <w:t>)</w:t>
                  </w:r>
                </w:p>
              </w:tc>
              <w:tc>
                <w:tcPr>
                  <w:tcW w:w="1620" w:type="dxa"/>
                  <w:tcBorders>
                    <w:top w:val="nil"/>
                    <w:left w:val="nil"/>
                    <w:bottom w:val="single" w:sz="4" w:space="0" w:color="auto"/>
                    <w:right w:val="single" w:sz="4" w:space="0" w:color="auto"/>
                  </w:tcBorders>
                  <w:shd w:val="clear" w:color="auto" w:fill="auto"/>
                  <w:vAlign w:val="bottom"/>
                  <w:hideMark/>
                </w:tcPr>
                <w:p w14:paraId="588DA222" w14:textId="42C9D939" w:rsidR="003055BD" w:rsidRPr="00773259" w:rsidRDefault="003055BD" w:rsidP="003055BD">
                  <w:pPr>
                    <w:spacing w:after="0" w:line="240" w:lineRule="auto"/>
                    <w:jc w:val="center"/>
                    <w:rPr>
                      <w:rFonts w:ascii="Aptos Narrow" w:eastAsia="Times New Roman" w:hAnsi="Aptos Narrow" w:cs="Times New Roman"/>
                      <w:color w:val="000000"/>
                      <w:sz w:val="18"/>
                      <w:szCs w:val="18"/>
                      <w:lang w:val="en-US"/>
                    </w:rPr>
                  </w:pPr>
                  <w:r w:rsidRPr="00773259">
                    <w:rPr>
                      <w:rFonts w:ascii="Aptos Narrow" w:eastAsia="Times New Roman" w:hAnsi="Aptos Narrow" w:cs="Times New Roman"/>
                      <w:color w:val="000000"/>
                      <w:sz w:val="18"/>
                      <w:szCs w:val="18"/>
                      <w:lang w:val="en-US"/>
                    </w:rPr>
                    <w:t>4</w:t>
                  </w:r>
                  <w:r>
                    <w:rPr>
                      <w:rFonts w:ascii="Aptos Narrow" w:eastAsia="Times New Roman" w:hAnsi="Aptos Narrow" w:cs="Times New Roman"/>
                      <w:color w:val="000000"/>
                      <w:sz w:val="18"/>
                      <w:szCs w:val="18"/>
                      <w:lang w:val="en-US"/>
                    </w:rPr>
                    <w:t>5</w:t>
                  </w:r>
                  <w:r w:rsidRPr="00773259">
                    <w:rPr>
                      <w:rFonts w:ascii="Aptos Narrow" w:eastAsia="Times New Roman" w:hAnsi="Aptos Narrow" w:cs="Times New Roman"/>
                      <w:color w:val="000000"/>
                      <w:sz w:val="18"/>
                      <w:szCs w:val="18"/>
                      <w:lang w:val="en-US"/>
                    </w:rPr>
                    <w:t>%</w:t>
                  </w:r>
                </w:p>
              </w:tc>
            </w:tr>
          </w:tbl>
          <w:p w14:paraId="24A409C6" w14:textId="77777777" w:rsidR="003055BD" w:rsidRPr="00A15751" w:rsidRDefault="003055BD" w:rsidP="003055BD">
            <w:pPr>
              <w:rPr>
                <w:rFonts w:ascii="Aptos Display" w:hAnsi="Aptos Display" w:cstheme="minorHAnsi"/>
              </w:rPr>
            </w:pPr>
          </w:p>
          <w:p w14:paraId="5BBA280E" w14:textId="77777777" w:rsidR="003055BD" w:rsidRPr="00A15751" w:rsidRDefault="003055BD" w:rsidP="003055BD">
            <w:pPr>
              <w:rPr>
                <w:rFonts w:ascii="Aptos Display" w:hAnsi="Aptos Display" w:cstheme="minorHAnsi"/>
              </w:rPr>
            </w:pPr>
          </w:p>
          <w:p w14:paraId="7383B00B" w14:textId="77777777" w:rsidR="003055BD" w:rsidRPr="00A15751" w:rsidRDefault="003055BD" w:rsidP="003055BD">
            <w:pPr>
              <w:rPr>
                <w:rFonts w:ascii="Aptos Display" w:hAnsi="Aptos Display" w:cstheme="minorHAnsi"/>
              </w:rPr>
            </w:pPr>
          </w:p>
          <w:p w14:paraId="0863B597" w14:textId="77777777" w:rsidR="003055BD" w:rsidRPr="00A15751" w:rsidRDefault="003055BD" w:rsidP="003055BD">
            <w:pPr>
              <w:rPr>
                <w:rFonts w:ascii="Aptos Display" w:hAnsi="Aptos Display" w:cstheme="minorHAnsi"/>
              </w:rPr>
            </w:pPr>
          </w:p>
          <w:p w14:paraId="75C99319" w14:textId="77777777" w:rsidR="003055BD" w:rsidRPr="00A15751" w:rsidRDefault="003055BD" w:rsidP="003055BD">
            <w:pPr>
              <w:rPr>
                <w:rFonts w:ascii="Aptos Display" w:hAnsi="Aptos Display" w:cstheme="minorHAnsi"/>
              </w:rPr>
            </w:pPr>
          </w:p>
          <w:p w14:paraId="62A3BAAF" w14:textId="77777777" w:rsidR="003055BD" w:rsidRPr="00A15751" w:rsidRDefault="003055BD" w:rsidP="003055BD">
            <w:pPr>
              <w:rPr>
                <w:rFonts w:ascii="Aptos Display" w:hAnsi="Aptos Display" w:cstheme="minorHAnsi"/>
              </w:rPr>
            </w:pPr>
          </w:p>
          <w:p w14:paraId="6052AA68" w14:textId="77777777" w:rsidR="003055BD" w:rsidRPr="00A15751" w:rsidRDefault="003055BD" w:rsidP="003055BD">
            <w:pPr>
              <w:rPr>
                <w:rFonts w:ascii="Aptos Display" w:hAnsi="Aptos Display" w:cstheme="minorHAnsi"/>
              </w:rPr>
            </w:pPr>
          </w:p>
          <w:p w14:paraId="0B2C8F65" w14:textId="77777777" w:rsidR="003055BD" w:rsidRDefault="003055BD" w:rsidP="003055BD">
            <w:pPr>
              <w:tabs>
                <w:tab w:val="left" w:pos="1565"/>
              </w:tabs>
              <w:rPr>
                <w:rFonts w:ascii="Aptos Display" w:hAnsi="Aptos Display" w:cstheme="minorHAnsi"/>
              </w:rPr>
            </w:pPr>
          </w:p>
          <w:p w14:paraId="70867F2E" w14:textId="77777777" w:rsidR="003055BD" w:rsidRDefault="003055BD" w:rsidP="003055BD">
            <w:pPr>
              <w:tabs>
                <w:tab w:val="left" w:pos="1565"/>
              </w:tabs>
              <w:rPr>
                <w:rFonts w:ascii="Aptos Display" w:hAnsi="Aptos Display" w:cstheme="minorHAnsi"/>
              </w:rPr>
            </w:pPr>
          </w:p>
          <w:p w14:paraId="46E0D489" w14:textId="4785BBE8" w:rsidR="003055BD" w:rsidRPr="00A15751" w:rsidRDefault="003055BD" w:rsidP="003055BD">
            <w:pPr>
              <w:tabs>
                <w:tab w:val="left" w:pos="1565"/>
              </w:tabs>
              <w:rPr>
                <w:rFonts w:ascii="Aptos Display" w:hAnsi="Aptos Display" w:cstheme="minorHAnsi"/>
              </w:rPr>
            </w:pPr>
            <w:r>
              <w:rPr>
                <w:rFonts w:ascii="Aptos Display" w:hAnsi="Aptos Display" w:cstheme="minorHAnsi"/>
              </w:rPr>
              <w:t>I</w:t>
            </w:r>
            <w:r w:rsidRPr="00122F98">
              <w:rPr>
                <w:rFonts w:ascii="Aptos Display" w:hAnsi="Aptos Display" w:cstheme="minorHAnsi"/>
              </w:rPr>
              <w:t>t is required that the system includes a feature enabling a PM representative to perform</w:t>
            </w:r>
            <w:r>
              <w:rPr>
                <w:rFonts w:ascii="Aptos Display" w:hAnsi="Aptos Display" w:cstheme="minorHAnsi"/>
              </w:rPr>
              <w:t xml:space="preserve"> </w:t>
            </w:r>
            <w:r w:rsidRPr="00122F98">
              <w:rPr>
                <w:rFonts w:ascii="Aptos Display" w:hAnsi="Aptos Display" w:cstheme="minorHAnsi"/>
              </w:rPr>
              <w:t>updates of these values</w:t>
            </w:r>
            <w:r>
              <w:rPr>
                <w:rFonts w:ascii="Aptos Display" w:hAnsi="Aptos Display" w:cstheme="minorHAnsi"/>
              </w:rPr>
              <w:t>, if needed.</w:t>
            </w:r>
          </w:p>
        </w:tc>
        <w:tc>
          <w:tcPr>
            <w:tcW w:w="1170" w:type="dxa"/>
          </w:tcPr>
          <w:p w14:paraId="3A466D8D" w14:textId="44861C77" w:rsidR="003055BD" w:rsidRDefault="003055BD" w:rsidP="003055BD">
            <w:pPr>
              <w:rPr>
                <w:rFonts w:ascii="Aptos Display" w:hAnsi="Aptos Display" w:cstheme="minorHAnsi"/>
              </w:rPr>
            </w:pPr>
            <w:r>
              <w:rPr>
                <w:rFonts w:ascii="Aptos Display" w:hAnsi="Aptos Display" w:cstheme="minorHAnsi"/>
              </w:rPr>
              <w:t>Percentage (%)</w:t>
            </w:r>
          </w:p>
        </w:tc>
        <w:tc>
          <w:tcPr>
            <w:tcW w:w="985" w:type="dxa"/>
          </w:tcPr>
          <w:p w14:paraId="3AE595A3" w14:textId="7E470301" w:rsidR="003055BD" w:rsidRDefault="003055BD" w:rsidP="003055BD">
            <w:pPr>
              <w:jc w:val="left"/>
              <w:rPr>
                <w:rFonts w:ascii="Aptos Display" w:hAnsi="Aptos Display" w:cstheme="minorHAnsi"/>
              </w:rPr>
            </w:pPr>
            <w:r>
              <w:rPr>
                <w:rFonts w:ascii="Aptos Display" w:hAnsi="Aptos Display" w:cstheme="minorHAnsi"/>
              </w:rPr>
              <w:t xml:space="preserve">Calculator Logic: </w:t>
            </w:r>
            <w:r w:rsidRPr="00122F98">
              <w:rPr>
                <w:rFonts w:ascii="Aptos Display" w:hAnsi="Aptos Display" w:cstheme="minorHAnsi"/>
              </w:rPr>
              <w:t>Business Unit (PM Representative)</w:t>
            </w:r>
          </w:p>
        </w:tc>
      </w:tr>
      <w:tr w:rsidR="003055BD" w:rsidRPr="00122F98" w14:paraId="47BF721A" w14:textId="77777777" w:rsidTr="0000695B">
        <w:tc>
          <w:tcPr>
            <w:tcW w:w="1434" w:type="dxa"/>
          </w:tcPr>
          <w:p w14:paraId="661C4D23" w14:textId="76E0C330" w:rsidR="003055BD" w:rsidRDefault="003055BD" w:rsidP="003055BD">
            <w:pPr>
              <w:jc w:val="center"/>
              <w:rPr>
                <w:rFonts w:ascii="Aptos Display" w:hAnsi="Aptos Display" w:cstheme="minorHAnsi"/>
              </w:rPr>
            </w:pPr>
            <w:r>
              <w:rPr>
                <w:rFonts w:ascii="Aptos Display" w:hAnsi="Aptos Display" w:cstheme="minorHAnsi"/>
              </w:rPr>
              <w:t>F</w:t>
            </w:r>
          </w:p>
        </w:tc>
        <w:tc>
          <w:tcPr>
            <w:tcW w:w="1351" w:type="dxa"/>
          </w:tcPr>
          <w:p w14:paraId="66C8342B" w14:textId="47D5ABBA" w:rsidR="003055BD" w:rsidRDefault="003055BD" w:rsidP="003055BD">
            <w:pPr>
              <w:rPr>
                <w:rFonts w:ascii="Aptos Display" w:hAnsi="Aptos Display" w:cstheme="minorHAnsi"/>
              </w:rPr>
            </w:pPr>
            <w:r>
              <w:rPr>
                <w:rFonts w:ascii="Aptos Display" w:hAnsi="Aptos Display" w:cstheme="minorHAnsi"/>
              </w:rPr>
              <w:t xml:space="preserve">Applicant(s) vs. Product Front-end Ratios Result </w:t>
            </w:r>
          </w:p>
        </w:tc>
        <w:tc>
          <w:tcPr>
            <w:tcW w:w="5310" w:type="dxa"/>
          </w:tcPr>
          <w:p w14:paraId="781F0F6C" w14:textId="77777777" w:rsidR="003055BD" w:rsidRDefault="003055BD" w:rsidP="003055BD">
            <w:pPr>
              <w:rPr>
                <w:rFonts w:ascii="Aptos Display" w:hAnsi="Aptos Display" w:cstheme="minorHAnsi"/>
              </w:rPr>
            </w:pPr>
          </w:p>
          <w:p w14:paraId="501F9553" w14:textId="25BBB155" w:rsidR="003055BD" w:rsidRDefault="003055BD" w:rsidP="003055BD">
            <w:pPr>
              <w:rPr>
                <w:rFonts w:ascii="Aptos Display" w:hAnsi="Aptos Display" w:cstheme="minorHAnsi"/>
              </w:rPr>
            </w:pPr>
            <w:r>
              <w:rPr>
                <w:rFonts w:ascii="Aptos Display" w:hAnsi="Aptos Display" w:cstheme="minorHAnsi"/>
              </w:rPr>
              <w:t>Formula:</w:t>
            </w:r>
          </w:p>
          <w:p w14:paraId="1BB68D6D" w14:textId="27AB6B2F" w:rsidR="003055BD" w:rsidRDefault="003055BD" w:rsidP="003055BD">
            <w:pPr>
              <w:rPr>
                <w:rFonts w:ascii="Aptos Display" w:hAnsi="Aptos Display" w:cstheme="minorHAnsi"/>
              </w:rPr>
            </w:pPr>
            <w:bookmarkStart w:id="15" w:name="_Hlk173500165"/>
            <w:r>
              <w:rPr>
                <w:rFonts w:ascii="Aptos Display" w:hAnsi="Aptos Display" w:cstheme="minorHAnsi"/>
              </w:rPr>
              <w:t>IF [Loan Type] = FHA, Conventional (Freddie Mac)</w:t>
            </w:r>
          </w:p>
          <w:p w14:paraId="50EBB8A1" w14:textId="3564405E" w:rsidR="003055BD" w:rsidRDefault="003055BD" w:rsidP="003055BD">
            <w:pPr>
              <w:rPr>
                <w:rFonts w:ascii="Aptos Display" w:hAnsi="Aptos Display" w:cstheme="minorHAnsi"/>
              </w:rPr>
            </w:pPr>
            <w:r>
              <w:rPr>
                <w:rFonts w:ascii="Aptos Display" w:hAnsi="Aptos Display" w:cstheme="minorHAnsi"/>
              </w:rPr>
              <w:t>AND [</w:t>
            </w:r>
            <w:r w:rsidRPr="004855B8">
              <w:rPr>
                <w:rFonts w:ascii="Aptos Display" w:hAnsi="Aptos Display" w:cstheme="minorHAnsi"/>
                <w:b/>
                <w:bCs/>
              </w:rPr>
              <w:t>Applicant(s) Front-end (Housing) Ratio (%)</w:t>
            </w:r>
            <w:r w:rsidRPr="00E660F0">
              <w:rPr>
                <w:rFonts w:ascii="Aptos Display" w:hAnsi="Aptos Display" w:cstheme="minorHAnsi"/>
              </w:rPr>
              <w:t>]</w:t>
            </w:r>
            <w:r>
              <w:rPr>
                <w:rFonts w:ascii="Aptos Display" w:hAnsi="Aptos Display" w:cstheme="minorHAnsi"/>
              </w:rPr>
              <w:t xml:space="preserve"> &lt;=</w:t>
            </w:r>
            <w:proofErr w:type="gramStart"/>
            <w:r>
              <w:rPr>
                <w:rFonts w:ascii="Aptos Display" w:hAnsi="Aptos Display" w:cstheme="minorHAnsi"/>
              </w:rPr>
              <w:t xml:space="preserve">   [</w:t>
            </w:r>
            <w:proofErr w:type="gramEnd"/>
            <w:r w:rsidRPr="00974D0D">
              <w:rPr>
                <w:rFonts w:ascii="Aptos Display" w:hAnsi="Aptos Display" w:cstheme="minorHAnsi"/>
                <w:b/>
                <w:bCs/>
              </w:rPr>
              <w:t>Product Front-end (Housing) Ratio Limit (%)</w:t>
            </w:r>
            <w:r w:rsidRPr="00974D0D">
              <w:rPr>
                <w:rFonts w:ascii="Aptos Display" w:hAnsi="Aptos Display" w:cstheme="minorHAnsi"/>
              </w:rPr>
              <w:t>]</w:t>
            </w:r>
            <w:r>
              <w:rPr>
                <w:rFonts w:ascii="Aptos Display" w:hAnsi="Aptos Display" w:cstheme="minorHAnsi"/>
              </w:rPr>
              <w:t xml:space="preserve"> </w:t>
            </w:r>
          </w:p>
          <w:p w14:paraId="04D55DB2" w14:textId="36E89744" w:rsidR="003055BD" w:rsidRDefault="003055BD" w:rsidP="003055BD">
            <w:pPr>
              <w:rPr>
                <w:rFonts w:ascii="Aptos Display" w:hAnsi="Aptos Display" w:cstheme="minorHAnsi"/>
              </w:rPr>
            </w:pPr>
            <w:r>
              <w:rPr>
                <w:rFonts w:ascii="Aptos Display" w:hAnsi="Aptos Display" w:cstheme="minorHAnsi"/>
              </w:rPr>
              <w:t>THEN ‘PASS’</w:t>
            </w:r>
          </w:p>
          <w:p w14:paraId="570DE598" w14:textId="6995E84B" w:rsidR="003055BD" w:rsidRDefault="003055BD" w:rsidP="003055BD">
            <w:pPr>
              <w:rPr>
                <w:rFonts w:ascii="Aptos Display" w:hAnsi="Aptos Display" w:cstheme="minorHAnsi"/>
              </w:rPr>
            </w:pPr>
            <w:r>
              <w:rPr>
                <w:rFonts w:ascii="Aptos Display" w:hAnsi="Aptos Display" w:cstheme="minorHAnsi"/>
              </w:rPr>
              <w:t>ELSE ‘FAIL’</w:t>
            </w:r>
          </w:p>
          <w:p w14:paraId="597326EC" w14:textId="1C82FB79" w:rsidR="003055BD" w:rsidRDefault="003055BD" w:rsidP="003055BD">
            <w:pPr>
              <w:rPr>
                <w:rFonts w:ascii="Aptos Display" w:hAnsi="Aptos Display" w:cstheme="minorHAnsi"/>
              </w:rPr>
            </w:pPr>
            <w:r>
              <w:rPr>
                <w:rFonts w:ascii="Aptos Display" w:hAnsi="Aptos Display" w:cstheme="minorHAnsi"/>
              </w:rPr>
              <w:t>END</w:t>
            </w:r>
          </w:p>
          <w:bookmarkEnd w:id="15"/>
          <w:p w14:paraId="29864A83" w14:textId="6F7F6E0C" w:rsidR="003055BD" w:rsidRPr="00AC2DD4" w:rsidRDefault="003055BD" w:rsidP="003055BD">
            <w:pPr>
              <w:rPr>
                <w:rFonts w:ascii="Aptos Display" w:hAnsi="Aptos Display" w:cstheme="minorHAnsi"/>
              </w:rPr>
            </w:pPr>
          </w:p>
        </w:tc>
        <w:tc>
          <w:tcPr>
            <w:tcW w:w="1170" w:type="dxa"/>
          </w:tcPr>
          <w:p w14:paraId="1FE544DB" w14:textId="51FCC925" w:rsidR="003055BD" w:rsidRDefault="003055BD" w:rsidP="003055BD">
            <w:pPr>
              <w:rPr>
                <w:rFonts w:ascii="Aptos Display" w:hAnsi="Aptos Display" w:cstheme="minorHAnsi"/>
              </w:rPr>
            </w:pPr>
            <w:r>
              <w:rPr>
                <w:rFonts w:ascii="Aptos Display" w:hAnsi="Aptos Display" w:cstheme="minorHAnsi"/>
              </w:rPr>
              <w:t>Text</w:t>
            </w:r>
          </w:p>
        </w:tc>
        <w:tc>
          <w:tcPr>
            <w:tcW w:w="985" w:type="dxa"/>
          </w:tcPr>
          <w:p w14:paraId="398F410D" w14:textId="24410B35" w:rsidR="003055BD" w:rsidRDefault="003055BD" w:rsidP="003055BD">
            <w:pPr>
              <w:rPr>
                <w:rFonts w:ascii="Aptos Display" w:hAnsi="Aptos Display" w:cstheme="minorHAnsi"/>
              </w:rPr>
            </w:pPr>
            <w:r>
              <w:rPr>
                <w:rFonts w:ascii="Aptos Display" w:hAnsi="Aptos Display" w:cstheme="minorHAnsi"/>
              </w:rPr>
              <w:t>Calculator Logic: Formula</w:t>
            </w:r>
          </w:p>
        </w:tc>
      </w:tr>
      <w:tr w:rsidR="003055BD" w:rsidRPr="00122F98" w14:paraId="1A56F46C" w14:textId="77777777" w:rsidTr="0000695B">
        <w:tc>
          <w:tcPr>
            <w:tcW w:w="1434" w:type="dxa"/>
          </w:tcPr>
          <w:p w14:paraId="16893C3E" w14:textId="6BEA023E" w:rsidR="003055BD" w:rsidRDefault="003055BD" w:rsidP="003055BD">
            <w:pPr>
              <w:jc w:val="center"/>
              <w:rPr>
                <w:rFonts w:ascii="Aptos Display" w:hAnsi="Aptos Display" w:cstheme="minorHAnsi"/>
              </w:rPr>
            </w:pPr>
            <w:r>
              <w:rPr>
                <w:rFonts w:ascii="Aptos Display" w:hAnsi="Aptos Display" w:cstheme="minorHAnsi"/>
              </w:rPr>
              <w:t>F</w:t>
            </w:r>
          </w:p>
        </w:tc>
        <w:tc>
          <w:tcPr>
            <w:tcW w:w="1351" w:type="dxa"/>
          </w:tcPr>
          <w:p w14:paraId="29D8E679" w14:textId="250910A7" w:rsidR="003055BD" w:rsidRDefault="003055BD" w:rsidP="003055BD">
            <w:pPr>
              <w:rPr>
                <w:rFonts w:ascii="Aptos Display" w:hAnsi="Aptos Display" w:cstheme="minorHAnsi"/>
              </w:rPr>
            </w:pPr>
            <w:r>
              <w:rPr>
                <w:rFonts w:ascii="Aptos Display" w:hAnsi="Aptos Display" w:cstheme="minorHAnsi"/>
              </w:rPr>
              <w:t>Applicant(s) vs. Product Back-end Ratios Result</w:t>
            </w:r>
          </w:p>
        </w:tc>
        <w:tc>
          <w:tcPr>
            <w:tcW w:w="5310" w:type="dxa"/>
          </w:tcPr>
          <w:p w14:paraId="1D7536A9" w14:textId="77777777" w:rsidR="003055BD" w:rsidRPr="00874F0A" w:rsidRDefault="003055BD" w:rsidP="003055BD">
            <w:pPr>
              <w:rPr>
                <w:rFonts w:ascii="Aptos Display" w:hAnsi="Aptos Display" w:cstheme="minorHAnsi"/>
              </w:rPr>
            </w:pPr>
          </w:p>
          <w:p w14:paraId="26D84B41" w14:textId="16462E91" w:rsidR="003055BD" w:rsidRPr="00874F0A" w:rsidRDefault="003055BD" w:rsidP="003055BD">
            <w:pPr>
              <w:rPr>
                <w:rFonts w:ascii="Aptos Display" w:hAnsi="Aptos Display" w:cstheme="minorHAnsi"/>
              </w:rPr>
            </w:pPr>
            <w:r w:rsidRPr="00874F0A">
              <w:rPr>
                <w:rFonts w:ascii="Aptos Display" w:hAnsi="Aptos Display" w:cstheme="minorHAnsi"/>
              </w:rPr>
              <w:t>Formula:</w:t>
            </w:r>
          </w:p>
          <w:p w14:paraId="52CBC571" w14:textId="11B1BDED" w:rsidR="003055BD" w:rsidRPr="00874F0A" w:rsidRDefault="003055BD" w:rsidP="003055BD">
            <w:pPr>
              <w:rPr>
                <w:rFonts w:ascii="Aptos Display" w:hAnsi="Aptos Display" w:cstheme="minorHAnsi"/>
              </w:rPr>
            </w:pPr>
            <w:r w:rsidRPr="00874F0A">
              <w:rPr>
                <w:rFonts w:ascii="Aptos Display" w:hAnsi="Aptos Display" w:cstheme="minorHAnsi"/>
              </w:rPr>
              <w:t>IF [Loan Type] = FHA, VA, Conventional</w:t>
            </w:r>
          </w:p>
          <w:p w14:paraId="6E626F2B" w14:textId="7E6CF79D" w:rsidR="003055BD" w:rsidRPr="00874F0A" w:rsidRDefault="003055BD" w:rsidP="003055BD">
            <w:pPr>
              <w:rPr>
                <w:rFonts w:ascii="Aptos Display" w:hAnsi="Aptos Display" w:cstheme="minorHAnsi"/>
              </w:rPr>
            </w:pPr>
            <w:r w:rsidRPr="00874F0A">
              <w:rPr>
                <w:rFonts w:ascii="Aptos Display" w:hAnsi="Aptos Display" w:cstheme="minorHAnsi"/>
              </w:rPr>
              <w:t>AND [</w:t>
            </w:r>
            <w:r w:rsidRPr="00874F0A">
              <w:rPr>
                <w:rFonts w:ascii="Aptos Display" w:hAnsi="Aptos Display" w:cstheme="minorHAnsi"/>
                <w:b/>
                <w:bCs/>
              </w:rPr>
              <w:t>Applicant(s) Back-end (Debts) Ratio (%)</w:t>
            </w:r>
            <w:r w:rsidRPr="00874F0A">
              <w:rPr>
                <w:rFonts w:ascii="Aptos Display" w:hAnsi="Aptos Display" w:cstheme="minorHAnsi"/>
              </w:rPr>
              <w:t xml:space="preserve">] &lt;= </w:t>
            </w:r>
            <w:proofErr w:type="gramStart"/>
            <w:r w:rsidRPr="00874F0A">
              <w:rPr>
                <w:rFonts w:ascii="Aptos Display" w:hAnsi="Aptos Display" w:cstheme="minorHAnsi"/>
              </w:rPr>
              <w:t xml:space="preserve">   [</w:t>
            </w:r>
            <w:proofErr w:type="gramEnd"/>
            <w:r w:rsidRPr="00874F0A">
              <w:rPr>
                <w:rFonts w:ascii="Aptos Display" w:hAnsi="Aptos Display" w:cstheme="minorHAnsi"/>
                <w:b/>
                <w:bCs/>
              </w:rPr>
              <w:t>Product Back-end (Debts) Ratio Limit (%)</w:t>
            </w:r>
            <w:r w:rsidRPr="00874F0A">
              <w:rPr>
                <w:rFonts w:ascii="Aptos Display" w:hAnsi="Aptos Display" w:cstheme="minorHAnsi"/>
              </w:rPr>
              <w:t xml:space="preserve">] </w:t>
            </w:r>
          </w:p>
          <w:p w14:paraId="514FACC5" w14:textId="77777777" w:rsidR="003055BD" w:rsidRPr="00874F0A" w:rsidRDefault="003055BD" w:rsidP="003055BD">
            <w:pPr>
              <w:rPr>
                <w:rFonts w:ascii="Aptos Display" w:hAnsi="Aptos Display" w:cstheme="minorHAnsi"/>
              </w:rPr>
            </w:pPr>
            <w:r w:rsidRPr="00874F0A">
              <w:rPr>
                <w:rFonts w:ascii="Aptos Display" w:hAnsi="Aptos Display" w:cstheme="minorHAnsi"/>
              </w:rPr>
              <w:t>THEN ‘PASS’</w:t>
            </w:r>
          </w:p>
          <w:p w14:paraId="78A3EDFC" w14:textId="77777777" w:rsidR="003055BD" w:rsidRPr="00874F0A" w:rsidRDefault="003055BD" w:rsidP="003055BD">
            <w:pPr>
              <w:rPr>
                <w:rFonts w:ascii="Aptos Display" w:hAnsi="Aptos Display" w:cstheme="minorHAnsi"/>
              </w:rPr>
            </w:pPr>
            <w:r w:rsidRPr="00874F0A">
              <w:rPr>
                <w:rFonts w:ascii="Aptos Display" w:hAnsi="Aptos Display" w:cstheme="minorHAnsi"/>
              </w:rPr>
              <w:t>ELSE ‘FAIL’</w:t>
            </w:r>
          </w:p>
          <w:p w14:paraId="43EDD661" w14:textId="77777777" w:rsidR="003055BD" w:rsidRPr="00874F0A" w:rsidRDefault="003055BD" w:rsidP="003055BD">
            <w:pPr>
              <w:rPr>
                <w:rFonts w:ascii="Aptos Display" w:hAnsi="Aptos Display" w:cstheme="minorHAnsi"/>
              </w:rPr>
            </w:pPr>
            <w:r w:rsidRPr="00874F0A">
              <w:rPr>
                <w:rFonts w:ascii="Aptos Display" w:hAnsi="Aptos Display" w:cstheme="minorHAnsi"/>
              </w:rPr>
              <w:t>END</w:t>
            </w:r>
          </w:p>
          <w:p w14:paraId="010E8288" w14:textId="77777777" w:rsidR="003055BD" w:rsidRPr="00874F0A" w:rsidRDefault="003055BD" w:rsidP="003055BD">
            <w:pPr>
              <w:rPr>
                <w:rFonts w:ascii="Aptos Display" w:hAnsi="Aptos Display" w:cstheme="minorHAnsi"/>
              </w:rPr>
            </w:pPr>
          </w:p>
        </w:tc>
        <w:tc>
          <w:tcPr>
            <w:tcW w:w="1170" w:type="dxa"/>
          </w:tcPr>
          <w:p w14:paraId="24B25554" w14:textId="158AB005" w:rsidR="003055BD" w:rsidRDefault="0000695B" w:rsidP="003055BD">
            <w:pPr>
              <w:rPr>
                <w:rFonts w:ascii="Aptos Display" w:hAnsi="Aptos Display" w:cstheme="minorHAnsi"/>
              </w:rPr>
            </w:pPr>
            <w:r>
              <w:rPr>
                <w:rFonts w:ascii="Aptos Display" w:hAnsi="Aptos Display" w:cstheme="minorHAnsi"/>
              </w:rPr>
              <w:t>Text</w:t>
            </w:r>
          </w:p>
        </w:tc>
        <w:tc>
          <w:tcPr>
            <w:tcW w:w="985" w:type="dxa"/>
          </w:tcPr>
          <w:p w14:paraId="68803AA7" w14:textId="6E57B7A8" w:rsidR="003055BD" w:rsidRDefault="003055BD" w:rsidP="003055BD">
            <w:pPr>
              <w:rPr>
                <w:rFonts w:ascii="Aptos Display" w:hAnsi="Aptos Display" w:cstheme="minorHAnsi"/>
              </w:rPr>
            </w:pPr>
            <w:r>
              <w:rPr>
                <w:rFonts w:ascii="Aptos Display" w:hAnsi="Aptos Display" w:cstheme="minorHAnsi"/>
              </w:rPr>
              <w:t>Calculator Logic: Formula</w:t>
            </w:r>
          </w:p>
        </w:tc>
      </w:tr>
      <w:tr w:rsidR="003055BD" w:rsidRPr="00122F98" w14:paraId="5BB0A7CE" w14:textId="77777777" w:rsidTr="0000695B">
        <w:tc>
          <w:tcPr>
            <w:tcW w:w="1434" w:type="dxa"/>
          </w:tcPr>
          <w:p w14:paraId="293B61B1" w14:textId="09D0CDC5" w:rsidR="003055BD" w:rsidRDefault="003055BD" w:rsidP="003055BD">
            <w:pPr>
              <w:jc w:val="center"/>
              <w:rPr>
                <w:rFonts w:ascii="Aptos Display" w:hAnsi="Aptos Display" w:cstheme="minorHAnsi"/>
              </w:rPr>
            </w:pPr>
            <w:r>
              <w:rPr>
                <w:rFonts w:ascii="Aptos Display" w:hAnsi="Aptos Display" w:cstheme="minorHAnsi"/>
              </w:rPr>
              <w:t>F</w:t>
            </w:r>
          </w:p>
        </w:tc>
        <w:tc>
          <w:tcPr>
            <w:tcW w:w="1351" w:type="dxa"/>
          </w:tcPr>
          <w:p w14:paraId="661F87B6" w14:textId="04C6BE9A" w:rsidR="003055BD" w:rsidRDefault="003055BD" w:rsidP="003055BD">
            <w:pPr>
              <w:rPr>
                <w:rFonts w:ascii="Aptos Display" w:hAnsi="Aptos Display" w:cstheme="minorHAnsi"/>
              </w:rPr>
            </w:pPr>
            <w:r w:rsidRPr="00525932">
              <w:rPr>
                <w:rFonts w:ascii="Aptos Display" w:hAnsi="Aptos Display" w:cstheme="minorHAnsi"/>
              </w:rPr>
              <w:t>Pre-qualification Status (Pre-qualified / Not Prequalified)</w:t>
            </w:r>
          </w:p>
        </w:tc>
        <w:tc>
          <w:tcPr>
            <w:tcW w:w="5310" w:type="dxa"/>
          </w:tcPr>
          <w:p w14:paraId="039F93F0" w14:textId="77777777" w:rsidR="003055BD" w:rsidRPr="00874F0A" w:rsidRDefault="003055BD" w:rsidP="003055BD">
            <w:pPr>
              <w:rPr>
                <w:rFonts w:ascii="Aptos Display" w:hAnsi="Aptos Display" w:cstheme="minorHAnsi"/>
              </w:rPr>
            </w:pPr>
            <w:r w:rsidRPr="00874F0A">
              <w:rPr>
                <w:rFonts w:ascii="Aptos Display" w:hAnsi="Aptos Display" w:cstheme="minorHAnsi"/>
              </w:rPr>
              <w:t xml:space="preserve">Depending on the ratios evaluation, the applicant(s) will be eligible for a prequalification for at least one product (loan type). </w:t>
            </w:r>
          </w:p>
          <w:p w14:paraId="33C648A0" w14:textId="77777777" w:rsidR="003055BD" w:rsidRPr="00874F0A" w:rsidRDefault="003055BD" w:rsidP="003055BD">
            <w:pPr>
              <w:rPr>
                <w:rFonts w:ascii="Aptos Display" w:hAnsi="Aptos Display" w:cstheme="minorHAnsi"/>
              </w:rPr>
            </w:pPr>
          </w:p>
          <w:p w14:paraId="5EE81649" w14:textId="5D705B0D" w:rsidR="003055BD" w:rsidRPr="00874F0A" w:rsidRDefault="003055BD" w:rsidP="003055BD">
            <w:pPr>
              <w:rPr>
                <w:rFonts w:ascii="Aptos Display" w:hAnsi="Aptos Display" w:cstheme="minorHAnsi"/>
              </w:rPr>
            </w:pPr>
            <w:r w:rsidRPr="00874F0A">
              <w:rPr>
                <w:rFonts w:ascii="Aptos Display" w:hAnsi="Aptos Display" w:cstheme="minorHAnsi"/>
              </w:rPr>
              <w:t>Formula 1:</w:t>
            </w:r>
          </w:p>
          <w:p w14:paraId="5ADCEAB2" w14:textId="77777777" w:rsidR="003055BD" w:rsidRPr="00874F0A" w:rsidRDefault="003055BD" w:rsidP="003055BD">
            <w:pPr>
              <w:rPr>
                <w:rFonts w:ascii="Aptos Display" w:hAnsi="Aptos Display" w:cstheme="minorHAnsi"/>
              </w:rPr>
            </w:pPr>
          </w:p>
          <w:tbl>
            <w:tblPr>
              <w:tblW w:w="4914" w:type="dxa"/>
              <w:tblLook w:val="04A0" w:firstRow="1" w:lastRow="0" w:firstColumn="1" w:lastColumn="0" w:noHBand="0" w:noVBand="1"/>
            </w:tblPr>
            <w:tblGrid>
              <w:gridCol w:w="4694"/>
              <w:gridCol w:w="222"/>
            </w:tblGrid>
            <w:tr w:rsidR="00874F0A" w:rsidRPr="00874F0A" w14:paraId="224A63BE" w14:textId="77777777" w:rsidTr="00680243">
              <w:trPr>
                <w:trHeight w:val="288"/>
              </w:trPr>
              <w:tc>
                <w:tcPr>
                  <w:tcW w:w="4914" w:type="dxa"/>
                  <w:gridSpan w:val="2"/>
                  <w:tcBorders>
                    <w:top w:val="nil"/>
                    <w:left w:val="nil"/>
                    <w:bottom w:val="nil"/>
                    <w:right w:val="nil"/>
                  </w:tcBorders>
                  <w:shd w:val="clear" w:color="auto" w:fill="auto"/>
                  <w:noWrap/>
                  <w:vAlign w:val="center"/>
                  <w:hideMark/>
                </w:tcPr>
                <w:p w14:paraId="1F092C14" w14:textId="3E37BDA7" w:rsidR="003055BD" w:rsidRPr="00874F0A" w:rsidRDefault="003055BD" w:rsidP="003055BD">
                  <w:pPr>
                    <w:spacing w:after="0" w:line="240" w:lineRule="auto"/>
                    <w:ind w:firstLineChars="200" w:firstLine="440"/>
                    <w:rPr>
                      <w:rFonts w:ascii="Aptos Display" w:eastAsia="Times New Roman" w:hAnsi="Aptos Display" w:cs="Times New Roman"/>
                      <w:lang w:val="en-US"/>
                    </w:rPr>
                  </w:pPr>
                  <w:r w:rsidRPr="00874F0A">
                    <w:rPr>
                      <w:rFonts w:ascii="Aptos Display" w:eastAsia="Times New Roman" w:hAnsi="Aptos Display" w:cs="Times New Roman"/>
                      <w:lang w:val="en-US"/>
                    </w:rPr>
                    <w:lastRenderedPageBreak/>
                    <w:t>IF [Loan Type] = VA</w:t>
                  </w:r>
                </w:p>
                <w:p w14:paraId="040C56E0" w14:textId="066FAA9E" w:rsidR="003055BD" w:rsidRPr="00874F0A" w:rsidRDefault="003055BD" w:rsidP="003055BD">
                  <w:pPr>
                    <w:spacing w:after="0" w:line="240" w:lineRule="auto"/>
                    <w:rPr>
                      <w:rFonts w:ascii="Aptos Narrow" w:eastAsia="Times New Roman" w:hAnsi="Aptos Narrow" w:cs="Times New Roman"/>
                      <w:lang w:val="en-US"/>
                    </w:rPr>
                  </w:pPr>
                  <w:r w:rsidRPr="00874F0A">
                    <w:rPr>
                      <w:rFonts w:ascii="Aptos Display" w:eastAsia="Times New Roman" w:hAnsi="Aptos Display" w:cs="Times New Roman"/>
                      <w:lang w:val="en-US"/>
                    </w:rPr>
                    <w:t xml:space="preserve">          </w:t>
                  </w:r>
                  <w:r w:rsidRPr="00874F0A">
                    <w:rPr>
                      <w:rFonts w:ascii="Aptos Narrow" w:eastAsia="Times New Roman" w:hAnsi="Aptos Narrow" w:cs="Times New Roman"/>
                      <w:lang w:val="en-US"/>
                    </w:rPr>
                    <w:t>AND [Applicant(s) vs. Product Back-end Ratios    Result] = “PASS”</w:t>
                  </w:r>
                </w:p>
                <w:p w14:paraId="3AC4930E" w14:textId="29961BD8" w:rsidR="003055BD" w:rsidRPr="00874F0A" w:rsidRDefault="003055BD" w:rsidP="003055BD">
                  <w:pPr>
                    <w:spacing w:after="0" w:line="240" w:lineRule="auto"/>
                    <w:rPr>
                      <w:rFonts w:ascii="Aptos Display" w:eastAsia="Times New Roman" w:hAnsi="Aptos Display" w:cs="Times New Roman"/>
                      <w:lang w:val="en-US"/>
                    </w:rPr>
                  </w:pPr>
                </w:p>
              </w:tc>
            </w:tr>
            <w:tr w:rsidR="00874F0A" w:rsidRPr="00874F0A" w14:paraId="73C1A611" w14:textId="77777777" w:rsidTr="00680243">
              <w:trPr>
                <w:trHeight w:val="288"/>
              </w:trPr>
              <w:tc>
                <w:tcPr>
                  <w:tcW w:w="4694" w:type="dxa"/>
                  <w:tcBorders>
                    <w:top w:val="nil"/>
                    <w:left w:val="nil"/>
                    <w:bottom w:val="nil"/>
                    <w:right w:val="nil"/>
                  </w:tcBorders>
                  <w:shd w:val="clear" w:color="auto" w:fill="auto"/>
                  <w:noWrap/>
                  <w:vAlign w:val="bottom"/>
                  <w:hideMark/>
                </w:tcPr>
                <w:p w14:paraId="0EA57E2A" w14:textId="77777777" w:rsidR="003055BD" w:rsidRPr="00874F0A" w:rsidRDefault="003055BD" w:rsidP="003055BD">
                  <w:pPr>
                    <w:spacing w:after="0" w:line="240" w:lineRule="auto"/>
                    <w:ind w:firstLineChars="200" w:firstLine="440"/>
                    <w:rPr>
                      <w:rFonts w:ascii="Aptos Narrow" w:eastAsia="Times New Roman" w:hAnsi="Aptos Narrow" w:cs="Times New Roman"/>
                      <w:lang w:val="en-US"/>
                    </w:rPr>
                  </w:pPr>
                  <w:r w:rsidRPr="00874F0A">
                    <w:rPr>
                      <w:rFonts w:ascii="Aptos Narrow" w:eastAsia="Times New Roman" w:hAnsi="Aptos Narrow" w:cs="Times New Roman"/>
                      <w:lang w:val="en-US"/>
                    </w:rPr>
                    <w:t>THEN</w:t>
                  </w:r>
                </w:p>
              </w:tc>
              <w:tc>
                <w:tcPr>
                  <w:tcW w:w="220" w:type="dxa"/>
                  <w:tcBorders>
                    <w:top w:val="nil"/>
                    <w:left w:val="nil"/>
                    <w:bottom w:val="nil"/>
                    <w:right w:val="nil"/>
                  </w:tcBorders>
                  <w:shd w:val="clear" w:color="auto" w:fill="auto"/>
                  <w:noWrap/>
                  <w:vAlign w:val="bottom"/>
                  <w:hideMark/>
                </w:tcPr>
                <w:p w14:paraId="7DE5CBA0" w14:textId="77777777" w:rsidR="003055BD" w:rsidRPr="00874F0A" w:rsidRDefault="003055BD" w:rsidP="003055BD">
                  <w:pPr>
                    <w:spacing w:after="0" w:line="240" w:lineRule="auto"/>
                    <w:ind w:firstLineChars="200" w:firstLine="440"/>
                    <w:rPr>
                      <w:rFonts w:ascii="Aptos Narrow" w:eastAsia="Times New Roman" w:hAnsi="Aptos Narrow" w:cs="Times New Roman"/>
                      <w:lang w:val="en-US"/>
                    </w:rPr>
                  </w:pPr>
                </w:p>
              </w:tc>
            </w:tr>
            <w:tr w:rsidR="00874F0A" w:rsidRPr="00874F0A" w14:paraId="73C385BD" w14:textId="77777777" w:rsidTr="00680243">
              <w:trPr>
                <w:trHeight w:val="288"/>
              </w:trPr>
              <w:tc>
                <w:tcPr>
                  <w:tcW w:w="4914" w:type="dxa"/>
                  <w:gridSpan w:val="2"/>
                  <w:tcBorders>
                    <w:top w:val="nil"/>
                    <w:left w:val="nil"/>
                    <w:bottom w:val="nil"/>
                    <w:right w:val="nil"/>
                  </w:tcBorders>
                  <w:shd w:val="clear" w:color="auto" w:fill="auto"/>
                  <w:noWrap/>
                  <w:vAlign w:val="bottom"/>
                  <w:hideMark/>
                </w:tcPr>
                <w:p w14:paraId="670CDE92" w14:textId="77777777" w:rsidR="003055BD" w:rsidRPr="00874F0A" w:rsidRDefault="003055BD" w:rsidP="003055BD">
                  <w:pPr>
                    <w:spacing w:after="0" w:line="240" w:lineRule="auto"/>
                    <w:ind w:firstLineChars="1000" w:firstLine="2200"/>
                    <w:rPr>
                      <w:rFonts w:ascii="Aptos Narrow" w:eastAsia="Times New Roman" w:hAnsi="Aptos Narrow" w:cs="Times New Roman"/>
                      <w:lang w:val="en-US"/>
                    </w:rPr>
                  </w:pPr>
                  <w:r w:rsidRPr="00874F0A">
                    <w:rPr>
                      <w:rFonts w:ascii="Aptos Narrow" w:eastAsia="Times New Roman" w:hAnsi="Aptos Narrow" w:cs="Times New Roman"/>
                      <w:lang w:val="en-US"/>
                    </w:rPr>
                    <w:t xml:space="preserve"> ‘Prequalified’</w:t>
                  </w:r>
                </w:p>
              </w:tc>
            </w:tr>
            <w:tr w:rsidR="00874F0A" w:rsidRPr="00874F0A" w14:paraId="78D0CB7E" w14:textId="77777777" w:rsidTr="00680243">
              <w:trPr>
                <w:trHeight w:val="288"/>
              </w:trPr>
              <w:tc>
                <w:tcPr>
                  <w:tcW w:w="4694" w:type="dxa"/>
                  <w:tcBorders>
                    <w:top w:val="nil"/>
                    <w:left w:val="nil"/>
                    <w:bottom w:val="nil"/>
                    <w:right w:val="nil"/>
                  </w:tcBorders>
                  <w:shd w:val="clear" w:color="auto" w:fill="auto"/>
                  <w:noWrap/>
                  <w:vAlign w:val="bottom"/>
                  <w:hideMark/>
                </w:tcPr>
                <w:p w14:paraId="2EEEA9C8" w14:textId="77777777" w:rsidR="003055BD" w:rsidRPr="00874F0A" w:rsidRDefault="003055BD" w:rsidP="003055BD">
                  <w:pPr>
                    <w:spacing w:after="0" w:line="240" w:lineRule="auto"/>
                    <w:ind w:firstLineChars="200" w:firstLine="440"/>
                    <w:rPr>
                      <w:rFonts w:ascii="Aptos Narrow" w:eastAsia="Times New Roman" w:hAnsi="Aptos Narrow" w:cs="Times New Roman"/>
                      <w:lang w:val="en-US"/>
                    </w:rPr>
                  </w:pPr>
                  <w:r w:rsidRPr="00874F0A">
                    <w:rPr>
                      <w:rFonts w:ascii="Aptos Narrow" w:eastAsia="Times New Roman" w:hAnsi="Aptos Narrow" w:cs="Times New Roman"/>
                      <w:lang w:val="en-US"/>
                    </w:rPr>
                    <w:t>ELSE</w:t>
                  </w:r>
                </w:p>
              </w:tc>
              <w:tc>
                <w:tcPr>
                  <w:tcW w:w="220" w:type="dxa"/>
                  <w:tcBorders>
                    <w:top w:val="nil"/>
                    <w:left w:val="nil"/>
                    <w:bottom w:val="nil"/>
                    <w:right w:val="nil"/>
                  </w:tcBorders>
                  <w:shd w:val="clear" w:color="auto" w:fill="auto"/>
                  <w:noWrap/>
                  <w:vAlign w:val="bottom"/>
                  <w:hideMark/>
                </w:tcPr>
                <w:p w14:paraId="14F43CE5" w14:textId="77777777" w:rsidR="003055BD" w:rsidRPr="00874F0A" w:rsidRDefault="003055BD" w:rsidP="003055BD">
                  <w:pPr>
                    <w:spacing w:after="0" w:line="240" w:lineRule="auto"/>
                    <w:ind w:firstLineChars="200" w:firstLine="440"/>
                    <w:rPr>
                      <w:rFonts w:ascii="Aptos Narrow" w:eastAsia="Times New Roman" w:hAnsi="Aptos Narrow" w:cs="Times New Roman"/>
                      <w:lang w:val="en-US"/>
                    </w:rPr>
                  </w:pPr>
                </w:p>
              </w:tc>
            </w:tr>
            <w:tr w:rsidR="00874F0A" w:rsidRPr="00874F0A" w14:paraId="297117C2" w14:textId="77777777" w:rsidTr="00680243">
              <w:trPr>
                <w:trHeight w:val="288"/>
              </w:trPr>
              <w:tc>
                <w:tcPr>
                  <w:tcW w:w="4914" w:type="dxa"/>
                  <w:gridSpan w:val="2"/>
                  <w:tcBorders>
                    <w:top w:val="nil"/>
                    <w:left w:val="nil"/>
                    <w:bottom w:val="nil"/>
                    <w:right w:val="nil"/>
                  </w:tcBorders>
                  <w:shd w:val="clear" w:color="auto" w:fill="auto"/>
                  <w:noWrap/>
                  <w:vAlign w:val="bottom"/>
                  <w:hideMark/>
                </w:tcPr>
                <w:p w14:paraId="7D1BAAB7" w14:textId="77777777" w:rsidR="003055BD" w:rsidRPr="00874F0A" w:rsidRDefault="003055BD" w:rsidP="003055BD">
                  <w:pPr>
                    <w:spacing w:after="0" w:line="240" w:lineRule="auto"/>
                    <w:ind w:firstLineChars="1000" w:firstLine="2200"/>
                    <w:rPr>
                      <w:rFonts w:ascii="Aptos Narrow" w:eastAsia="Times New Roman" w:hAnsi="Aptos Narrow" w:cs="Times New Roman"/>
                      <w:lang w:val="en-US"/>
                    </w:rPr>
                  </w:pPr>
                  <w:r w:rsidRPr="00874F0A">
                    <w:rPr>
                      <w:rFonts w:ascii="Aptos Narrow" w:eastAsia="Times New Roman" w:hAnsi="Aptos Narrow" w:cs="Times New Roman"/>
                      <w:lang w:val="en-US"/>
                    </w:rPr>
                    <w:t xml:space="preserve"> ‘Not Prequalified’</w:t>
                  </w:r>
                </w:p>
              </w:tc>
            </w:tr>
            <w:tr w:rsidR="00874F0A" w:rsidRPr="00874F0A" w14:paraId="3D2768DD" w14:textId="77777777" w:rsidTr="00680243">
              <w:trPr>
                <w:trHeight w:val="288"/>
              </w:trPr>
              <w:tc>
                <w:tcPr>
                  <w:tcW w:w="4694" w:type="dxa"/>
                  <w:tcBorders>
                    <w:top w:val="nil"/>
                    <w:left w:val="nil"/>
                    <w:bottom w:val="nil"/>
                    <w:right w:val="nil"/>
                  </w:tcBorders>
                  <w:shd w:val="clear" w:color="auto" w:fill="auto"/>
                  <w:noWrap/>
                  <w:vAlign w:val="bottom"/>
                  <w:hideMark/>
                </w:tcPr>
                <w:p w14:paraId="72A928E4" w14:textId="77777777" w:rsidR="003055BD" w:rsidRPr="00874F0A" w:rsidRDefault="003055BD" w:rsidP="003055BD">
                  <w:pPr>
                    <w:spacing w:after="0" w:line="240" w:lineRule="auto"/>
                    <w:ind w:firstLineChars="200" w:firstLine="440"/>
                    <w:rPr>
                      <w:rFonts w:ascii="Aptos Narrow" w:eastAsia="Times New Roman" w:hAnsi="Aptos Narrow" w:cs="Times New Roman"/>
                      <w:lang w:val="en-US"/>
                    </w:rPr>
                  </w:pPr>
                  <w:r w:rsidRPr="00874F0A">
                    <w:rPr>
                      <w:rFonts w:ascii="Aptos Narrow" w:eastAsia="Times New Roman" w:hAnsi="Aptos Narrow" w:cs="Times New Roman"/>
                      <w:lang w:val="en-US"/>
                    </w:rPr>
                    <w:t>END</w:t>
                  </w:r>
                </w:p>
              </w:tc>
              <w:tc>
                <w:tcPr>
                  <w:tcW w:w="220" w:type="dxa"/>
                  <w:tcBorders>
                    <w:top w:val="nil"/>
                    <w:left w:val="nil"/>
                    <w:bottom w:val="nil"/>
                    <w:right w:val="nil"/>
                  </w:tcBorders>
                  <w:shd w:val="clear" w:color="auto" w:fill="auto"/>
                  <w:noWrap/>
                  <w:vAlign w:val="bottom"/>
                  <w:hideMark/>
                </w:tcPr>
                <w:p w14:paraId="5E92B49A" w14:textId="77777777" w:rsidR="003055BD" w:rsidRPr="00874F0A" w:rsidRDefault="003055BD" w:rsidP="003055BD">
                  <w:pPr>
                    <w:spacing w:after="0" w:line="240" w:lineRule="auto"/>
                    <w:ind w:firstLineChars="200" w:firstLine="440"/>
                    <w:rPr>
                      <w:rFonts w:ascii="Aptos Narrow" w:eastAsia="Times New Roman" w:hAnsi="Aptos Narrow" w:cs="Times New Roman"/>
                      <w:lang w:val="en-US"/>
                    </w:rPr>
                  </w:pPr>
                </w:p>
              </w:tc>
            </w:tr>
          </w:tbl>
          <w:p w14:paraId="0B619CAF" w14:textId="77777777" w:rsidR="003055BD" w:rsidRPr="00874F0A" w:rsidRDefault="003055BD" w:rsidP="003055BD">
            <w:pPr>
              <w:rPr>
                <w:rFonts w:ascii="Aptos Display" w:hAnsi="Aptos Display" w:cstheme="minorHAnsi"/>
              </w:rPr>
            </w:pPr>
          </w:p>
          <w:p w14:paraId="5BC977B7" w14:textId="77777777" w:rsidR="003055BD" w:rsidRPr="00874F0A" w:rsidRDefault="003055BD" w:rsidP="003055BD">
            <w:pPr>
              <w:rPr>
                <w:rFonts w:ascii="Aptos Display" w:hAnsi="Aptos Display" w:cstheme="minorHAnsi"/>
              </w:rPr>
            </w:pPr>
          </w:p>
          <w:p w14:paraId="2F1D1707" w14:textId="451FD50F" w:rsidR="003055BD" w:rsidRPr="00874F0A" w:rsidRDefault="003055BD" w:rsidP="003055BD">
            <w:pPr>
              <w:rPr>
                <w:rFonts w:ascii="Aptos Display" w:hAnsi="Aptos Display" w:cstheme="minorHAnsi"/>
              </w:rPr>
            </w:pPr>
            <w:r w:rsidRPr="00874F0A">
              <w:rPr>
                <w:rFonts w:ascii="Aptos Display" w:hAnsi="Aptos Display" w:cstheme="minorHAnsi"/>
              </w:rPr>
              <w:t>Formula 2:</w:t>
            </w:r>
          </w:p>
          <w:p w14:paraId="1647415A" w14:textId="77777777" w:rsidR="003055BD" w:rsidRPr="00874F0A" w:rsidRDefault="003055BD" w:rsidP="003055BD">
            <w:pPr>
              <w:rPr>
                <w:rFonts w:ascii="Aptos Display" w:hAnsi="Aptos Display" w:cstheme="minorHAnsi"/>
              </w:rPr>
            </w:pPr>
          </w:p>
          <w:tbl>
            <w:tblPr>
              <w:tblW w:w="6333" w:type="dxa"/>
              <w:tblLook w:val="04A0" w:firstRow="1" w:lastRow="0" w:firstColumn="1" w:lastColumn="0" w:noHBand="0" w:noVBand="1"/>
            </w:tblPr>
            <w:tblGrid>
              <w:gridCol w:w="4873"/>
              <w:gridCol w:w="221"/>
            </w:tblGrid>
            <w:tr w:rsidR="00874F0A" w:rsidRPr="00874F0A" w14:paraId="26F26914" w14:textId="77777777" w:rsidTr="00D83598">
              <w:trPr>
                <w:trHeight w:val="288"/>
              </w:trPr>
              <w:tc>
                <w:tcPr>
                  <w:tcW w:w="6333" w:type="dxa"/>
                  <w:gridSpan w:val="2"/>
                  <w:tcBorders>
                    <w:top w:val="nil"/>
                    <w:left w:val="nil"/>
                    <w:bottom w:val="nil"/>
                    <w:right w:val="nil"/>
                  </w:tcBorders>
                  <w:shd w:val="clear" w:color="auto" w:fill="auto"/>
                  <w:noWrap/>
                  <w:vAlign w:val="center"/>
                  <w:hideMark/>
                </w:tcPr>
                <w:p w14:paraId="089DC099" w14:textId="23F1448C" w:rsidR="003055BD" w:rsidRPr="00874F0A" w:rsidRDefault="003055BD" w:rsidP="003055BD">
                  <w:pPr>
                    <w:spacing w:after="0" w:line="240" w:lineRule="auto"/>
                    <w:ind w:firstLineChars="200" w:firstLine="440"/>
                    <w:rPr>
                      <w:rFonts w:ascii="Aptos Display" w:eastAsia="Times New Roman" w:hAnsi="Aptos Display" w:cs="Times New Roman"/>
                      <w:lang w:val="en-US"/>
                    </w:rPr>
                  </w:pPr>
                  <w:r w:rsidRPr="00874F0A">
                    <w:rPr>
                      <w:rFonts w:ascii="Aptos Display" w:eastAsia="Times New Roman" w:hAnsi="Aptos Display" w:cs="Times New Roman"/>
                      <w:lang w:val="en-US"/>
                    </w:rPr>
                    <w:t>IF [Loan Type] = FHA, CONV (Freddie Mac)</w:t>
                  </w:r>
                </w:p>
              </w:tc>
            </w:tr>
            <w:tr w:rsidR="00874F0A" w:rsidRPr="00874F0A" w14:paraId="2A23531A" w14:textId="77777777" w:rsidTr="00D83598">
              <w:trPr>
                <w:trHeight w:val="288"/>
              </w:trPr>
              <w:tc>
                <w:tcPr>
                  <w:tcW w:w="6333" w:type="dxa"/>
                  <w:gridSpan w:val="2"/>
                  <w:tcBorders>
                    <w:top w:val="nil"/>
                    <w:left w:val="nil"/>
                    <w:bottom w:val="nil"/>
                    <w:right w:val="nil"/>
                  </w:tcBorders>
                  <w:shd w:val="clear" w:color="auto" w:fill="auto"/>
                  <w:noWrap/>
                  <w:vAlign w:val="bottom"/>
                  <w:hideMark/>
                </w:tcPr>
                <w:p w14:paraId="3CB5EBC9" w14:textId="6481222B" w:rsidR="003055BD" w:rsidRPr="00874F0A" w:rsidRDefault="003055BD" w:rsidP="003055BD">
                  <w:pPr>
                    <w:spacing w:after="0" w:line="240" w:lineRule="auto"/>
                    <w:ind w:firstLineChars="200" w:firstLine="440"/>
                    <w:rPr>
                      <w:rFonts w:ascii="Aptos Narrow" w:eastAsia="Times New Roman" w:hAnsi="Aptos Narrow" w:cs="Times New Roman"/>
                      <w:lang w:val="en-US"/>
                    </w:rPr>
                  </w:pPr>
                  <w:r w:rsidRPr="00874F0A">
                    <w:rPr>
                      <w:rFonts w:ascii="Aptos Narrow" w:eastAsia="Times New Roman" w:hAnsi="Aptos Narrow" w:cs="Times New Roman"/>
                      <w:lang w:val="en-US"/>
                    </w:rPr>
                    <w:t>AND [Applicant(s) vs. Product Front-end Ratios Result] = “PASS”</w:t>
                  </w:r>
                </w:p>
              </w:tc>
            </w:tr>
            <w:tr w:rsidR="00874F0A" w:rsidRPr="00874F0A" w14:paraId="021D409F" w14:textId="77777777" w:rsidTr="00D83598">
              <w:trPr>
                <w:trHeight w:val="288"/>
              </w:trPr>
              <w:tc>
                <w:tcPr>
                  <w:tcW w:w="6333" w:type="dxa"/>
                  <w:gridSpan w:val="2"/>
                  <w:tcBorders>
                    <w:top w:val="nil"/>
                    <w:left w:val="nil"/>
                    <w:bottom w:val="nil"/>
                    <w:right w:val="nil"/>
                  </w:tcBorders>
                  <w:shd w:val="clear" w:color="auto" w:fill="auto"/>
                  <w:noWrap/>
                  <w:vAlign w:val="bottom"/>
                  <w:hideMark/>
                </w:tcPr>
                <w:p w14:paraId="2837DCC5" w14:textId="77777777" w:rsidR="003055BD" w:rsidRPr="00874F0A" w:rsidRDefault="003055BD" w:rsidP="003055BD">
                  <w:pPr>
                    <w:spacing w:after="0" w:line="240" w:lineRule="auto"/>
                    <w:ind w:firstLineChars="200" w:firstLine="440"/>
                    <w:rPr>
                      <w:rFonts w:ascii="Aptos Narrow" w:eastAsia="Times New Roman" w:hAnsi="Aptos Narrow" w:cs="Times New Roman"/>
                      <w:lang w:val="en-US"/>
                    </w:rPr>
                  </w:pPr>
                  <w:r w:rsidRPr="00874F0A">
                    <w:rPr>
                      <w:rFonts w:ascii="Aptos Narrow" w:eastAsia="Times New Roman" w:hAnsi="Aptos Narrow" w:cs="Times New Roman"/>
                      <w:lang w:val="en-US"/>
                    </w:rPr>
                    <w:t>AND [Applicant(s) vs. Product Back-end Ratios Result] = “PASS”</w:t>
                  </w:r>
                </w:p>
              </w:tc>
            </w:tr>
            <w:tr w:rsidR="00874F0A" w:rsidRPr="00874F0A" w14:paraId="6F73EE6F" w14:textId="77777777" w:rsidTr="00D83598">
              <w:trPr>
                <w:trHeight w:val="288"/>
              </w:trPr>
              <w:tc>
                <w:tcPr>
                  <w:tcW w:w="6300" w:type="dxa"/>
                  <w:tcBorders>
                    <w:top w:val="nil"/>
                    <w:left w:val="nil"/>
                    <w:bottom w:val="nil"/>
                    <w:right w:val="nil"/>
                  </w:tcBorders>
                  <w:shd w:val="clear" w:color="auto" w:fill="auto"/>
                  <w:noWrap/>
                  <w:vAlign w:val="bottom"/>
                  <w:hideMark/>
                </w:tcPr>
                <w:p w14:paraId="3744B914" w14:textId="77777777" w:rsidR="003055BD" w:rsidRPr="00874F0A" w:rsidRDefault="003055BD" w:rsidP="003055BD">
                  <w:pPr>
                    <w:spacing w:after="0" w:line="240" w:lineRule="auto"/>
                    <w:ind w:firstLineChars="200" w:firstLine="440"/>
                    <w:rPr>
                      <w:rFonts w:ascii="Aptos Narrow" w:eastAsia="Times New Roman" w:hAnsi="Aptos Narrow" w:cs="Times New Roman"/>
                      <w:lang w:val="en-US"/>
                    </w:rPr>
                  </w:pPr>
                  <w:r w:rsidRPr="00874F0A">
                    <w:rPr>
                      <w:rFonts w:ascii="Aptos Narrow" w:eastAsia="Times New Roman" w:hAnsi="Aptos Narrow" w:cs="Times New Roman"/>
                      <w:lang w:val="en-US"/>
                    </w:rPr>
                    <w:t>THEN</w:t>
                  </w:r>
                </w:p>
              </w:tc>
              <w:tc>
                <w:tcPr>
                  <w:tcW w:w="33" w:type="dxa"/>
                  <w:tcBorders>
                    <w:top w:val="nil"/>
                    <w:left w:val="nil"/>
                    <w:bottom w:val="nil"/>
                    <w:right w:val="nil"/>
                  </w:tcBorders>
                  <w:shd w:val="clear" w:color="auto" w:fill="auto"/>
                  <w:noWrap/>
                  <w:vAlign w:val="bottom"/>
                  <w:hideMark/>
                </w:tcPr>
                <w:p w14:paraId="627CF946" w14:textId="77777777" w:rsidR="003055BD" w:rsidRPr="00874F0A" w:rsidRDefault="003055BD" w:rsidP="003055BD">
                  <w:pPr>
                    <w:spacing w:after="0" w:line="240" w:lineRule="auto"/>
                    <w:ind w:firstLineChars="200" w:firstLine="440"/>
                    <w:rPr>
                      <w:rFonts w:ascii="Aptos Narrow" w:eastAsia="Times New Roman" w:hAnsi="Aptos Narrow" w:cs="Times New Roman"/>
                      <w:lang w:val="en-US"/>
                    </w:rPr>
                  </w:pPr>
                </w:p>
              </w:tc>
            </w:tr>
            <w:tr w:rsidR="00874F0A" w:rsidRPr="00874F0A" w14:paraId="03767E59" w14:textId="77777777" w:rsidTr="00D83598">
              <w:trPr>
                <w:trHeight w:val="288"/>
              </w:trPr>
              <w:tc>
                <w:tcPr>
                  <w:tcW w:w="6333" w:type="dxa"/>
                  <w:gridSpan w:val="2"/>
                  <w:tcBorders>
                    <w:top w:val="nil"/>
                    <w:left w:val="nil"/>
                    <w:bottom w:val="nil"/>
                    <w:right w:val="nil"/>
                  </w:tcBorders>
                  <w:shd w:val="clear" w:color="auto" w:fill="auto"/>
                  <w:noWrap/>
                  <w:vAlign w:val="bottom"/>
                  <w:hideMark/>
                </w:tcPr>
                <w:p w14:paraId="4D8F09C4" w14:textId="77777777" w:rsidR="003055BD" w:rsidRPr="00874F0A" w:rsidRDefault="003055BD" w:rsidP="003055BD">
                  <w:pPr>
                    <w:spacing w:after="0" w:line="240" w:lineRule="auto"/>
                    <w:ind w:firstLineChars="1000" w:firstLine="2200"/>
                    <w:rPr>
                      <w:rFonts w:ascii="Aptos Narrow" w:eastAsia="Times New Roman" w:hAnsi="Aptos Narrow" w:cs="Times New Roman"/>
                      <w:lang w:val="en-US"/>
                    </w:rPr>
                  </w:pPr>
                  <w:r w:rsidRPr="00874F0A">
                    <w:rPr>
                      <w:rFonts w:ascii="Aptos Narrow" w:eastAsia="Times New Roman" w:hAnsi="Aptos Narrow" w:cs="Times New Roman"/>
                      <w:lang w:val="en-US"/>
                    </w:rPr>
                    <w:t xml:space="preserve"> ‘Prequalified’</w:t>
                  </w:r>
                </w:p>
              </w:tc>
            </w:tr>
            <w:tr w:rsidR="00874F0A" w:rsidRPr="00874F0A" w14:paraId="6E388AB3" w14:textId="77777777" w:rsidTr="00D83598">
              <w:trPr>
                <w:trHeight w:val="288"/>
              </w:trPr>
              <w:tc>
                <w:tcPr>
                  <w:tcW w:w="6300" w:type="dxa"/>
                  <w:tcBorders>
                    <w:top w:val="nil"/>
                    <w:left w:val="nil"/>
                    <w:bottom w:val="nil"/>
                    <w:right w:val="nil"/>
                  </w:tcBorders>
                  <w:shd w:val="clear" w:color="auto" w:fill="auto"/>
                  <w:noWrap/>
                  <w:vAlign w:val="bottom"/>
                  <w:hideMark/>
                </w:tcPr>
                <w:p w14:paraId="73D9BD26" w14:textId="77777777" w:rsidR="003055BD" w:rsidRPr="00874F0A" w:rsidRDefault="003055BD" w:rsidP="003055BD">
                  <w:pPr>
                    <w:spacing w:after="0" w:line="240" w:lineRule="auto"/>
                    <w:ind w:firstLineChars="200" w:firstLine="440"/>
                    <w:rPr>
                      <w:rFonts w:ascii="Aptos Narrow" w:eastAsia="Times New Roman" w:hAnsi="Aptos Narrow" w:cs="Times New Roman"/>
                      <w:lang w:val="en-US"/>
                    </w:rPr>
                  </w:pPr>
                  <w:r w:rsidRPr="00874F0A">
                    <w:rPr>
                      <w:rFonts w:ascii="Aptos Narrow" w:eastAsia="Times New Roman" w:hAnsi="Aptos Narrow" w:cs="Times New Roman"/>
                      <w:lang w:val="en-US"/>
                    </w:rPr>
                    <w:t>ELSE</w:t>
                  </w:r>
                </w:p>
              </w:tc>
              <w:tc>
                <w:tcPr>
                  <w:tcW w:w="33" w:type="dxa"/>
                  <w:tcBorders>
                    <w:top w:val="nil"/>
                    <w:left w:val="nil"/>
                    <w:bottom w:val="nil"/>
                    <w:right w:val="nil"/>
                  </w:tcBorders>
                  <w:shd w:val="clear" w:color="auto" w:fill="auto"/>
                  <w:noWrap/>
                  <w:vAlign w:val="bottom"/>
                  <w:hideMark/>
                </w:tcPr>
                <w:p w14:paraId="033A4A14" w14:textId="77777777" w:rsidR="003055BD" w:rsidRPr="00874F0A" w:rsidRDefault="003055BD" w:rsidP="003055BD">
                  <w:pPr>
                    <w:spacing w:after="0" w:line="240" w:lineRule="auto"/>
                    <w:ind w:firstLineChars="200" w:firstLine="440"/>
                    <w:rPr>
                      <w:rFonts w:ascii="Aptos Narrow" w:eastAsia="Times New Roman" w:hAnsi="Aptos Narrow" w:cs="Times New Roman"/>
                      <w:lang w:val="en-US"/>
                    </w:rPr>
                  </w:pPr>
                </w:p>
              </w:tc>
            </w:tr>
            <w:tr w:rsidR="00874F0A" w:rsidRPr="00874F0A" w14:paraId="1CF845C9" w14:textId="77777777" w:rsidTr="00D83598">
              <w:trPr>
                <w:trHeight w:val="288"/>
              </w:trPr>
              <w:tc>
                <w:tcPr>
                  <w:tcW w:w="6333" w:type="dxa"/>
                  <w:gridSpan w:val="2"/>
                  <w:tcBorders>
                    <w:top w:val="nil"/>
                    <w:left w:val="nil"/>
                    <w:bottom w:val="nil"/>
                    <w:right w:val="nil"/>
                  </w:tcBorders>
                  <w:shd w:val="clear" w:color="auto" w:fill="auto"/>
                  <w:noWrap/>
                  <w:vAlign w:val="bottom"/>
                  <w:hideMark/>
                </w:tcPr>
                <w:p w14:paraId="0A2DE008" w14:textId="77777777" w:rsidR="003055BD" w:rsidRPr="00874F0A" w:rsidRDefault="003055BD" w:rsidP="003055BD">
                  <w:pPr>
                    <w:spacing w:after="0" w:line="240" w:lineRule="auto"/>
                    <w:ind w:firstLineChars="1000" w:firstLine="2200"/>
                    <w:rPr>
                      <w:rFonts w:ascii="Aptos Narrow" w:eastAsia="Times New Roman" w:hAnsi="Aptos Narrow" w:cs="Times New Roman"/>
                      <w:lang w:val="en-US"/>
                    </w:rPr>
                  </w:pPr>
                  <w:r w:rsidRPr="00874F0A">
                    <w:rPr>
                      <w:rFonts w:ascii="Aptos Narrow" w:eastAsia="Times New Roman" w:hAnsi="Aptos Narrow" w:cs="Times New Roman"/>
                      <w:lang w:val="en-US"/>
                    </w:rPr>
                    <w:t xml:space="preserve"> ‘Not Prequalified’</w:t>
                  </w:r>
                </w:p>
              </w:tc>
            </w:tr>
            <w:tr w:rsidR="00874F0A" w:rsidRPr="00874F0A" w14:paraId="5E66A9F7" w14:textId="77777777" w:rsidTr="00D83598">
              <w:trPr>
                <w:trHeight w:val="288"/>
              </w:trPr>
              <w:tc>
                <w:tcPr>
                  <w:tcW w:w="6300" w:type="dxa"/>
                  <w:tcBorders>
                    <w:top w:val="nil"/>
                    <w:left w:val="nil"/>
                    <w:bottom w:val="nil"/>
                    <w:right w:val="nil"/>
                  </w:tcBorders>
                  <w:shd w:val="clear" w:color="auto" w:fill="auto"/>
                  <w:noWrap/>
                  <w:vAlign w:val="bottom"/>
                  <w:hideMark/>
                </w:tcPr>
                <w:p w14:paraId="7B99F04E" w14:textId="77777777" w:rsidR="003055BD" w:rsidRPr="00874F0A" w:rsidRDefault="003055BD" w:rsidP="003055BD">
                  <w:pPr>
                    <w:spacing w:after="0" w:line="240" w:lineRule="auto"/>
                    <w:ind w:firstLineChars="200" w:firstLine="440"/>
                    <w:rPr>
                      <w:rFonts w:ascii="Aptos Narrow" w:eastAsia="Times New Roman" w:hAnsi="Aptos Narrow" w:cs="Times New Roman"/>
                      <w:lang w:val="en-US"/>
                    </w:rPr>
                  </w:pPr>
                  <w:r w:rsidRPr="00874F0A">
                    <w:rPr>
                      <w:rFonts w:ascii="Aptos Narrow" w:eastAsia="Times New Roman" w:hAnsi="Aptos Narrow" w:cs="Times New Roman"/>
                      <w:lang w:val="en-US"/>
                    </w:rPr>
                    <w:t>END</w:t>
                  </w:r>
                </w:p>
              </w:tc>
              <w:tc>
                <w:tcPr>
                  <w:tcW w:w="33" w:type="dxa"/>
                  <w:tcBorders>
                    <w:top w:val="nil"/>
                    <w:left w:val="nil"/>
                    <w:bottom w:val="nil"/>
                    <w:right w:val="nil"/>
                  </w:tcBorders>
                  <w:shd w:val="clear" w:color="auto" w:fill="auto"/>
                  <w:noWrap/>
                  <w:vAlign w:val="bottom"/>
                  <w:hideMark/>
                </w:tcPr>
                <w:p w14:paraId="5BA4DAB1" w14:textId="77777777" w:rsidR="003055BD" w:rsidRPr="00874F0A" w:rsidRDefault="003055BD" w:rsidP="003055BD">
                  <w:pPr>
                    <w:spacing w:after="0" w:line="240" w:lineRule="auto"/>
                    <w:ind w:firstLineChars="200" w:firstLine="440"/>
                    <w:rPr>
                      <w:rFonts w:ascii="Aptos Narrow" w:eastAsia="Times New Roman" w:hAnsi="Aptos Narrow" w:cs="Times New Roman"/>
                      <w:lang w:val="en-US"/>
                    </w:rPr>
                  </w:pPr>
                </w:p>
              </w:tc>
            </w:tr>
          </w:tbl>
          <w:p w14:paraId="62A63BBD" w14:textId="086FA7BC" w:rsidR="003055BD" w:rsidRPr="00874F0A" w:rsidRDefault="003055BD" w:rsidP="003055BD">
            <w:pPr>
              <w:rPr>
                <w:rFonts w:ascii="Aptos Display" w:hAnsi="Aptos Display" w:cstheme="minorHAnsi"/>
              </w:rPr>
            </w:pPr>
          </w:p>
        </w:tc>
        <w:tc>
          <w:tcPr>
            <w:tcW w:w="1170" w:type="dxa"/>
          </w:tcPr>
          <w:p w14:paraId="1E4EADB6" w14:textId="6C4D05B4" w:rsidR="003055BD" w:rsidRDefault="0000695B" w:rsidP="003055BD">
            <w:pPr>
              <w:rPr>
                <w:rFonts w:ascii="Aptos Display" w:hAnsi="Aptos Display" w:cstheme="minorHAnsi"/>
              </w:rPr>
            </w:pPr>
            <w:r>
              <w:rPr>
                <w:rFonts w:ascii="Aptos Display" w:hAnsi="Aptos Display" w:cstheme="minorHAnsi"/>
              </w:rPr>
              <w:lastRenderedPageBreak/>
              <w:t>Text</w:t>
            </w:r>
          </w:p>
        </w:tc>
        <w:tc>
          <w:tcPr>
            <w:tcW w:w="985" w:type="dxa"/>
          </w:tcPr>
          <w:p w14:paraId="4B6ACFBF" w14:textId="5C443686" w:rsidR="003055BD" w:rsidRDefault="003055BD" w:rsidP="003055BD">
            <w:pPr>
              <w:rPr>
                <w:rFonts w:ascii="Aptos Display" w:hAnsi="Aptos Display" w:cstheme="minorHAnsi"/>
              </w:rPr>
            </w:pPr>
            <w:r>
              <w:rPr>
                <w:rFonts w:ascii="Aptos Display" w:hAnsi="Aptos Display" w:cstheme="minorHAnsi"/>
              </w:rPr>
              <w:t>Calculator Logic: Formula</w:t>
            </w:r>
          </w:p>
        </w:tc>
      </w:tr>
      <w:tr w:rsidR="0000695B" w:rsidRPr="00122F98" w14:paraId="28B02AB4" w14:textId="77777777" w:rsidTr="0000695B">
        <w:tc>
          <w:tcPr>
            <w:tcW w:w="1434" w:type="dxa"/>
          </w:tcPr>
          <w:p w14:paraId="7EE83A0D" w14:textId="16BD9C62" w:rsidR="0000695B" w:rsidRDefault="0000695B" w:rsidP="0000695B">
            <w:pPr>
              <w:jc w:val="center"/>
              <w:rPr>
                <w:rFonts w:ascii="Aptos Display" w:hAnsi="Aptos Display" w:cstheme="minorHAnsi"/>
              </w:rPr>
            </w:pPr>
            <w:r>
              <w:rPr>
                <w:rFonts w:ascii="Aptos Display" w:hAnsi="Aptos Display" w:cstheme="minorHAnsi"/>
              </w:rPr>
              <w:t>PD</w:t>
            </w:r>
            <w:r w:rsidR="00302705">
              <w:rPr>
                <w:rFonts w:ascii="Aptos Display" w:hAnsi="Aptos Display" w:cstheme="minorHAnsi"/>
              </w:rPr>
              <w:t xml:space="preserve"> / OUT</w:t>
            </w:r>
          </w:p>
        </w:tc>
        <w:tc>
          <w:tcPr>
            <w:tcW w:w="1351" w:type="dxa"/>
          </w:tcPr>
          <w:p w14:paraId="2E07FEDB" w14:textId="28C96372" w:rsidR="0000695B" w:rsidRDefault="00302705" w:rsidP="00302705">
            <w:pPr>
              <w:jc w:val="left"/>
              <w:rPr>
                <w:rFonts w:ascii="Aptos Display" w:hAnsi="Aptos Display" w:cstheme="minorHAnsi"/>
              </w:rPr>
            </w:pPr>
            <w:r w:rsidRPr="00302705">
              <w:rPr>
                <w:rFonts w:ascii="Aptos Display" w:hAnsi="Aptos Display" w:cstheme="minorHAnsi"/>
              </w:rPr>
              <w:t>Annual Percentage Rate (APR)</w:t>
            </w:r>
          </w:p>
        </w:tc>
        <w:tc>
          <w:tcPr>
            <w:tcW w:w="5310" w:type="dxa"/>
          </w:tcPr>
          <w:p w14:paraId="03C8F466" w14:textId="5AEF31D7" w:rsidR="0000695B" w:rsidRDefault="0000695B" w:rsidP="0000695B">
            <w:pPr>
              <w:jc w:val="left"/>
              <w:rPr>
                <w:rFonts w:ascii="Aptos Display" w:hAnsi="Aptos Display" w:cstheme="minorHAnsi"/>
              </w:rPr>
            </w:pPr>
            <w:r w:rsidRPr="00122F98">
              <w:rPr>
                <w:rFonts w:ascii="Aptos Display" w:hAnsi="Aptos Display" w:cstheme="minorHAnsi"/>
              </w:rPr>
              <w:t>For this field, it is required that the system includes a feature enabling a PM representative to perform updates of these values.</w:t>
            </w:r>
          </w:p>
        </w:tc>
        <w:tc>
          <w:tcPr>
            <w:tcW w:w="1170" w:type="dxa"/>
          </w:tcPr>
          <w:p w14:paraId="4F54A28E" w14:textId="2AA7BB3A" w:rsidR="0000695B" w:rsidRDefault="0000695B" w:rsidP="0000695B">
            <w:pPr>
              <w:jc w:val="left"/>
              <w:rPr>
                <w:rFonts w:ascii="Aptos Display" w:hAnsi="Aptos Display" w:cstheme="minorHAnsi"/>
              </w:rPr>
            </w:pPr>
            <w:r>
              <w:rPr>
                <w:rFonts w:ascii="Aptos Display" w:hAnsi="Aptos Display" w:cstheme="minorHAnsi"/>
              </w:rPr>
              <w:t>Percentage (%)</w:t>
            </w:r>
          </w:p>
        </w:tc>
        <w:tc>
          <w:tcPr>
            <w:tcW w:w="985" w:type="dxa"/>
          </w:tcPr>
          <w:p w14:paraId="7CECEF95" w14:textId="7FC674D0" w:rsidR="0000695B" w:rsidRDefault="0000695B" w:rsidP="0000695B">
            <w:pPr>
              <w:jc w:val="left"/>
              <w:rPr>
                <w:rFonts w:ascii="Aptos Display" w:hAnsi="Aptos Display" w:cstheme="minorHAnsi"/>
              </w:rPr>
            </w:pPr>
            <w:r>
              <w:rPr>
                <w:rFonts w:ascii="Aptos Display" w:hAnsi="Aptos Display" w:cstheme="minorHAnsi"/>
              </w:rPr>
              <w:t xml:space="preserve">Calculator Logic: </w:t>
            </w:r>
            <w:r w:rsidRPr="00122F98">
              <w:rPr>
                <w:rFonts w:ascii="Aptos Display" w:hAnsi="Aptos Display" w:cstheme="minorHAnsi"/>
              </w:rPr>
              <w:t>Business Unit (PM Representative)</w:t>
            </w:r>
          </w:p>
        </w:tc>
      </w:tr>
      <w:tr w:rsidR="0000695B" w:rsidRPr="00122F98" w14:paraId="6364F9CD" w14:textId="77777777" w:rsidTr="0000695B">
        <w:tc>
          <w:tcPr>
            <w:tcW w:w="1434" w:type="dxa"/>
          </w:tcPr>
          <w:p w14:paraId="757A87FC" w14:textId="54D9F266" w:rsidR="0000695B" w:rsidRDefault="0000695B" w:rsidP="0000695B">
            <w:pPr>
              <w:jc w:val="center"/>
              <w:rPr>
                <w:rFonts w:ascii="Aptos Display" w:hAnsi="Aptos Display" w:cstheme="minorHAnsi"/>
              </w:rPr>
            </w:pPr>
            <w:r>
              <w:rPr>
                <w:rFonts w:ascii="Aptos Display" w:hAnsi="Aptos Display" w:cstheme="minorHAnsi"/>
              </w:rPr>
              <w:t>WORKFLOW</w:t>
            </w:r>
          </w:p>
        </w:tc>
        <w:tc>
          <w:tcPr>
            <w:tcW w:w="1351" w:type="dxa"/>
          </w:tcPr>
          <w:p w14:paraId="78BFCFCC" w14:textId="1D170888" w:rsidR="0000695B" w:rsidRDefault="0000695B" w:rsidP="0000695B">
            <w:pPr>
              <w:rPr>
                <w:rFonts w:ascii="Aptos Display" w:hAnsi="Aptos Display" w:cstheme="minorHAnsi"/>
              </w:rPr>
            </w:pPr>
            <w:r>
              <w:rPr>
                <w:rFonts w:ascii="Aptos Display" w:hAnsi="Aptos Display" w:cstheme="minorHAnsi"/>
              </w:rPr>
              <w:t>Pre-qualification Status Triggers and Actions</w:t>
            </w:r>
          </w:p>
        </w:tc>
        <w:tc>
          <w:tcPr>
            <w:tcW w:w="5310" w:type="dxa"/>
          </w:tcPr>
          <w:p w14:paraId="17CA1556" w14:textId="77777777" w:rsidR="0000695B" w:rsidRDefault="0000695B" w:rsidP="0000695B">
            <w:pPr>
              <w:rPr>
                <w:rFonts w:ascii="Aptos Display" w:hAnsi="Aptos Display" w:cstheme="minorHAnsi"/>
              </w:rPr>
            </w:pPr>
            <w:r>
              <w:rPr>
                <w:rFonts w:ascii="Aptos Display" w:hAnsi="Aptos Display" w:cstheme="minorHAnsi"/>
              </w:rPr>
              <w:t>Decision</w:t>
            </w:r>
          </w:p>
          <w:p w14:paraId="4A6A7970" w14:textId="77777777" w:rsidR="0000695B" w:rsidRDefault="0000695B" w:rsidP="0000695B">
            <w:pPr>
              <w:rPr>
                <w:rFonts w:ascii="Aptos Display" w:hAnsi="Aptos Display" w:cstheme="minorHAnsi"/>
              </w:rPr>
            </w:pPr>
          </w:p>
          <w:p w14:paraId="67E0AC24" w14:textId="1736E025" w:rsidR="0000695B" w:rsidRDefault="0000695B" w:rsidP="0000695B">
            <w:pPr>
              <w:rPr>
                <w:rFonts w:ascii="Aptos Display" w:hAnsi="Aptos Display" w:cstheme="minorHAnsi"/>
              </w:rPr>
            </w:pPr>
            <w:r>
              <w:rPr>
                <w:rFonts w:ascii="Aptos Display" w:hAnsi="Aptos Display" w:cstheme="minorHAnsi"/>
              </w:rPr>
              <w:t>IF Status = Prequalified,</w:t>
            </w:r>
          </w:p>
          <w:p w14:paraId="0D318374" w14:textId="78872683" w:rsidR="0000695B" w:rsidRDefault="0000695B" w:rsidP="0000695B">
            <w:pPr>
              <w:rPr>
                <w:rFonts w:ascii="Aptos Display" w:hAnsi="Aptos Display" w:cstheme="minorHAnsi"/>
              </w:rPr>
            </w:pPr>
            <w:r>
              <w:rPr>
                <w:rFonts w:ascii="Aptos Display" w:hAnsi="Aptos Display" w:cstheme="minorHAnsi"/>
              </w:rPr>
              <w:t xml:space="preserve">     Show Message </w:t>
            </w:r>
            <w:r w:rsidRPr="00594833">
              <w:rPr>
                <w:rFonts w:ascii="Aptos Display" w:hAnsi="Aptos Display" w:cstheme="minorHAnsi"/>
                <w:b/>
                <w:bCs/>
              </w:rPr>
              <w:t>A</w:t>
            </w:r>
          </w:p>
          <w:p w14:paraId="4E8A4948" w14:textId="62D51372" w:rsidR="0000695B" w:rsidRDefault="0000695B" w:rsidP="0000695B">
            <w:pPr>
              <w:rPr>
                <w:rFonts w:ascii="Aptos Display" w:hAnsi="Aptos Display" w:cstheme="minorHAnsi"/>
              </w:rPr>
            </w:pPr>
            <w:r>
              <w:rPr>
                <w:rFonts w:ascii="Aptos Display" w:hAnsi="Aptos Display" w:cstheme="minorHAnsi"/>
              </w:rPr>
              <w:t xml:space="preserve">     Create Lead in Salesforce</w:t>
            </w:r>
          </w:p>
          <w:p w14:paraId="63C378C7" w14:textId="09071C28" w:rsidR="0000695B" w:rsidRDefault="0000695B" w:rsidP="0000695B">
            <w:pPr>
              <w:rPr>
                <w:rFonts w:ascii="Aptos Display" w:hAnsi="Aptos Display" w:cstheme="minorHAnsi"/>
              </w:rPr>
            </w:pPr>
            <w:r>
              <w:rPr>
                <w:rFonts w:ascii="Aptos Display" w:hAnsi="Aptos Display" w:cstheme="minorHAnsi"/>
              </w:rPr>
              <w:t xml:space="preserve">     Send Prequalification Letter</w:t>
            </w:r>
          </w:p>
          <w:p w14:paraId="27F67A0C" w14:textId="4E5E0C35" w:rsidR="0000695B" w:rsidRDefault="0000695B" w:rsidP="0000695B">
            <w:pPr>
              <w:rPr>
                <w:rFonts w:ascii="Aptos Display" w:hAnsi="Aptos Display" w:cstheme="minorHAnsi"/>
              </w:rPr>
            </w:pPr>
            <w:r>
              <w:rPr>
                <w:rFonts w:ascii="Aptos Display" w:hAnsi="Aptos Display" w:cstheme="minorHAnsi"/>
              </w:rPr>
              <w:t xml:space="preserve">     Attach Letter to Lead Record</w:t>
            </w:r>
          </w:p>
          <w:p w14:paraId="79EA9679" w14:textId="77777777" w:rsidR="0000695B" w:rsidRDefault="0000695B" w:rsidP="0000695B">
            <w:pPr>
              <w:rPr>
                <w:rFonts w:ascii="Aptos Display" w:hAnsi="Aptos Display" w:cstheme="minorHAnsi"/>
              </w:rPr>
            </w:pPr>
          </w:p>
          <w:p w14:paraId="47F7E7A5" w14:textId="77777777" w:rsidR="0000695B" w:rsidRDefault="0000695B" w:rsidP="0000695B">
            <w:pPr>
              <w:rPr>
                <w:rFonts w:ascii="Aptos Display" w:hAnsi="Aptos Display" w:cstheme="minorHAnsi"/>
              </w:rPr>
            </w:pPr>
            <w:r>
              <w:rPr>
                <w:rFonts w:ascii="Aptos Display" w:hAnsi="Aptos Display" w:cstheme="minorHAnsi"/>
              </w:rPr>
              <w:t>ELSE</w:t>
            </w:r>
          </w:p>
          <w:p w14:paraId="2A76097E" w14:textId="0E568593" w:rsidR="0000695B" w:rsidRDefault="0000695B" w:rsidP="0000695B">
            <w:pPr>
              <w:rPr>
                <w:rFonts w:ascii="Aptos Display" w:hAnsi="Aptos Display" w:cstheme="minorHAnsi"/>
              </w:rPr>
            </w:pPr>
            <w:r>
              <w:rPr>
                <w:rFonts w:ascii="Aptos Display" w:hAnsi="Aptos Display" w:cstheme="minorHAnsi"/>
              </w:rPr>
              <w:t xml:space="preserve">      Show Message </w:t>
            </w:r>
            <w:r w:rsidRPr="00594833">
              <w:rPr>
                <w:rFonts w:ascii="Aptos Display" w:hAnsi="Aptos Display" w:cstheme="minorHAnsi"/>
                <w:b/>
                <w:bCs/>
              </w:rPr>
              <w:t>B</w:t>
            </w:r>
            <w:r>
              <w:rPr>
                <w:rFonts w:ascii="Aptos Display" w:hAnsi="Aptos Display" w:cstheme="minorHAnsi"/>
                <w:b/>
                <w:bCs/>
              </w:rPr>
              <w:t xml:space="preserve"> </w:t>
            </w:r>
          </w:p>
          <w:p w14:paraId="0D56F647" w14:textId="0ECD5AA8" w:rsidR="0000695B" w:rsidRDefault="0000695B" w:rsidP="0000695B">
            <w:pPr>
              <w:rPr>
                <w:rFonts w:ascii="Aptos Display" w:hAnsi="Aptos Display" w:cstheme="minorHAnsi"/>
              </w:rPr>
            </w:pPr>
            <w:r>
              <w:rPr>
                <w:rFonts w:ascii="Aptos Display" w:hAnsi="Aptos Display" w:cstheme="minorHAnsi"/>
              </w:rPr>
              <w:t xml:space="preserve">      Create Lead in Salesforce</w:t>
            </w:r>
          </w:p>
          <w:p w14:paraId="7193B739" w14:textId="6EB8E489" w:rsidR="0000695B" w:rsidRDefault="0000695B" w:rsidP="0000695B">
            <w:pPr>
              <w:rPr>
                <w:rFonts w:ascii="Aptos Display" w:hAnsi="Aptos Display" w:cstheme="minorHAnsi"/>
              </w:rPr>
            </w:pPr>
            <w:r>
              <w:rPr>
                <w:rFonts w:ascii="Aptos Display" w:hAnsi="Aptos Display" w:cstheme="minorHAnsi"/>
              </w:rPr>
              <w:t xml:space="preserve">     </w:t>
            </w:r>
          </w:p>
        </w:tc>
        <w:tc>
          <w:tcPr>
            <w:tcW w:w="1170" w:type="dxa"/>
          </w:tcPr>
          <w:p w14:paraId="4AE8F81F" w14:textId="766D7D9E" w:rsidR="0000695B" w:rsidRDefault="0000695B" w:rsidP="0000695B">
            <w:pPr>
              <w:rPr>
                <w:rFonts w:ascii="Aptos Display" w:hAnsi="Aptos Display" w:cstheme="minorHAnsi"/>
              </w:rPr>
            </w:pPr>
            <w:r>
              <w:rPr>
                <w:rFonts w:ascii="Aptos Display" w:hAnsi="Aptos Display" w:cstheme="minorHAnsi"/>
              </w:rPr>
              <w:t>N/A</w:t>
            </w:r>
          </w:p>
        </w:tc>
        <w:tc>
          <w:tcPr>
            <w:tcW w:w="985" w:type="dxa"/>
          </w:tcPr>
          <w:p w14:paraId="6683A52F" w14:textId="0A286793" w:rsidR="0000695B" w:rsidRDefault="0000695B" w:rsidP="0000695B">
            <w:pPr>
              <w:rPr>
                <w:rFonts w:ascii="Aptos Display" w:hAnsi="Aptos Display" w:cstheme="minorHAnsi"/>
              </w:rPr>
            </w:pPr>
            <w:r>
              <w:rPr>
                <w:rFonts w:ascii="Aptos Display" w:hAnsi="Aptos Display" w:cstheme="minorHAnsi"/>
              </w:rPr>
              <w:t>Calculator Logic: Workflow</w:t>
            </w:r>
          </w:p>
        </w:tc>
      </w:tr>
    </w:tbl>
    <w:p w14:paraId="407CC48B" w14:textId="77777777" w:rsidR="00F55FD2" w:rsidRDefault="00F55FD2" w:rsidP="00EB5AA9">
      <w:pPr>
        <w:rPr>
          <w:rFonts w:ascii="Aptos Display" w:hAnsi="Aptos Display"/>
        </w:rPr>
      </w:pPr>
    </w:p>
    <w:p w14:paraId="54390435" w14:textId="77777777" w:rsidR="00302705" w:rsidRDefault="00302705" w:rsidP="00EB5AA9">
      <w:pPr>
        <w:rPr>
          <w:rFonts w:ascii="Aptos Display" w:hAnsi="Aptos Display"/>
        </w:rPr>
      </w:pPr>
    </w:p>
    <w:p w14:paraId="79E1AE22" w14:textId="77777777" w:rsidR="00302705" w:rsidRDefault="00302705" w:rsidP="00EB5AA9">
      <w:pPr>
        <w:rPr>
          <w:rFonts w:ascii="Aptos Display" w:hAnsi="Aptos Display"/>
        </w:rPr>
      </w:pPr>
    </w:p>
    <w:p w14:paraId="7C9EBA65" w14:textId="77777777" w:rsidR="00302705" w:rsidRDefault="00302705" w:rsidP="00EB5AA9">
      <w:pPr>
        <w:rPr>
          <w:rFonts w:ascii="Aptos Display" w:hAnsi="Aptos Display"/>
        </w:rPr>
      </w:pPr>
    </w:p>
    <w:p w14:paraId="43321C8A" w14:textId="77777777" w:rsidR="0087074C" w:rsidRDefault="0087074C" w:rsidP="0087074C">
      <w:pPr>
        <w:pStyle w:val="Heading2"/>
        <w:rPr>
          <w:rFonts w:ascii="Aptos Display" w:hAnsi="Aptos Display"/>
          <w:sz w:val="24"/>
          <w:szCs w:val="24"/>
        </w:rPr>
      </w:pPr>
      <w:bookmarkStart w:id="16" w:name="_Toc173511307"/>
      <w:bookmarkStart w:id="17" w:name="_Toc174375712"/>
      <w:r>
        <w:rPr>
          <w:rFonts w:ascii="Aptos Display" w:hAnsi="Aptos Display"/>
          <w:sz w:val="24"/>
          <w:szCs w:val="24"/>
        </w:rPr>
        <w:lastRenderedPageBreak/>
        <w:t>D</w:t>
      </w:r>
      <w:r w:rsidRPr="00687BE8">
        <w:rPr>
          <w:rFonts w:ascii="Aptos Display" w:hAnsi="Aptos Display"/>
          <w:sz w:val="24"/>
          <w:szCs w:val="24"/>
        </w:rPr>
        <w:t xml:space="preserve">. </w:t>
      </w:r>
      <w:r>
        <w:rPr>
          <w:rFonts w:ascii="Aptos Display" w:hAnsi="Aptos Display"/>
          <w:sz w:val="24"/>
          <w:szCs w:val="24"/>
        </w:rPr>
        <w:t>Lightning App for Backoffice</w:t>
      </w:r>
      <w:bookmarkEnd w:id="16"/>
      <w:bookmarkEnd w:id="17"/>
    </w:p>
    <w:p w14:paraId="747DAF06" w14:textId="77777777" w:rsidR="0087074C" w:rsidRPr="002773A2" w:rsidRDefault="0087074C" w:rsidP="0087074C"/>
    <w:p w14:paraId="14B071AB" w14:textId="77777777" w:rsidR="0087074C" w:rsidRDefault="0087074C" w:rsidP="0087074C">
      <w:pPr>
        <w:tabs>
          <w:tab w:val="left" w:pos="270"/>
        </w:tabs>
      </w:pPr>
      <w:r w:rsidRPr="00F6470C">
        <w:rPr>
          <w:rFonts w:ascii="Aptos Display" w:hAnsi="Aptos Display"/>
          <w:b/>
          <w:bCs/>
          <w:sz w:val="26"/>
          <w:szCs w:val="26"/>
        </w:rPr>
        <w:t>Feature 1</w:t>
      </w:r>
      <w:r>
        <w:t>: Monitoring and Notifications</w:t>
      </w:r>
    </w:p>
    <w:p w14:paraId="50056398" w14:textId="1BF9AB50" w:rsidR="0087074C" w:rsidRPr="00D02A2E" w:rsidRDefault="0087074C" w:rsidP="0087074C">
      <w:pPr>
        <w:pStyle w:val="ListParagraph"/>
        <w:numPr>
          <w:ilvl w:val="1"/>
          <w:numId w:val="32"/>
        </w:numPr>
        <w:rPr>
          <w:lang w:val="en-US"/>
        </w:rPr>
      </w:pPr>
      <w:r w:rsidRPr="00D02A2E">
        <w:rPr>
          <w:lang w:val="en-US"/>
        </w:rPr>
        <w:t xml:space="preserve">Back-Office users need to know when a new </w:t>
      </w:r>
      <w:r>
        <w:rPr>
          <w:lang w:val="en-US"/>
        </w:rPr>
        <w:t>lead</w:t>
      </w:r>
      <w:r w:rsidR="00EC4E9D">
        <w:rPr>
          <w:lang w:val="en-US"/>
        </w:rPr>
        <w:t xml:space="preserve"> </w:t>
      </w:r>
      <w:r w:rsidRPr="00D02A2E">
        <w:rPr>
          <w:lang w:val="en-US"/>
        </w:rPr>
        <w:t>has been registered by a customer and they need to work on it</w:t>
      </w:r>
    </w:p>
    <w:p w14:paraId="79CA9A14" w14:textId="77777777" w:rsidR="0087074C" w:rsidRDefault="0087074C" w:rsidP="0087074C">
      <w:pPr>
        <w:pStyle w:val="ListParagraph"/>
        <w:numPr>
          <w:ilvl w:val="1"/>
          <w:numId w:val="33"/>
        </w:numPr>
        <w:spacing w:after="0" w:line="240" w:lineRule="auto"/>
        <w:rPr>
          <w:lang w:val="en-US"/>
        </w:rPr>
      </w:pPr>
      <w:r>
        <w:rPr>
          <w:lang w:val="en-US"/>
        </w:rPr>
        <w:t xml:space="preserve">A </w:t>
      </w:r>
      <w:r w:rsidRPr="00DF48AE">
        <w:rPr>
          <w:b/>
          <w:bCs/>
          <w:u w:val="single"/>
          <w:lang w:val="en-US"/>
        </w:rPr>
        <w:t>Home Dashboard</w:t>
      </w:r>
      <w:r>
        <w:rPr>
          <w:lang w:val="en-US"/>
        </w:rPr>
        <w:t xml:space="preserve"> is available for user’s daily view of Workflow Status. </w:t>
      </w:r>
    </w:p>
    <w:p w14:paraId="6C85E5A0" w14:textId="31BE02D5" w:rsidR="0087074C" w:rsidRPr="00B764F6" w:rsidRDefault="0087074C" w:rsidP="0087074C">
      <w:pPr>
        <w:tabs>
          <w:tab w:val="left" w:pos="270"/>
        </w:tabs>
      </w:pPr>
      <w:r w:rsidRPr="00F6470C">
        <w:rPr>
          <w:rFonts w:ascii="Aptos Display" w:hAnsi="Aptos Display"/>
          <w:b/>
          <w:bCs/>
          <w:sz w:val="26"/>
          <w:szCs w:val="26"/>
        </w:rPr>
        <w:t>Feature 2:</w:t>
      </w:r>
      <w:r w:rsidRPr="00B764F6">
        <w:t xml:space="preserve"> </w:t>
      </w:r>
      <w:r w:rsidR="00EC4E9D">
        <w:t>Lead Management</w:t>
      </w:r>
    </w:p>
    <w:p w14:paraId="67C72EC6" w14:textId="77777777" w:rsidR="0087074C" w:rsidRDefault="0087074C" w:rsidP="0087074C">
      <w:pPr>
        <w:pStyle w:val="ListParagraph"/>
        <w:numPr>
          <w:ilvl w:val="1"/>
          <w:numId w:val="32"/>
        </w:numPr>
        <w:rPr>
          <w:lang w:val="en-US"/>
        </w:rPr>
      </w:pPr>
      <w:r>
        <w:rPr>
          <w:lang w:val="en-US"/>
        </w:rPr>
        <w:t>A c</w:t>
      </w:r>
      <w:r w:rsidRPr="00B764F6">
        <w:rPr>
          <w:lang w:val="en-US"/>
        </w:rPr>
        <w:t>onsole Lightning App</w:t>
      </w:r>
      <w:r>
        <w:rPr>
          <w:lang w:val="en-US"/>
        </w:rPr>
        <w:t xml:space="preserve"> is created with necessary Tabs: Accounts, Cases, Tasks, Reports, Dashboards, etc.</w:t>
      </w:r>
    </w:p>
    <w:p w14:paraId="5F5A4150" w14:textId="77777777" w:rsidR="0087074C" w:rsidRDefault="0087074C" w:rsidP="0087074C">
      <w:pPr>
        <w:pStyle w:val="ListParagraph"/>
        <w:numPr>
          <w:ilvl w:val="1"/>
          <w:numId w:val="32"/>
        </w:numPr>
        <w:rPr>
          <w:lang w:val="en-US"/>
        </w:rPr>
      </w:pPr>
      <w:r>
        <w:rPr>
          <w:lang w:val="en-US"/>
        </w:rPr>
        <w:t>Setup Page Layouts</w:t>
      </w:r>
    </w:p>
    <w:p w14:paraId="24887CAC" w14:textId="77777777" w:rsidR="0087074C" w:rsidRPr="00A109C2" w:rsidRDefault="0087074C" w:rsidP="0087074C">
      <w:pPr>
        <w:pStyle w:val="ListParagraph"/>
        <w:numPr>
          <w:ilvl w:val="1"/>
          <w:numId w:val="32"/>
        </w:numPr>
        <w:rPr>
          <w:lang w:val="en-US"/>
        </w:rPr>
      </w:pPr>
      <w:r>
        <w:rPr>
          <w:lang w:val="en-US"/>
        </w:rPr>
        <w:t xml:space="preserve"> Lightning Page</w:t>
      </w:r>
    </w:p>
    <w:p w14:paraId="23238776" w14:textId="77777777" w:rsidR="0087074C" w:rsidRDefault="0087074C" w:rsidP="0087074C">
      <w:pPr>
        <w:tabs>
          <w:tab w:val="left" w:pos="270"/>
        </w:tabs>
      </w:pPr>
      <w:r w:rsidRPr="00F6470C">
        <w:rPr>
          <w:rFonts w:ascii="Aptos Display" w:hAnsi="Aptos Display"/>
          <w:b/>
          <w:bCs/>
          <w:sz w:val="26"/>
          <w:szCs w:val="26"/>
        </w:rPr>
        <w:t>Feature 3:</w:t>
      </w:r>
      <w:r w:rsidRPr="00B764F6">
        <w:t xml:space="preserve"> </w:t>
      </w:r>
      <w:r>
        <w:t>Segregated Security</w:t>
      </w:r>
    </w:p>
    <w:p w14:paraId="25107D74" w14:textId="77777777" w:rsidR="0087074C" w:rsidRDefault="0087074C" w:rsidP="0087074C">
      <w:pPr>
        <w:pStyle w:val="ListParagraph"/>
        <w:numPr>
          <w:ilvl w:val="1"/>
          <w:numId w:val="33"/>
        </w:numPr>
        <w:spacing w:after="0" w:line="240" w:lineRule="auto"/>
        <w:rPr>
          <w:lang w:val="en-US"/>
        </w:rPr>
      </w:pPr>
      <w:r>
        <w:rPr>
          <w:lang w:val="en-US"/>
        </w:rPr>
        <w:t xml:space="preserve">Define and Design </w:t>
      </w:r>
      <w:r w:rsidRPr="00FC2B77">
        <w:rPr>
          <w:b/>
          <w:bCs/>
          <w:u w:val="single"/>
          <w:lang w:val="en-US"/>
        </w:rPr>
        <w:t>Permission Sets</w:t>
      </w:r>
      <w:r>
        <w:rPr>
          <w:lang w:val="en-US"/>
        </w:rPr>
        <w:t xml:space="preserve"> for </w:t>
      </w:r>
      <w:r w:rsidRPr="00FC2B77">
        <w:rPr>
          <w:b/>
          <w:bCs/>
          <w:u w:val="single"/>
          <w:lang w:val="en-US"/>
        </w:rPr>
        <w:t>Customer</w:t>
      </w:r>
      <w:r>
        <w:rPr>
          <w:lang w:val="en-US"/>
        </w:rPr>
        <w:t xml:space="preserve"> and </w:t>
      </w:r>
      <w:r w:rsidRPr="00FC2B77">
        <w:rPr>
          <w:b/>
          <w:bCs/>
          <w:u w:val="single"/>
          <w:lang w:val="en-US"/>
        </w:rPr>
        <w:t>Back-Office</w:t>
      </w:r>
      <w:r>
        <w:rPr>
          <w:lang w:val="en-US"/>
        </w:rPr>
        <w:t xml:space="preserve"> Users</w:t>
      </w:r>
    </w:p>
    <w:p w14:paraId="04A99ED7" w14:textId="77777777" w:rsidR="0087074C" w:rsidRPr="00D526E8" w:rsidRDefault="0087074C" w:rsidP="0087074C">
      <w:pPr>
        <w:pStyle w:val="ListParagraph"/>
        <w:spacing w:after="0" w:line="240" w:lineRule="auto"/>
        <w:ind w:left="1440"/>
        <w:rPr>
          <w:lang w:val="en-US"/>
        </w:rPr>
      </w:pPr>
    </w:p>
    <w:p w14:paraId="7A3F4D75" w14:textId="77777777" w:rsidR="0087074C" w:rsidRDefault="0087074C" w:rsidP="0087074C">
      <w:pPr>
        <w:pStyle w:val="Heading2"/>
        <w:rPr>
          <w:rFonts w:ascii="Aptos Display" w:hAnsi="Aptos Display"/>
          <w:sz w:val="24"/>
          <w:szCs w:val="24"/>
        </w:rPr>
      </w:pPr>
      <w:bookmarkStart w:id="18" w:name="_Toc173511308"/>
      <w:bookmarkStart w:id="19" w:name="_Toc174375713"/>
      <w:r>
        <w:rPr>
          <w:rFonts w:ascii="Aptos Display" w:hAnsi="Aptos Display"/>
          <w:sz w:val="24"/>
          <w:szCs w:val="24"/>
        </w:rPr>
        <w:t>E</w:t>
      </w:r>
      <w:r w:rsidRPr="00687BE8">
        <w:rPr>
          <w:rFonts w:ascii="Aptos Display" w:hAnsi="Aptos Display"/>
          <w:sz w:val="24"/>
          <w:szCs w:val="24"/>
        </w:rPr>
        <w:t xml:space="preserve">. </w:t>
      </w:r>
      <w:r>
        <w:rPr>
          <w:rFonts w:ascii="Aptos Display" w:hAnsi="Aptos Display"/>
          <w:sz w:val="24"/>
          <w:szCs w:val="24"/>
        </w:rPr>
        <w:t>Challenges</w:t>
      </w:r>
      <w:bookmarkEnd w:id="18"/>
      <w:bookmarkEnd w:id="19"/>
    </w:p>
    <w:p w14:paraId="698B79E9" w14:textId="77777777" w:rsidR="0087074C" w:rsidRPr="008170C6" w:rsidRDefault="0087074C" w:rsidP="0087074C">
      <w:pPr>
        <w:spacing w:after="0" w:line="240" w:lineRule="auto"/>
        <w:rPr>
          <w:lang w:val="en-US"/>
        </w:rPr>
      </w:pPr>
    </w:p>
    <w:p w14:paraId="26D0DBF4" w14:textId="77777777" w:rsidR="0087074C" w:rsidRDefault="0087074C" w:rsidP="0087074C">
      <w:r>
        <w:t>Challenges were created to increase the complexity of the project. Below the different challenges with its corresponding category:</w:t>
      </w:r>
    </w:p>
    <w:p w14:paraId="3592E03B" w14:textId="7728EBB0" w:rsidR="0087074C" w:rsidRDefault="00EC4E9D" w:rsidP="0087074C">
      <w:pPr>
        <w:pStyle w:val="ListParagraph"/>
        <w:numPr>
          <w:ilvl w:val="1"/>
          <w:numId w:val="33"/>
        </w:numPr>
      </w:pPr>
      <w:r>
        <w:t xml:space="preserve">Develop a solution </w:t>
      </w:r>
      <w:r w:rsidR="00107716">
        <w:t xml:space="preserve">to minimize the </w:t>
      </w:r>
      <w:r w:rsidR="00B852D3">
        <w:t>number</w:t>
      </w:r>
      <w:r w:rsidR="00107716">
        <w:t xml:space="preserve"> o</w:t>
      </w:r>
      <w:r w:rsidR="00667B39">
        <w:t>f</w:t>
      </w:r>
      <w:r w:rsidR="00107716">
        <w:t xml:space="preserve"> duplicate leads</w:t>
      </w:r>
      <w:r w:rsidR="0087074C">
        <w:t>. This challenge is highly encouraged.</w:t>
      </w:r>
    </w:p>
    <w:p w14:paraId="66C8417D" w14:textId="69E147B7" w:rsidR="00107716" w:rsidRDefault="00107716" w:rsidP="0087074C">
      <w:pPr>
        <w:pStyle w:val="ListParagraph"/>
        <w:numPr>
          <w:ilvl w:val="1"/>
          <w:numId w:val="33"/>
        </w:numPr>
      </w:pPr>
      <w:r>
        <w:t xml:space="preserve">Do research about Salesforce Financial Services and </w:t>
      </w:r>
      <w:r w:rsidR="00667B39">
        <w:t>explain if this can simplif</w:t>
      </w:r>
      <w:r w:rsidR="00C82579">
        <w:t>y the process described in this document</w:t>
      </w:r>
    </w:p>
    <w:p w14:paraId="5EB100F0" w14:textId="243B5844" w:rsidR="0087074C" w:rsidRDefault="00DA022A" w:rsidP="0087074C">
      <w:pPr>
        <w:pStyle w:val="ListParagraph"/>
        <w:numPr>
          <w:ilvl w:val="1"/>
          <w:numId w:val="33"/>
        </w:numPr>
      </w:pPr>
      <w:r>
        <w:t>The following challen</w:t>
      </w:r>
      <w:r w:rsidR="003722E6">
        <w:t>g</w:t>
      </w:r>
      <w:r w:rsidR="00B852D3">
        <w:t xml:space="preserve">es </w:t>
      </w:r>
      <w:r w:rsidR="0087074C">
        <w:t>are considered as nice to have and should only be worked on if enough time is available.</w:t>
      </w:r>
    </w:p>
    <w:p w14:paraId="3B1BAA21" w14:textId="64AF6445" w:rsidR="00B852D3" w:rsidRPr="00B852D3" w:rsidRDefault="00B852D3" w:rsidP="00B852D3">
      <w:pPr>
        <w:pStyle w:val="ListParagraph"/>
        <w:numPr>
          <w:ilvl w:val="2"/>
          <w:numId w:val="33"/>
        </w:numPr>
      </w:pPr>
      <w:r>
        <w:t>Do research about Salesforce Financial Services and explain if this can simplify the process described in this document</w:t>
      </w:r>
    </w:p>
    <w:p w14:paraId="41DF9EAC" w14:textId="0B46EDC1" w:rsidR="0087074C" w:rsidRDefault="0087074C" w:rsidP="0087074C">
      <w:pPr>
        <w:pStyle w:val="ListParagraph"/>
        <w:numPr>
          <w:ilvl w:val="2"/>
          <w:numId w:val="33"/>
        </w:numPr>
        <w:rPr>
          <w:lang w:val="en-US"/>
        </w:rPr>
      </w:pPr>
      <w:r w:rsidRPr="00D120FA">
        <w:rPr>
          <w:lang w:val="en-US"/>
        </w:rPr>
        <w:t>Implement chatbots for customer interaction and initial triage.</w:t>
      </w:r>
    </w:p>
    <w:p w14:paraId="53635C8F" w14:textId="77777777" w:rsidR="000E171C" w:rsidRDefault="000E171C" w:rsidP="000E171C">
      <w:pPr>
        <w:pStyle w:val="Heading2"/>
        <w:rPr>
          <w:rFonts w:ascii="Aptos Display" w:hAnsi="Aptos Display"/>
          <w:sz w:val="24"/>
          <w:szCs w:val="24"/>
        </w:rPr>
      </w:pPr>
      <w:bookmarkStart w:id="20" w:name="_Toc173511309"/>
      <w:bookmarkStart w:id="21" w:name="_Toc174375714"/>
      <w:r>
        <w:rPr>
          <w:rFonts w:ascii="Aptos Display" w:hAnsi="Aptos Display"/>
          <w:sz w:val="24"/>
          <w:szCs w:val="24"/>
        </w:rPr>
        <w:t>F</w:t>
      </w:r>
      <w:r w:rsidRPr="00687BE8">
        <w:rPr>
          <w:rFonts w:ascii="Aptos Display" w:hAnsi="Aptos Display"/>
          <w:sz w:val="24"/>
          <w:szCs w:val="24"/>
        </w:rPr>
        <w:t xml:space="preserve">. </w:t>
      </w:r>
      <w:r>
        <w:rPr>
          <w:rFonts w:ascii="Aptos Display" w:hAnsi="Aptos Display"/>
          <w:sz w:val="24"/>
          <w:szCs w:val="24"/>
        </w:rPr>
        <w:t>Development Guidelines</w:t>
      </w:r>
      <w:bookmarkEnd w:id="20"/>
      <w:bookmarkEnd w:id="21"/>
    </w:p>
    <w:p w14:paraId="25E2ADCC" w14:textId="77777777" w:rsidR="000E171C" w:rsidRPr="000845A7" w:rsidRDefault="000E171C" w:rsidP="000E171C">
      <w:pPr>
        <w:pStyle w:val="ListParagraph"/>
        <w:numPr>
          <w:ilvl w:val="0"/>
          <w:numId w:val="34"/>
        </w:numPr>
        <w:rPr>
          <w:lang w:val="en-US"/>
        </w:rPr>
      </w:pPr>
      <w:r w:rsidRPr="000845A7">
        <w:rPr>
          <w:lang w:val="en-US"/>
        </w:rPr>
        <w:t>Coding Standards: Follow industry best practices and Salesforce development guidelines.</w:t>
      </w:r>
    </w:p>
    <w:p w14:paraId="04322868" w14:textId="77777777" w:rsidR="000E171C" w:rsidRPr="000845A7" w:rsidRDefault="000E171C" w:rsidP="000E171C">
      <w:pPr>
        <w:pStyle w:val="ListParagraph"/>
        <w:numPr>
          <w:ilvl w:val="0"/>
          <w:numId w:val="34"/>
        </w:numPr>
        <w:rPr>
          <w:lang w:val="en-US"/>
        </w:rPr>
      </w:pPr>
      <w:r w:rsidRPr="000845A7">
        <w:rPr>
          <w:lang w:val="en-US"/>
        </w:rPr>
        <w:t>Version Control: Use a version control system (e.g., Git) for code management.</w:t>
      </w:r>
    </w:p>
    <w:p w14:paraId="1344C13A" w14:textId="77777777" w:rsidR="000E171C" w:rsidRPr="000845A7" w:rsidRDefault="000E171C" w:rsidP="000E171C">
      <w:pPr>
        <w:pStyle w:val="ListParagraph"/>
        <w:numPr>
          <w:ilvl w:val="0"/>
          <w:numId w:val="34"/>
        </w:numPr>
        <w:rPr>
          <w:lang w:val="en-US"/>
        </w:rPr>
      </w:pPr>
      <w:r w:rsidRPr="000845A7">
        <w:rPr>
          <w:lang w:val="en-US"/>
        </w:rPr>
        <w:t>Testing: Implement unit tests, integration tests, and user acceptance testing.</w:t>
      </w:r>
    </w:p>
    <w:p w14:paraId="4FB57E53" w14:textId="77777777" w:rsidR="000E171C" w:rsidRPr="000845A7" w:rsidRDefault="000E171C" w:rsidP="000E171C">
      <w:pPr>
        <w:pStyle w:val="ListParagraph"/>
        <w:numPr>
          <w:ilvl w:val="0"/>
          <w:numId w:val="34"/>
        </w:numPr>
        <w:rPr>
          <w:lang w:val="en-US"/>
        </w:rPr>
      </w:pPr>
      <w:r w:rsidRPr="000845A7">
        <w:rPr>
          <w:lang w:val="en-US"/>
        </w:rPr>
        <w:t>Documentation: Maintain clear and comprehensive documentation of all code and processes.</w:t>
      </w:r>
    </w:p>
    <w:p w14:paraId="00BC0F19" w14:textId="77777777" w:rsidR="000E171C" w:rsidRPr="000845A7" w:rsidRDefault="000E171C" w:rsidP="000E171C">
      <w:pPr>
        <w:pStyle w:val="ListParagraph"/>
        <w:numPr>
          <w:ilvl w:val="0"/>
          <w:numId w:val="34"/>
        </w:numPr>
        <w:rPr>
          <w:lang w:val="en-US"/>
        </w:rPr>
      </w:pPr>
      <w:r w:rsidRPr="000845A7">
        <w:rPr>
          <w:lang w:val="en-US"/>
        </w:rPr>
        <w:t>Identify Potential Risks: Delays in development, integration challenges, data security issues.</w:t>
      </w:r>
    </w:p>
    <w:p w14:paraId="3F23BE71" w14:textId="77777777" w:rsidR="0087074C" w:rsidRPr="0087074C" w:rsidRDefault="0087074C" w:rsidP="0087074C">
      <w:pPr>
        <w:jc w:val="both"/>
        <w:rPr>
          <w:rFonts w:ascii="Aptos Display" w:hAnsi="Aptos Display"/>
          <w:lang w:val="en-US"/>
        </w:rPr>
      </w:pPr>
    </w:p>
    <w:p w14:paraId="64F11AC2" w14:textId="12784DBB" w:rsidR="008D0224" w:rsidRDefault="000E171C" w:rsidP="008D0224">
      <w:pPr>
        <w:pStyle w:val="Heading2"/>
        <w:rPr>
          <w:rFonts w:ascii="Aptos Display" w:hAnsi="Aptos Display"/>
          <w:sz w:val="24"/>
          <w:szCs w:val="24"/>
        </w:rPr>
      </w:pPr>
      <w:bookmarkStart w:id="22" w:name="_Toc174375715"/>
      <w:r>
        <w:rPr>
          <w:rFonts w:ascii="Aptos Display" w:hAnsi="Aptos Display"/>
          <w:sz w:val="24"/>
          <w:szCs w:val="24"/>
        </w:rPr>
        <w:t>G</w:t>
      </w:r>
      <w:r w:rsidR="008D0224" w:rsidRPr="005D7476">
        <w:rPr>
          <w:rFonts w:ascii="Aptos Display" w:hAnsi="Aptos Display"/>
          <w:sz w:val="24"/>
          <w:szCs w:val="24"/>
        </w:rPr>
        <w:t xml:space="preserve">. </w:t>
      </w:r>
      <w:r w:rsidR="00313DC6">
        <w:rPr>
          <w:rFonts w:ascii="Aptos Display" w:hAnsi="Aptos Display"/>
          <w:sz w:val="24"/>
          <w:szCs w:val="24"/>
        </w:rPr>
        <w:t>Reference Doc</w:t>
      </w:r>
      <w:r w:rsidR="00553B15">
        <w:rPr>
          <w:rFonts w:ascii="Aptos Display" w:hAnsi="Aptos Display"/>
          <w:sz w:val="24"/>
          <w:szCs w:val="24"/>
        </w:rPr>
        <w:t>s</w:t>
      </w:r>
      <w:bookmarkEnd w:id="22"/>
    </w:p>
    <w:p w14:paraId="1F0FA2EB" w14:textId="77777777" w:rsidR="00553B15" w:rsidRDefault="00553B15" w:rsidP="00553B15">
      <w:pPr>
        <w:pStyle w:val="ListParagraph"/>
        <w:numPr>
          <w:ilvl w:val="0"/>
          <w:numId w:val="31"/>
        </w:numPr>
      </w:pPr>
      <w:r>
        <w:t>The following document has the process flow, web forms and notification details.</w:t>
      </w:r>
    </w:p>
    <w:p w14:paraId="1AFAB572" w14:textId="0BC1F036" w:rsidR="00553B15" w:rsidRPr="00553B15" w:rsidRDefault="00794DDF" w:rsidP="00EA0AD3">
      <w:pPr>
        <w:pStyle w:val="ListParagraph"/>
        <w:jc w:val="center"/>
      </w:pPr>
      <w:r>
        <w:object w:dxaOrig="1508" w:dyaOrig="984" w14:anchorId="1FFBB8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24" o:title=""/>
          </v:shape>
          <o:OLEObject Type="Embed" ProgID="PowerPoint.Show.12" ShapeID="_x0000_i1025" DrawAspect="Icon" ObjectID="_1784988633" r:id="rId25"/>
        </w:object>
      </w:r>
    </w:p>
    <w:p w14:paraId="70F325B6" w14:textId="35B44763" w:rsidR="008D0224" w:rsidRDefault="00302705" w:rsidP="00302705">
      <w:pPr>
        <w:pStyle w:val="ListParagraph"/>
        <w:numPr>
          <w:ilvl w:val="0"/>
          <w:numId w:val="31"/>
        </w:numPr>
        <w:jc w:val="both"/>
        <w:rPr>
          <w:rFonts w:ascii="Aptos Display" w:hAnsi="Aptos Display"/>
        </w:rPr>
      </w:pPr>
      <w:r>
        <w:rPr>
          <w:rFonts w:ascii="Aptos Display" w:hAnsi="Aptos Display"/>
        </w:rPr>
        <w:t xml:space="preserve">Prequalification Letter </w:t>
      </w:r>
      <w:r w:rsidR="00506281">
        <w:rPr>
          <w:rFonts w:ascii="Aptos Display" w:hAnsi="Aptos Display"/>
        </w:rPr>
        <w:t>Engine / Calculator</w:t>
      </w:r>
    </w:p>
    <w:p w14:paraId="4CA97CD1" w14:textId="0D4D0F12" w:rsidR="00506281" w:rsidRDefault="006A2B0E" w:rsidP="00F62448">
      <w:pPr>
        <w:pStyle w:val="ListParagraph"/>
        <w:jc w:val="center"/>
        <w:rPr>
          <w:rFonts w:ascii="Aptos Display" w:hAnsi="Aptos Display"/>
        </w:rPr>
      </w:pPr>
      <w:hyperlink r:id="rId26" w:history="1">
        <w:proofErr w:type="spellStart"/>
        <w:r w:rsidR="00BB45B6" w:rsidRPr="00BB45B6">
          <w:rPr>
            <w:rStyle w:val="Hyperlink"/>
            <w:rFonts w:ascii="Aptos Display" w:hAnsi="Aptos Display"/>
          </w:rPr>
          <w:t>Prequalification_Engine_Workbook</w:t>
        </w:r>
        <w:proofErr w:type="spellEnd"/>
      </w:hyperlink>
    </w:p>
    <w:p w14:paraId="5FB75A8B" w14:textId="77777777" w:rsidR="00506281" w:rsidRPr="00302705" w:rsidRDefault="00506281" w:rsidP="00506281">
      <w:pPr>
        <w:pStyle w:val="ListParagraph"/>
        <w:jc w:val="both"/>
        <w:rPr>
          <w:rFonts w:ascii="Aptos Display" w:hAnsi="Aptos Display"/>
        </w:rPr>
      </w:pPr>
    </w:p>
    <w:p w14:paraId="50A4F0C1" w14:textId="49FB02F3" w:rsidR="005D7476" w:rsidRDefault="000E171C" w:rsidP="00BD5888">
      <w:pPr>
        <w:pStyle w:val="Heading2"/>
        <w:rPr>
          <w:rFonts w:ascii="Aptos Display" w:hAnsi="Aptos Display"/>
          <w:sz w:val="24"/>
          <w:szCs w:val="24"/>
        </w:rPr>
      </w:pPr>
      <w:bookmarkStart w:id="23" w:name="_Toc174375716"/>
      <w:r>
        <w:rPr>
          <w:rFonts w:ascii="Aptos Display" w:hAnsi="Aptos Display"/>
          <w:sz w:val="24"/>
          <w:szCs w:val="24"/>
        </w:rPr>
        <w:t>H</w:t>
      </w:r>
      <w:r w:rsidR="0026648B" w:rsidRPr="005D7476">
        <w:rPr>
          <w:rFonts w:ascii="Aptos Display" w:hAnsi="Aptos Display"/>
          <w:sz w:val="24"/>
          <w:szCs w:val="24"/>
        </w:rPr>
        <w:t xml:space="preserve">. </w:t>
      </w:r>
      <w:r w:rsidR="001B68CD" w:rsidRPr="005D7476">
        <w:rPr>
          <w:rFonts w:ascii="Aptos Display" w:hAnsi="Aptos Display"/>
          <w:sz w:val="24"/>
          <w:szCs w:val="24"/>
        </w:rPr>
        <w:t>Operational / Fu</w:t>
      </w:r>
      <w:r w:rsidR="005D7476">
        <w:rPr>
          <w:rFonts w:ascii="Aptos Display" w:hAnsi="Aptos Display"/>
          <w:sz w:val="24"/>
          <w:szCs w:val="24"/>
        </w:rPr>
        <w:t>n</w:t>
      </w:r>
      <w:r w:rsidR="001B68CD" w:rsidRPr="005D7476">
        <w:rPr>
          <w:rFonts w:ascii="Aptos Display" w:hAnsi="Aptos Display"/>
          <w:sz w:val="24"/>
          <w:szCs w:val="24"/>
        </w:rPr>
        <w:t>ctional Requirements: User Stories</w:t>
      </w:r>
      <w:bookmarkEnd w:id="23"/>
    </w:p>
    <w:p w14:paraId="440F3E2A" w14:textId="77777777" w:rsidR="00C867BF" w:rsidRDefault="00C867BF" w:rsidP="00C867BF"/>
    <w:p w14:paraId="26FBCBFE" w14:textId="132DCF70" w:rsidR="00BD5888" w:rsidRPr="00C867BF" w:rsidRDefault="00C867BF" w:rsidP="00BD5888">
      <w:pPr>
        <w:rPr>
          <w:rFonts w:ascii="Aptos Display" w:hAnsi="Aptos Display"/>
          <w:b/>
          <w:bCs/>
        </w:rPr>
      </w:pPr>
      <w:r w:rsidRPr="008631FE">
        <w:rPr>
          <w:rFonts w:ascii="Aptos Display" w:hAnsi="Aptos Display"/>
          <w:b/>
          <w:bCs/>
        </w:rPr>
        <w:t xml:space="preserve">Table </w:t>
      </w:r>
      <w:r w:rsidR="003D64EE">
        <w:rPr>
          <w:rFonts w:ascii="Aptos Display" w:hAnsi="Aptos Display"/>
          <w:b/>
          <w:bCs/>
        </w:rPr>
        <w:t>3</w:t>
      </w:r>
      <w:r w:rsidRPr="008631FE">
        <w:rPr>
          <w:rFonts w:ascii="Aptos Display" w:hAnsi="Aptos Display"/>
          <w:b/>
          <w:bCs/>
        </w:rPr>
        <w:t xml:space="preserve">. </w:t>
      </w:r>
      <w:r>
        <w:rPr>
          <w:rFonts w:ascii="Aptos Display" w:hAnsi="Aptos Display"/>
          <w:b/>
          <w:bCs/>
        </w:rPr>
        <w:t>Requirements - User Stories</w:t>
      </w:r>
    </w:p>
    <w:tbl>
      <w:tblPr>
        <w:tblStyle w:val="TableGrid"/>
        <w:tblW w:w="0" w:type="auto"/>
        <w:tblInd w:w="-5" w:type="dxa"/>
        <w:tblLook w:val="04A0" w:firstRow="1" w:lastRow="0" w:firstColumn="1" w:lastColumn="0" w:noHBand="0" w:noVBand="1"/>
      </w:tblPr>
      <w:tblGrid>
        <w:gridCol w:w="450"/>
        <w:gridCol w:w="1949"/>
        <w:gridCol w:w="1079"/>
        <w:gridCol w:w="2782"/>
        <w:gridCol w:w="1341"/>
        <w:gridCol w:w="2299"/>
      </w:tblGrid>
      <w:tr w:rsidR="007777FE" w:rsidRPr="00E53C09" w14:paraId="31AD54A7" w14:textId="77777777" w:rsidTr="00960F1F">
        <w:tc>
          <w:tcPr>
            <w:tcW w:w="450" w:type="dxa"/>
          </w:tcPr>
          <w:p w14:paraId="73FF11F1" w14:textId="77777777" w:rsidR="0026648B" w:rsidRPr="00E53C09" w:rsidRDefault="0026648B" w:rsidP="00EB5AA9">
            <w:pPr>
              <w:rPr>
                <w:rFonts w:ascii="Aptos Display" w:hAnsi="Aptos Display"/>
              </w:rPr>
            </w:pPr>
            <w:r w:rsidRPr="00E53C09">
              <w:rPr>
                <w:rFonts w:ascii="Aptos Display" w:hAnsi="Aptos Display"/>
              </w:rPr>
              <w:t>ID</w:t>
            </w:r>
          </w:p>
        </w:tc>
        <w:tc>
          <w:tcPr>
            <w:tcW w:w="1949" w:type="dxa"/>
          </w:tcPr>
          <w:p w14:paraId="1B604177" w14:textId="7016EC3C" w:rsidR="0026648B" w:rsidRPr="00E53C09" w:rsidRDefault="0026648B" w:rsidP="00BF7CA4">
            <w:pPr>
              <w:jc w:val="center"/>
              <w:rPr>
                <w:rFonts w:ascii="Aptos Display" w:hAnsi="Aptos Display"/>
              </w:rPr>
            </w:pPr>
            <w:r w:rsidRPr="00E53C09">
              <w:rPr>
                <w:rFonts w:ascii="Aptos Display" w:hAnsi="Aptos Display"/>
              </w:rPr>
              <w:t>P</w:t>
            </w:r>
            <w:r w:rsidR="008F7BB3">
              <w:rPr>
                <w:rFonts w:ascii="Aptos Display" w:hAnsi="Aptos Display"/>
              </w:rPr>
              <w:t>rocess</w:t>
            </w:r>
          </w:p>
        </w:tc>
        <w:tc>
          <w:tcPr>
            <w:tcW w:w="1079" w:type="dxa"/>
          </w:tcPr>
          <w:p w14:paraId="56BC2FE5" w14:textId="667A1826" w:rsidR="0026648B" w:rsidRPr="00E53C09" w:rsidRDefault="008F7BB3" w:rsidP="00BF7CA4">
            <w:pPr>
              <w:jc w:val="center"/>
              <w:rPr>
                <w:rFonts w:ascii="Aptos Display" w:hAnsi="Aptos Display"/>
              </w:rPr>
            </w:pPr>
            <w:r>
              <w:rPr>
                <w:rFonts w:ascii="Aptos Display" w:hAnsi="Aptos Display"/>
              </w:rPr>
              <w:t>User</w:t>
            </w:r>
          </w:p>
        </w:tc>
        <w:tc>
          <w:tcPr>
            <w:tcW w:w="2782" w:type="dxa"/>
          </w:tcPr>
          <w:p w14:paraId="0C8650D7" w14:textId="2D1334B0" w:rsidR="0026648B" w:rsidRPr="00E53C09" w:rsidRDefault="008F7BB3" w:rsidP="00BF7CA4">
            <w:pPr>
              <w:jc w:val="center"/>
              <w:rPr>
                <w:rFonts w:ascii="Aptos Display" w:hAnsi="Aptos Display"/>
              </w:rPr>
            </w:pPr>
            <w:r>
              <w:rPr>
                <w:rFonts w:ascii="Aptos Display" w:hAnsi="Aptos Display"/>
              </w:rPr>
              <w:t>User Story</w:t>
            </w:r>
          </w:p>
        </w:tc>
        <w:tc>
          <w:tcPr>
            <w:tcW w:w="1341" w:type="dxa"/>
          </w:tcPr>
          <w:p w14:paraId="17D80A1F" w14:textId="534D11E4" w:rsidR="0026648B" w:rsidRPr="00E53C09" w:rsidRDefault="008F7BB3" w:rsidP="00BF7CA4">
            <w:pPr>
              <w:jc w:val="center"/>
              <w:rPr>
                <w:rFonts w:ascii="Aptos Display" w:hAnsi="Aptos Display"/>
              </w:rPr>
            </w:pPr>
            <w:r>
              <w:rPr>
                <w:rFonts w:ascii="Aptos Display" w:hAnsi="Aptos Display"/>
              </w:rPr>
              <w:t>Criticality</w:t>
            </w:r>
          </w:p>
        </w:tc>
        <w:tc>
          <w:tcPr>
            <w:tcW w:w="2299" w:type="dxa"/>
          </w:tcPr>
          <w:p w14:paraId="5608FBB6" w14:textId="455BE49D" w:rsidR="0026648B" w:rsidRPr="00E53C09" w:rsidRDefault="008F7BB3" w:rsidP="00BF7CA4">
            <w:pPr>
              <w:jc w:val="center"/>
              <w:rPr>
                <w:rFonts w:ascii="Aptos Display" w:hAnsi="Aptos Display"/>
              </w:rPr>
            </w:pPr>
            <w:r>
              <w:rPr>
                <w:rFonts w:ascii="Aptos Display" w:hAnsi="Aptos Display"/>
              </w:rPr>
              <w:t>Proposed Solution</w:t>
            </w:r>
          </w:p>
        </w:tc>
      </w:tr>
      <w:tr w:rsidR="007777FE" w:rsidRPr="002F4CC2" w14:paraId="406C3D03" w14:textId="77777777" w:rsidTr="00F61F8D">
        <w:tc>
          <w:tcPr>
            <w:tcW w:w="450" w:type="dxa"/>
          </w:tcPr>
          <w:p w14:paraId="38E4DBEE" w14:textId="6B9FCC79" w:rsidR="0026648B" w:rsidRPr="00E53C09" w:rsidRDefault="0026648B" w:rsidP="00EB5AA9">
            <w:pPr>
              <w:rPr>
                <w:rFonts w:ascii="Aptos Display" w:hAnsi="Aptos Display"/>
              </w:rPr>
            </w:pPr>
            <w:r w:rsidRPr="00E53C09">
              <w:rPr>
                <w:rFonts w:ascii="Aptos Display" w:hAnsi="Aptos Display"/>
              </w:rPr>
              <w:t>1</w:t>
            </w:r>
          </w:p>
        </w:tc>
        <w:tc>
          <w:tcPr>
            <w:tcW w:w="1949" w:type="dxa"/>
          </w:tcPr>
          <w:p w14:paraId="3ED5FDCC" w14:textId="07321445" w:rsidR="0026648B" w:rsidRPr="002F4CC2" w:rsidRDefault="0026648B" w:rsidP="00EB5AA9">
            <w:pPr>
              <w:rPr>
                <w:rFonts w:ascii="Aptos Display" w:hAnsi="Aptos Display"/>
                <w:lang w:val="es-PR"/>
              </w:rPr>
            </w:pPr>
          </w:p>
        </w:tc>
        <w:tc>
          <w:tcPr>
            <w:tcW w:w="1079" w:type="dxa"/>
          </w:tcPr>
          <w:p w14:paraId="327647C3" w14:textId="613A21F6" w:rsidR="0026648B" w:rsidRPr="00E53C09" w:rsidRDefault="0026648B" w:rsidP="00EB5AA9">
            <w:pPr>
              <w:rPr>
                <w:rFonts w:ascii="Aptos Display" w:hAnsi="Aptos Display"/>
              </w:rPr>
            </w:pPr>
          </w:p>
        </w:tc>
        <w:tc>
          <w:tcPr>
            <w:tcW w:w="2782" w:type="dxa"/>
          </w:tcPr>
          <w:p w14:paraId="7EABD6B5" w14:textId="0F99F070" w:rsidR="0026648B" w:rsidRPr="002F4CC2" w:rsidRDefault="0026648B" w:rsidP="00EB5AA9">
            <w:pPr>
              <w:rPr>
                <w:rFonts w:ascii="Aptos Display" w:hAnsi="Aptos Display"/>
                <w:lang w:val="es-PR"/>
              </w:rPr>
            </w:pPr>
          </w:p>
        </w:tc>
        <w:tc>
          <w:tcPr>
            <w:tcW w:w="1341" w:type="dxa"/>
          </w:tcPr>
          <w:p w14:paraId="2158D9EA" w14:textId="58CFB715" w:rsidR="0026648B" w:rsidRPr="00E53C09" w:rsidRDefault="0026648B" w:rsidP="00EB5AA9">
            <w:pPr>
              <w:rPr>
                <w:rFonts w:ascii="Aptos Display" w:hAnsi="Aptos Display"/>
              </w:rPr>
            </w:pPr>
          </w:p>
        </w:tc>
        <w:tc>
          <w:tcPr>
            <w:tcW w:w="2299" w:type="dxa"/>
          </w:tcPr>
          <w:p w14:paraId="68AC98BB" w14:textId="715E37DE" w:rsidR="0026648B" w:rsidRPr="002F4CC2" w:rsidRDefault="0026648B" w:rsidP="00EB5AA9">
            <w:pPr>
              <w:rPr>
                <w:rFonts w:ascii="Aptos Display" w:hAnsi="Aptos Display"/>
                <w:lang w:val="es-PR"/>
              </w:rPr>
            </w:pPr>
          </w:p>
        </w:tc>
      </w:tr>
      <w:tr w:rsidR="007777FE" w:rsidRPr="002F4CC2" w14:paraId="5092FFD1" w14:textId="77777777" w:rsidTr="00F61F8D">
        <w:tc>
          <w:tcPr>
            <w:tcW w:w="450" w:type="dxa"/>
          </w:tcPr>
          <w:p w14:paraId="136D7854" w14:textId="77777777" w:rsidR="0026648B" w:rsidRPr="00E53C09" w:rsidRDefault="0026648B" w:rsidP="00EB5AA9">
            <w:pPr>
              <w:rPr>
                <w:rFonts w:ascii="Aptos Display" w:hAnsi="Aptos Display"/>
              </w:rPr>
            </w:pPr>
            <w:r w:rsidRPr="00E53C09">
              <w:rPr>
                <w:rFonts w:ascii="Aptos Display" w:hAnsi="Aptos Display"/>
              </w:rPr>
              <w:t>2</w:t>
            </w:r>
          </w:p>
        </w:tc>
        <w:tc>
          <w:tcPr>
            <w:tcW w:w="1949" w:type="dxa"/>
          </w:tcPr>
          <w:p w14:paraId="69ADF8FE" w14:textId="3C508D44" w:rsidR="0026648B" w:rsidRPr="002F4CC2" w:rsidRDefault="0026648B" w:rsidP="00EB5AA9">
            <w:pPr>
              <w:rPr>
                <w:rFonts w:ascii="Aptos Display" w:hAnsi="Aptos Display"/>
                <w:lang w:val="es-PR"/>
              </w:rPr>
            </w:pPr>
          </w:p>
        </w:tc>
        <w:tc>
          <w:tcPr>
            <w:tcW w:w="1079" w:type="dxa"/>
          </w:tcPr>
          <w:p w14:paraId="5236173E" w14:textId="794846FC" w:rsidR="0026648B" w:rsidRPr="00E53C09" w:rsidRDefault="0026648B" w:rsidP="00EB5AA9">
            <w:pPr>
              <w:rPr>
                <w:rFonts w:ascii="Aptos Display" w:hAnsi="Aptos Display"/>
              </w:rPr>
            </w:pPr>
          </w:p>
        </w:tc>
        <w:tc>
          <w:tcPr>
            <w:tcW w:w="2782" w:type="dxa"/>
          </w:tcPr>
          <w:p w14:paraId="00267FBE" w14:textId="64D83738" w:rsidR="0026648B" w:rsidRPr="002F4CC2" w:rsidRDefault="0026648B" w:rsidP="00EB5AA9">
            <w:pPr>
              <w:rPr>
                <w:rFonts w:ascii="Aptos Display" w:hAnsi="Aptos Display"/>
                <w:lang w:val="es-PR"/>
              </w:rPr>
            </w:pPr>
          </w:p>
        </w:tc>
        <w:tc>
          <w:tcPr>
            <w:tcW w:w="1341" w:type="dxa"/>
          </w:tcPr>
          <w:p w14:paraId="5FFF43CF" w14:textId="55CB3AFB" w:rsidR="0026648B" w:rsidRPr="00E53C09" w:rsidRDefault="0026648B" w:rsidP="00EB5AA9">
            <w:pPr>
              <w:rPr>
                <w:rFonts w:ascii="Aptos Display" w:hAnsi="Aptos Display"/>
              </w:rPr>
            </w:pPr>
          </w:p>
        </w:tc>
        <w:tc>
          <w:tcPr>
            <w:tcW w:w="2299" w:type="dxa"/>
          </w:tcPr>
          <w:p w14:paraId="5ED94759" w14:textId="63421430" w:rsidR="0026648B" w:rsidRPr="002F4CC2" w:rsidRDefault="0026648B" w:rsidP="00EB5AA9">
            <w:pPr>
              <w:rPr>
                <w:rFonts w:ascii="Aptos Display" w:hAnsi="Aptos Display"/>
                <w:lang w:val="es-PR"/>
              </w:rPr>
            </w:pPr>
          </w:p>
        </w:tc>
      </w:tr>
    </w:tbl>
    <w:p w14:paraId="0FBFBA08" w14:textId="4E0E584F" w:rsidR="00FD1641" w:rsidRPr="00FD1641" w:rsidRDefault="0026648B" w:rsidP="00FD1641">
      <w:pPr>
        <w:pStyle w:val="Heading1"/>
        <w:rPr>
          <w:rFonts w:ascii="Aptos Display" w:hAnsi="Aptos Display"/>
          <w:b/>
          <w:bCs/>
          <w:sz w:val="28"/>
          <w:szCs w:val="28"/>
        </w:rPr>
      </w:pPr>
      <w:bookmarkStart w:id="24" w:name="_Toc163563402"/>
      <w:bookmarkStart w:id="25" w:name="_Toc174375717"/>
      <w:r w:rsidRPr="009414FA">
        <w:rPr>
          <w:rFonts w:ascii="Aptos Display" w:hAnsi="Aptos Display"/>
          <w:b/>
          <w:bCs/>
          <w:sz w:val="28"/>
          <w:szCs w:val="28"/>
        </w:rPr>
        <w:t xml:space="preserve">V. </w:t>
      </w:r>
      <w:bookmarkEnd w:id="24"/>
      <w:r w:rsidR="00536FBA">
        <w:rPr>
          <w:rFonts w:ascii="Aptos Display" w:hAnsi="Aptos Display"/>
          <w:b/>
          <w:bCs/>
          <w:sz w:val="28"/>
          <w:szCs w:val="28"/>
        </w:rPr>
        <w:t>PROJECT PLAN</w:t>
      </w:r>
      <w:r w:rsidR="00FD1641">
        <w:rPr>
          <w:rFonts w:ascii="Aptos Display" w:hAnsi="Aptos Display"/>
          <w:b/>
          <w:bCs/>
          <w:sz w:val="28"/>
          <w:szCs w:val="28"/>
        </w:rPr>
        <w:t xml:space="preserve">, </w:t>
      </w:r>
      <w:r w:rsidR="00536FBA">
        <w:rPr>
          <w:rFonts w:ascii="Aptos Display" w:hAnsi="Aptos Display"/>
          <w:b/>
          <w:bCs/>
          <w:sz w:val="28"/>
          <w:szCs w:val="28"/>
        </w:rPr>
        <w:t>SCHEDULE</w:t>
      </w:r>
      <w:r w:rsidR="00FD1641">
        <w:rPr>
          <w:rFonts w:ascii="Aptos Display" w:hAnsi="Aptos Display"/>
          <w:b/>
          <w:bCs/>
          <w:sz w:val="28"/>
          <w:szCs w:val="28"/>
        </w:rPr>
        <w:t xml:space="preserve"> &amp; WHO?, WHAT?, WHEN? (WWW)</w:t>
      </w:r>
      <w:bookmarkEnd w:id="25"/>
    </w:p>
    <w:p w14:paraId="5B8B2B6C" w14:textId="77777777" w:rsidR="00C867BF" w:rsidRDefault="00C867BF" w:rsidP="00C867BF"/>
    <w:p w14:paraId="3AD686CE" w14:textId="275A8BAA" w:rsidR="00E1219E" w:rsidRPr="00C867BF" w:rsidRDefault="00C867BF" w:rsidP="00EB5AA9">
      <w:pPr>
        <w:rPr>
          <w:rFonts w:ascii="Aptos Display" w:hAnsi="Aptos Display"/>
          <w:b/>
          <w:bCs/>
        </w:rPr>
      </w:pPr>
      <w:r w:rsidRPr="008631FE">
        <w:rPr>
          <w:rFonts w:ascii="Aptos Display" w:hAnsi="Aptos Display"/>
          <w:b/>
          <w:bCs/>
        </w:rPr>
        <w:t>Table</w:t>
      </w:r>
      <w:r w:rsidR="009E3EE3">
        <w:rPr>
          <w:rFonts w:ascii="Aptos Display" w:hAnsi="Aptos Display"/>
          <w:b/>
          <w:bCs/>
        </w:rPr>
        <w:t xml:space="preserve"> </w:t>
      </w:r>
      <w:r w:rsidR="003D64EE">
        <w:rPr>
          <w:rFonts w:ascii="Aptos Display" w:hAnsi="Aptos Display"/>
          <w:b/>
          <w:bCs/>
        </w:rPr>
        <w:t>4</w:t>
      </w:r>
      <w:r w:rsidR="009E3EE3">
        <w:rPr>
          <w:rFonts w:ascii="Aptos Display" w:hAnsi="Aptos Display"/>
          <w:b/>
          <w:bCs/>
        </w:rPr>
        <w:t>. Project Plan: Tasks, Owners and Status</w:t>
      </w:r>
    </w:p>
    <w:tbl>
      <w:tblPr>
        <w:tblStyle w:val="TableGrid"/>
        <w:tblW w:w="0" w:type="auto"/>
        <w:tblLook w:val="04A0" w:firstRow="1" w:lastRow="0" w:firstColumn="1" w:lastColumn="0" w:noHBand="0" w:noVBand="1"/>
      </w:tblPr>
      <w:tblGrid>
        <w:gridCol w:w="470"/>
        <w:gridCol w:w="3110"/>
        <w:gridCol w:w="1455"/>
        <w:gridCol w:w="1530"/>
        <w:gridCol w:w="1170"/>
        <w:gridCol w:w="2160"/>
      </w:tblGrid>
      <w:tr w:rsidR="007777FE" w:rsidRPr="00E53C09" w14:paraId="01E6A245" w14:textId="77777777" w:rsidTr="00960F1F">
        <w:tc>
          <w:tcPr>
            <w:tcW w:w="470" w:type="dxa"/>
          </w:tcPr>
          <w:p w14:paraId="41D63A7F" w14:textId="77777777" w:rsidR="0026648B" w:rsidRPr="00E53C09" w:rsidRDefault="0026648B" w:rsidP="00EB5AA9">
            <w:pPr>
              <w:rPr>
                <w:rFonts w:ascii="Aptos Display" w:hAnsi="Aptos Display"/>
              </w:rPr>
            </w:pPr>
            <w:r w:rsidRPr="00E53C09">
              <w:rPr>
                <w:rFonts w:ascii="Aptos Display" w:hAnsi="Aptos Display"/>
              </w:rPr>
              <w:t>ID</w:t>
            </w:r>
          </w:p>
        </w:tc>
        <w:tc>
          <w:tcPr>
            <w:tcW w:w="3110" w:type="dxa"/>
          </w:tcPr>
          <w:p w14:paraId="528F00F0" w14:textId="4EA610CC" w:rsidR="0026648B" w:rsidRPr="00E53C09" w:rsidRDefault="00960F1F" w:rsidP="00AF017C">
            <w:pPr>
              <w:jc w:val="center"/>
              <w:rPr>
                <w:rFonts w:ascii="Aptos Display" w:hAnsi="Aptos Display"/>
              </w:rPr>
            </w:pPr>
            <w:r>
              <w:rPr>
                <w:rFonts w:ascii="Aptos Display" w:hAnsi="Aptos Display"/>
              </w:rPr>
              <w:t>Project Task</w:t>
            </w:r>
          </w:p>
        </w:tc>
        <w:tc>
          <w:tcPr>
            <w:tcW w:w="1455" w:type="dxa"/>
          </w:tcPr>
          <w:p w14:paraId="5323D91E" w14:textId="4AD651B7" w:rsidR="0026648B" w:rsidRPr="00E53C09" w:rsidRDefault="00960F1F" w:rsidP="00AF017C">
            <w:pPr>
              <w:jc w:val="center"/>
              <w:rPr>
                <w:rFonts w:ascii="Aptos Display" w:hAnsi="Aptos Display"/>
              </w:rPr>
            </w:pPr>
            <w:r>
              <w:rPr>
                <w:rFonts w:ascii="Aptos Display" w:hAnsi="Aptos Display"/>
              </w:rPr>
              <w:t>Description</w:t>
            </w:r>
          </w:p>
        </w:tc>
        <w:tc>
          <w:tcPr>
            <w:tcW w:w="1530" w:type="dxa"/>
          </w:tcPr>
          <w:p w14:paraId="214D3D40" w14:textId="36C6700B" w:rsidR="0026648B" w:rsidRPr="00E53C09" w:rsidRDefault="00AF017C" w:rsidP="00AF017C">
            <w:pPr>
              <w:jc w:val="center"/>
              <w:rPr>
                <w:rFonts w:ascii="Aptos Display" w:hAnsi="Aptos Display"/>
              </w:rPr>
            </w:pPr>
            <w:r>
              <w:rPr>
                <w:rFonts w:ascii="Aptos Display" w:hAnsi="Aptos Display"/>
              </w:rPr>
              <w:t>Owner</w:t>
            </w:r>
          </w:p>
        </w:tc>
        <w:tc>
          <w:tcPr>
            <w:tcW w:w="1170" w:type="dxa"/>
          </w:tcPr>
          <w:p w14:paraId="2B338290" w14:textId="5802538B" w:rsidR="0026648B" w:rsidRPr="00E53C09" w:rsidRDefault="00AF017C" w:rsidP="00AF017C">
            <w:pPr>
              <w:jc w:val="center"/>
              <w:rPr>
                <w:rFonts w:ascii="Aptos Display" w:hAnsi="Aptos Display"/>
              </w:rPr>
            </w:pPr>
            <w:r>
              <w:rPr>
                <w:rFonts w:ascii="Aptos Display" w:hAnsi="Aptos Display"/>
              </w:rPr>
              <w:t>Status</w:t>
            </w:r>
          </w:p>
        </w:tc>
        <w:tc>
          <w:tcPr>
            <w:tcW w:w="2160" w:type="dxa"/>
          </w:tcPr>
          <w:p w14:paraId="72249EA2" w14:textId="10E1DB8E" w:rsidR="0026648B" w:rsidRPr="00E53C09" w:rsidRDefault="00AF017C" w:rsidP="00AF017C">
            <w:pPr>
              <w:jc w:val="center"/>
              <w:rPr>
                <w:rFonts w:ascii="Aptos Display" w:hAnsi="Aptos Display"/>
              </w:rPr>
            </w:pPr>
            <w:r>
              <w:rPr>
                <w:rFonts w:ascii="Aptos Display" w:hAnsi="Aptos Display"/>
              </w:rPr>
              <w:t>Date</w:t>
            </w:r>
          </w:p>
        </w:tc>
      </w:tr>
      <w:tr w:rsidR="007777FE" w:rsidRPr="00E53C09" w14:paraId="4E37C45D" w14:textId="77777777" w:rsidTr="00960F1F">
        <w:trPr>
          <w:trHeight w:val="260"/>
        </w:trPr>
        <w:tc>
          <w:tcPr>
            <w:tcW w:w="470" w:type="dxa"/>
          </w:tcPr>
          <w:p w14:paraId="07EBD676" w14:textId="77777777" w:rsidR="0026648B" w:rsidRPr="00E53C09" w:rsidRDefault="0026648B" w:rsidP="00EB5AA9">
            <w:pPr>
              <w:rPr>
                <w:rFonts w:ascii="Aptos Display" w:hAnsi="Aptos Display"/>
              </w:rPr>
            </w:pPr>
            <w:r w:rsidRPr="00E53C09">
              <w:rPr>
                <w:rFonts w:ascii="Aptos Display" w:hAnsi="Aptos Display"/>
              </w:rPr>
              <w:t>1</w:t>
            </w:r>
          </w:p>
        </w:tc>
        <w:tc>
          <w:tcPr>
            <w:tcW w:w="3110" w:type="dxa"/>
          </w:tcPr>
          <w:p w14:paraId="7D8F127B" w14:textId="77777777" w:rsidR="0026648B" w:rsidRPr="00E53C09" w:rsidRDefault="0026648B" w:rsidP="00EB5AA9">
            <w:pPr>
              <w:rPr>
                <w:rFonts w:ascii="Aptos Display" w:hAnsi="Aptos Display"/>
              </w:rPr>
            </w:pPr>
          </w:p>
        </w:tc>
        <w:tc>
          <w:tcPr>
            <w:tcW w:w="1455" w:type="dxa"/>
          </w:tcPr>
          <w:p w14:paraId="74C4F08E" w14:textId="77777777" w:rsidR="0026648B" w:rsidRPr="00E53C09" w:rsidRDefault="0026648B" w:rsidP="00EB5AA9">
            <w:pPr>
              <w:rPr>
                <w:rFonts w:ascii="Aptos Display" w:hAnsi="Aptos Display"/>
              </w:rPr>
            </w:pPr>
          </w:p>
        </w:tc>
        <w:tc>
          <w:tcPr>
            <w:tcW w:w="1530" w:type="dxa"/>
          </w:tcPr>
          <w:p w14:paraId="424D80A1" w14:textId="77777777" w:rsidR="0026648B" w:rsidRPr="00E53C09" w:rsidRDefault="0026648B" w:rsidP="00EB5AA9">
            <w:pPr>
              <w:rPr>
                <w:rFonts w:ascii="Aptos Display" w:hAnsi="Aptos Display"/>
              </w:rPr>
            </w:pPr>
          </w:p>
        </w:tc>
        <w:tc>
          <w:tcPr>
            <w:tcW w:w="1170" w:type="dxa"/>
          </w:tcPr>
          <w:p w14:paraId="324C82DF" w14:textId="77777777" w:rsidR="0026648B" w:rsidRPr="00E53C09" w:rsidRDefault="0026648B" w:rsidP="00EB5AA9">
            <w:pPr>
              <w:rPr>
                <w:rFonts w:ascii="Aptos Display" w:hAnsi="Aptos Display"/>
              </w:rPr>
            </w:pPr>
          </w:p>
        </w:tc>
        <w:tc>
          <w:tcPr>
            <w:tcW w:w="2160" w:type="dxa"/>
          </w:tcPr>
          <w:p w14:paraId="3C456B72" w14:textId="77777777" w:rsidR="0026648B" w:rsidRPr="00E53C09" w:rsidRDefault="0026648B" w:rsidP="00EB5AA9">
            <w:pPr>
              <w:rPr>
                <w:rFonts w:ascii="Aptos Display" w:hAnsi="Aptos Display"/>
              </w:rPr>
            </w:pPr>
          </w:p>
        </w:tc>
      </w:tr>
      <w:tr w:rsidR="007777FE" w:rsidRPr="00E53C09" w14:paraId="5294FDE3" w14:textId="77777777" w:rsidTr="00960F1F">
        <w:trPr>
          <w:trHeight w:val="215"/>
        </w:trPr>
        <w:tc>
          <w:tcPr>
            <w:tcW w:w="470" w:type="dxa"/>
          </w:tcPr>
          <w:p w14:paraId="4C74F65B" w14:textId="77777777" w:rsidR="0026648B" w:rsidRPr="00E53C09" w:rsidRDefault="0026648B" w:rsidP="00EB5AA9">
            <w:pPr>
              <w:rPr>
                <w:rFonts w:ascii="Aptos Display" w:hAnsi="Aptos Display"/>
              </w:rPr>
            </w:pPr>
            <w:r w:rsidRPr="00E53C09">
              <w:rPr>
                <w:rFonts w:ascii="Aptos Display" w:hAnsi="Aptos Display"/>
              </w:rPr>
              <w:t>2</w:t>
            </w:r>
          </w:p>
        </w:tc>
        <w:tc>
          <w:tcPr>
            <w:tcW w:w="3110" w:type="dxa"/>
          </w:tcPr>
          <w:p w14:paraId="3E1BE158" w14:textId="77777777" w:rsidR="0026648B" w:rsidRPr="00E53C09" w:rsidRDefault="0026648B" w:rsidP="00EB5AA9">
            <w:pPr>
              <w:rPr>
                <w:rFonts w:ascii="Aptos Display" w:hAnsi="Aptos Display"/>
              </w:rPr>
            </w:pPr>
          </w:p>
        </w:tc>
        <w:tc>
          <w:tcPr>
            <w:tcW w:w="1455" w:type="dxa"/>
          </w:tcPr>
          <w:p w14:paraId="4EA0B01B" w14:textId="77777777" w:rsidR="0026648B" w:rsidRPr="00E53C09" w:rsidRDefault="0026648B" w:rsidP="00EB5AA9">
            <w:pPr>
              <w:rPr>
                <w:rFonts w:ascii="Aptos Display" w:hAnsi="Aptos Display"/>
              </w:rPr>
            </w:pPr>
          </w:p>
        </w:tc>
        <w:tc>
          <w:tcPr>
            <w:tcW w:w="1530" w:type="dxa"/>
          </w:tcPr>
          <w:p w14:paraId="0590CC10" w14:textId="77777777" w:rsidR="0026648B" w:rsidRPr="00E53C09" w:rsidRDefault="0026648B" w:rsidP="00EB5AA9">
            <w:pPr>
              <w:rPr>
                <w:rFonts w:ascii="Aptos Display" w:hAnsi="Aptos Display"/>
              </w:rPr>
            </w:pPr>
          </w:p>
        </w:tc>
        <w:tc>
          <w:tcPr>
            <w:tcW w:w="1170" w:type="dxa"/>
          </w:tcPr>
          <w:p w14:paraId="1EF12388" w14:textId="77777777" w:rsidR="0026648B" w:rsidRPr="00E53C09" w:rsidRDefault="0026648B" w:rsidP="00EB5AA9">
            <w:pPr>
              <w:rPr>
                <w:rFonts w:ascii="Aptos Display" w:hAnsi="Aptos Display"/>
              </w:rPr>
            </w:pPr>
          </w:p>
        </w:tc>
        <w:tc>
          <w:tcPr>
            <w:tcW w:w="2160" w:type="dxa"/>
          </w:tcPr>
          <w:p w14:paraId="23ECE835" w14:textId="77777777" w:rsidR="0026648B" w:rsidRPr="00E53C09" w:rsidRDefault="0026648B" w:rsidP="00EB5AA9">
            <w:pPr>
              <w:rPr>
                <w:rFonts w:ascii="Aptos Display" w:hAnsi="Aptos Display"/>
              </w:rPr>
            </w:pPr>
          </w:p>
        </w:tc>
      </w:tr>
      <w:tr w:rsidR="007777FE" w:rsidRPr="00E53C09" w14:paraId="0ABAFD24" w14:textId="77777777" w:rsidTr="00960F1F">
        <w:trPr>
          <w:trHeight w:val="242"/>
        </w:trPr>
        <w:tc>
          <w:tcPr>
            <w:tcW w:w="470" w:type="dxa"/>
          </w:tcPr>
          <w:p w14:paraId="38DCD5FE" w14:textId="77777777" w:rsidR="0026648B" w:rsidRPr="00E53C09" w:rsidRDefault="0026648B" w:rsidP="00EB5AA9">
            <w:pPr>
              <w:rPr>
                <w:rFonts w:ascii="Aptos Display" w:hAnsi="Aptos Display"/>
              </w:rPr>
            </w:pPr>
            <w:r w:rsidRPr="00E53C09">
              <w:rPr>
                <w:rFonts w:ascii="Aptos Display" w:hAnsi="Aptos Display"/>
              </w:rPr>
              <w:t>3</w:t>
            </w:r>
          </w:p>
        </w:tc>
        <w:tc>
          <w:tcPr>
            <w:tcW w:w="3110" w:type="dxa"/>
          </w:tcPr>
          <w:p w14:paraId="0B0A33AA" w14:textId="77777777" w:rsidR="0026648B" w:rsidRPr="00E53C09" w:rsidRDefault="0026648B" w:rsidP="00EB5AA9">
            <w:pPr>
              <w:rPr>
                <w:rFonts w:ascii="Aptos Display" w:hAnsi="Aptos Display"/>
              </w:rPr>
            </w:pPr>
          </w:p>
        </w:tc>
        <w:tc>
          <w:tcPr>
            <w:tcW w:w="1455" w:type="dxa"/>
          </w:tcPr>
          <w:p w14:paraId="216CB1B0" w14:textId="77777777" w:rsidR="0026648B" w:rsidRPr="00E53C09" w:rsidRDefault="0026648B" w:rsidP="00EB5AA9">
            <w:pPr>
              <w:rPr>
                <w:rFonts w:ascii="Aptos Display" w:hAnsi="Aptos Display"/>
              </w:rPr>
            </w:pPr>
          </w:p>
        </w:tc>
        <w:tc>
          <w:tcPr>
            <w:tcW w:w="1530" w:type="dxa"/>
          </w:tcPr>
          <w:p w14:paraId="61E977DD" w14:textId="77777777" w:rsidR="0026648B" w:rsidRPr="00E53C09" w:rsidRDefault="0026648B" w:rsidP="00EB5AA9">
            <w:pPr>
              <w:rPr>
                <w:rFonts w:ascii="Aptos Display" w:hAnsi="Aptos Display"/>
              </w:rPr>
            </w:pPr>
          </w:p>
        </w:tc>
        <w:tc>
          <w:tcPr>
            <w:tcW w:w="1170" w:type="dxa"/>
          </w:tcPr>
          <w:p w14:paraId="54A84BB3" w14:textId="77777777" w:rsidR="0026648B" w:rsidRPr="00E53C09" w:rsidRDefault="0026648B" w:rsidP="00EB5AA9">
            <w:pPr>
              <w:rPr>
                <w:rFonts w:ascii="Aptos Display" w:hAnsi="Aptos Display"/>
              </w:rPr>
            </w:pPr>
          </w:p>
        </w:tc>
        <w:tc>
          <w:tcPr>
            <w:tcW w:w="2160" w:type="dxa"/>
          </w:tcPr>
          <w:p w14:paraId="576CF9E0" w14:textId="77777777" w:rsidR="0026648B" w:rsidRPr="00E53C09" w:rsidRDefault="0026648B" w:rsidP="00EB5AA9">
            <w:pPr>
              <w:rPr>
                <w:rFonts w:ascii="Aptos Display" w:hAnsi="Aptos Display"/>
              </w:rPr>
            </w:pPr>
          </w:p>
        </w:tc>
      </w:tr>
      <w:tr w:rsidR="007777FE" w:rsidRPr="00E53C09" w14:paraId="7E98473B" w14:textId="77777777" w:rsidTr="00960F1F">
        <w:tc>
          <w:tcPr>
            <w:tcW w:w="470" w:type="dxa"/>
          </w:tcPr>
          <w:p w14:paraId="428DFDBC" w14:textId="77777777" w:rsidR="0026648B" w:rsidRPr="00E53C09" w:rsidRDefault="0026648B" w:rsidP="00EB5AA9">
            <w:pPr>
              <w:rPr>
                <w:rFonts w:ascii="Aptos Display" w:hAnsi="Aptos Display"/>
              </w:rPr>
            </w:pPr>
            <w:r w:rsidRPr="00E53C09">
              <w:rPr>
                <w:rFonts w:ascii="Aptos Display" w:hAnsi="Aptos Display"/>
              </w:rPr>
              <w:t>4</w:t>
            </w:r>
          </w:p>
        </w:tc>
        <w:tc>
          <w:tcPr>
            <w:tcW w:w="3110" w:type="dxa"/>
          </w:tcPr>
          <w:p w14:paraId="5C4BDCDA" w14:textId="77777777" w:rsidR="0026648B" w:rsidRPr="00E53C09" w:rsidRDefault="0026648B" w:rsidP="00EB5AA9">
            <w:pPr>
              <w:rPr>
                <w:rFonts w:ascii="Aptos Display" w:hAnsi="Aptos Display"/>
              </w:rPr>
            </w:pPr>
          </w:p>
        </w:tc>
        <w:tc>
          <w:tcPr>
            <w:tcW w:w="1455" w:type="dxa"/>
          </w:tcPr>
          <w:p w14:paraId="656482F1" w14:textId="77777777" w:rsidR="0026648B" w:rsidRPr="00E53C09" w:rsidRDefault="0026648B" w:rsidP="00EB5AA9">
            <w:pPr>
              <w:rPr>
                <w:rFonts w:ascii="Aptos Display" w:hAnsi="Aptos Display"/>
              </w:rPr>
            </w:pPr>
          </w:p>
        </w:tc>
        <w:tc>
          <w:tcPr>
            <w:tcW w:w="1530" w:type="dxa"/>
          </w:tcPr>
          <w:p w14:paraId="5C003908" w14:textId="77777777" w:rsidR="0026648B" w:rsidRPr="00E53C09" w:rsidRDefault="0026648B" w:rsidP="00EB5AA9">
            <w:pPr>
              <w:rPr>
                <w:rFonts w:ascii="Aptos Display" w:hAnsi="Aptos Display"/>
              </w:rPr>
            </w:pPr>
          </w:p>
        </w:tc>
        <w:tc>
          <w:tcPr>
            <w:tcW w:w="1170" w:type="dxa"/>
          </w:tcPr>
          <w:p w14:paraId="0F98CDD0" w14:textId="77777777" w:rsidR="0026648B" w:rsidRPr="00E53C09" w:rsidRDefault="0026648B" w:rsidP="00EB5AA9">
            <w:pPr>
              <w:rPr>
                <w:rFonts w:ascii="Aptos Display" w:hAnsi="Aptos Display"/>
              </w:rPr>
            </w:pPr>
          </w:p>
        </w:tc>
        <w:tc>
          <w:tcPr>
            <w:tcW w:w="2160" w:type="dxa"/>
          </w:tcPr>
          <w:p w14:paraId="741C593C" w14:textId="77777777" w:rsidR="0026648B" w:rsidRPr="00E53C09" w:rsidRDefault="0026648B" w:rsidP="00EB5AA9">
            <w:pPr>
              <w:rPr>
                <w:rFonts w:ascii="Aptos Display" w:hAnsi="Aptos Display"/>
              </w:rPr>
            </w:pPr>
          </w:p>
        </w:tc>
      </w:tr>
    </w:tbl>
    <w:p w14:paraId="368D2CFF" w14:textId="77777777" w:rsidR="00960F1F" w:rsidRDefault="00960F1F" w:rsidP="00EB5AA9">
      <w:pPr>
        <w:rPr>
          <w:rFonts w:ascii="Aptos Display" w:hAnsi="Aptos Display"/>
          <w:lang w:val="es-PR"/>
        </w:rPr>
      </w:pPr>
      <w:bookmarkStart w:id="26" w:name="_Toc163563403"/>
    </w:p>
    <w:p w14:paraId="7C8B86DA" w14:textId="407629BC" w:rsidR="0026648B" w:rsidRPr="009414FA" w:rsidRDefault="0026648B" w:rsidP="009414FA">
      <w:pPr>
        <w:pStyle w:val="Heading1"/>
        <w:rPr>
          <w:rFonts w:ascii="Aptos Display" w:hAnsi="Aptos Display"/>
          <w:b/>
          <w:bCs/>
          <w:sz w:val="28"/>
          <w:szCs w:val="28"/>
        </w:rPr>
      </w:pPr>
      <w:bookmarkStart w:id="27" w:name="_Toc174375718"/>
      <w:r w:rsidRPr="009414FA">
        <w:rPr>
          <w:rFonts w:ascii="Aptos Display" w:hAnsi="Aptos Display"/>
          <w:b/>
          <w:bCs/>
          <w:sz w:val="28"/>
          <w:szCs w:val="28"/>
        </w:rPr>
        <w:t>V</w:t>
      </w:r>
      <w:r w:rsidR="009414FA">
        <w:rPr>
          <w:rFonts w:ascii="Aptos Display" w:hAnsi="Aptos Display"/>
          <w:b/>
          <w:bCs/>
          <w:sz w:val="28"/>
          <w:szCs w:val="28"/>
        </w:rPr>
        <w:t>I</w:t>
      </w:r>
      <w:r w:rsidRPr="009414FA">
        <w:rPr>
          <w:rFonts w:ascii="Aptos Display" w:hAnsi="Aptos Display"/>
          <w:b/>
          <w:bCs/>
          <w:sz w:val="28"/>
          <w:szCs w:val="28"/>
        </w:rPr>
        <w:t xml:space="preserve">. </w:t>
      </w:r>
      <w:bookmarkEnd w:id="26"/>
      <w:r w:rsidR="00536FBA">
        <w:rPr>
          <w:rFonts w:ascii="Aptos Display" w:hAnsi="Aptos Display"/>
          <w:b/>
          <w:bCs/>
          <w:sz w:val="28"/>
          <w:szCs w:val="28"/>
        </w:rPr>
        <w:t>MEETING MINUTES</w:t>
      </w:r>
      <w:r w:rsidR="00FD1641">
        <w:rPr>
          <w:rFonts w:ascii="Aptos Display" w:hAnsi="Aptos Display"/>
          <w:b/>
          <w:bCs/>
          <w:sz w:val="28"/>
          <w:szCs w:val="28"/>
        </w:rPr>
        <w:t xml:space="preserve"> &amp; AGREEMENTS</w:t>
      </w:r>
      <w:bookmarkEnd w:id="27"/>
    </w:p>
    <w:p w14:paraId="2549A46B" w14:textId="77777777" w:rsidR="00E1219E" w:rsidRDefault="00E1219E" w:rsidP="00EB5AA9">
      <w:pPr>
        <w:rPr>
          <w:rFonts w:ascii="Aptos Display" w:hAnsi="Aptos Display"/>
          <w:b/>
          <w:bCs/>
          <w:lang w:val="es-PR"/>
        </w:rPr>
      </w:pPr>
    </w:p>
    <w:p w14:paraId="6238FECA" w14:textId="18E4CE1D" w:rsidR="009E3EE3" w:rsidRPr="009E3EE3" w:rsidRDefault="009E3EE3" w:rsidP="00EB5AA9">
      <w:pPr>
        <w:rPr>
          <w:rFonts w:ascii="Aptos Display" w:hAnsi="Aptos Display"/>
          <w:b/>
          <w:bCs/>
        </w:rPr>
      </w:pPr>
      <w:r w:rsidRPr="008631FE">
        <w:rPr>
          <w:rFonts w:ascii="Aptos Display" w:hAnsi="Aptos Display"/>
          <w:b/>
          <w:bCs/>
        </w:rPr>
        <w:t>Table</w:t>
      </w:r>
      <w:r>
        <w:rPr>
          <w:rFonts w:ascii="Aptos Display" w:hAnsi="Aptos Display"/>
          <w:b/>
          <w:bCs/>
        </w:rPr>
        <w:t xml:space="preserve"> </w:t>
      </w:r>
      <w:r w:rsidR="003D64EE">
        <w:rPr>
          <w:rFonts w:ascii="Aptos Display" w:hAnsi="Aptos Display"/>
          <w:b/>
          <w:bCs/>
        </w:rPr>
        <w:t>5</w:t>
      </w:r>
      <w:r>
        <w:rPr>
          <w:rFonts w:ascii="Aptos Display" w:hAnsi="Aptos Display"/>
          <w:b/>
          <w:bCs/>
        </w:rPr>
        <w:t xml:space="preserve">. Meeting Minutes </w:t>
      </w:r>
      <w:r w:rsidR="007F4114">
        <w:rPr>
          <w:rFonts w:ascii="Aptos Display" w:hAnsi="Aptos Display"/>
          <w:b/>
          <w:bCs/>
        </w:rPr>
        <w:t>&amp; Action Items</w:t>
      </w:r>
    </w:p>
    <w:tbl>
      <w:tblPr>
        <w:tblStyle w:val="TableGrid"/>
        <w:tblW w:w="9900" w:type="dxa"/>
        <w:tblInd w:w="-5" w:type="dxa"/>
        <w:tblLook w:val="04A0" w:firstRow="1" w:lastRow="0" w:firstColumn="1" w:lastColumn="0" w:noHBand="0" w:noVBand="1"/>
      </w:tblPr>
      <w:tblGrid>
        <w:gridCol w:w="1890"/>
        <w:gridCol w:w="8010"/>
      </w:tblGrid>
      <w:tr w:rsidR="007777FE" w:rsidRPr="00E53C09" w14:paraId="01318261" w14:textId="77777777" w:rsidTr="00E1219E">
        <w:tc>
          <w:tcPr>
            <w:tcW w:w="1890" w:type="dxa"/>
          </w:tcPr>
          <w:p w14:paraId="0FC15E6C" w14:textId="7D23D346" w:rsidR="0026648B" w:rsidRPr="00E53C09" w:rsidRDefault="00E1219E" w:rsidP="00E1219E">
            <w:pPr>
              <w:jc w:val="center"/>
              <w:rPr>
                <w:rFonts w:ascii="Aptos Display" w:hAnsi="Aptos Display"/>
              </w:rPr>
            </w:pPr>
            <w:r>
              <w:rPr>
                <w:rFonts w:ascii="Aptos Display" w:hAnsi="Aptos Display"/>
              </w:rPr>
              <w:t>Meeting Date</w:t>
            </w:r>
          </w:p>
        </w:tc>
        <w:tc>
          <w:tcPr>
            <w:tcW w:w="8010" w:type="dxa"/>
          </w:tcPr>
          <w:p w14:paraId="08500737" w14:textId="0ADAD208" w:rsidR="0026648B" w:rsidRPr="00E53C09" w:rsidRDefault="00E1219E" w:rsidP="00E1219E">
            <w:pPr>
              <w:jc w:val="center"/>
              <w:rPr>
                <w:rFonts w:ascii="Aptos Display" w:hAnsi="Aptos Display"/>
              </w:rPr>
            </w:pPr>
            <w:r>
              <w:rPr>
                <w:rFonts w:ascii="Aptos Display" w:hAnsi="Aptos Display"/>
              </w:rPr>
              <w:t>Notes &amp; Agreements</w:t>
            </w:r>
          </w:p>
        </w:tc>
      </w:tr>
      <w:tr w:rsidR="007777FE" w:rsidRPr="00E53C09" w14:paraId="1A5BDD5F" w14:textId="77777777" w:rsidTr="00E1219E">
        <w:tc>
          <w:tcPr>
            <w:tcW w:w="1890" w:type="dxa"/>
          </w:tcPr>
          <w:p w14:paraId="63637BF5" w14:textId="77777777" w:rsidR="0026648B" w:rsidRPr="00E53C09" w:rsidRDefault="0026648B" w:rsidP="00EB5AA9">
            <w:pPr>
              <w:rPr>
                <w:rFonts w:ascii="Aptos Display" w:hAnsi="Aptos Display"/>
              </w:rPr>
            </w:pPr>
          </w:p>
        </w:tc>
        <w:tc>
          <w:tcPr>
            <w:tcW w:w="8010" w:type="dxa"/>
          </w:tcPr>
          <w:p w14:paraId="7A975319" w14:textId="77777777" w:rsidR="0026648B" w:rsidRPr="00E53C09" w:rsidRDefault="0026648B" w:rsidP="00EB5AA9">
            <w:pPr>
              <w:rPr>
                <w:rFonts w:ascii="Aptos Display" w:hAnsi="Aptos Display"/>
              </w:rPr>
            </w:pPr>
          </w:p>
        </w:tc>
      </w:tr>
    </w:tbl>
    <w:p w14:paraId="51483F95" w14:textId="77777777" w:rsidR="0026648B" w:rsidRPr="00E53C09" w:rsidRDefault="0026648B" w:rsidP="00EB5AA9">
      <w:pPr>
        <w:rPr>
          <w:rFonts w:ascii="Aptos Display" w:hAnsi="Aptos Display"/>
        </w:rPr>
      </w:pPr>
    </w:p>
    <w:p w14:paraId="032F8300" w14:textId="77777777" w:rsidR="0026648B" w:rsidRPr="00E53C09" w:rsidRDefault="0026648B" w:rsidP="0026648B">
      <w:pPr>
        <w:rPr>
          <w:rFonts w:ascii="Aptos Display" w:hAnsi="Aptos Display"/>
        </w:rPr>
      </w:pPr>
    </w:p>
    <w:bookmarkEnd w:id="2"/>
    <w:p w14:paraId="243B64CA" w14:textId="50C1368B" w:rsidR="00714D22" w:rsidRPr="00E53C09" w:rsidRDefault="00714D22" w:rsidP="0043315C">
      <w:pPr>
        <w:rPr>
          <w:rFonts w:ascii="Aptos Display" w:hAnsi="Aptos Display"/>
          <w:color w:val="4472C4" w:themeColor="accent5"/>
          <w:kern w:val="24"/>
          <w:sz w:val="40"/>
          <w:szCs w:val="40"/>
          <w:lang w:val="en-GB"/>
        </w:rPr>
      </w:pPr>
    </w:p>
    <w:sectPr w:rsidR="00714D22" w:rsidRPr="00E53C09" w:rsidSect="00FE48D2">
      <w:headerReference w:type="default" r:id="rId27"/>
      <w:footerReference w:type="default" r:id="rId28"/>
      <w:headerReference w:type="first" r:id="rId29"/>
      <w:footerReference w:type="first" r:id="rId30"/>
      <w:pgSz w:w="12240" w:h="15840" w:code="1"/>
      <w:pgMar w:top="1440" w:right="1080" w:bottom="1440" w:left="900" w:header="432"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754B6" w14:textId="77777777" w:rsidR="00BE0990" w:rsidRDefault="00BE0990" w:rsidP="003A1F02">
      <w:r>
        <w:separator/>
      </w:r>
    </w:p>
  </w:endnote>
  <w:endnote w:type="continuationSeparator" w:id="0">
    <w:p w14:paraId="1B8A73ED" w14:textId="77777777" w:rsidR="00BE0990" w:rsidRDefault="00BE0990" w:rsidP="003A1F02">
      <w:r>
        <w:continuationSeparator/>
      </w:r>
    </w:p>
  </w:endnote>
  <w:endnote w:type="continuationNotice" w:id="1">
    <w:p w14:paraId="49A54578" w14:textId="77777777" w:rsidR="00BE0990" w:rsidRDefault="00BE09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nderson BCG Serif">
    <w:altName w:val="Cambria"/>
    <w:charset w:val="00"/>
    <w:family w:val="roman"/>
    <w:pitch w:val="variable"/>
    <w:sig w:usb0="A000006F" w:usb1="D000E06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0964881"/>
      <w:docPartObj>
        <w:docPartGallery w:val="Page Numbers (Bottom of Page)"/>
        <w:docPartUnique/>
      </w:docPartObj>
    </w:sdtPr>
    <w:sdtEndPr>
      <w:rPr>
        <w:noProof/>
      </w:rPr>
    </w:sdtEndPr>
    <w:sdtContent>
      <w:p w14:paraId="72FFA47E" w14:textId="4D0AE8DD" w:rsidR="00FF1CBE" w:rsidRDefault="00FF1CBE">
        <w:pPr>
          <w:pStyle w:val="Footer"/>
          <w:jc w:val="right"/>
        </w:pPr>
        <w:r w:rsidRPr="007962FA">
          <w:rPr>
            <w:color w:val="2B579A"/>
            <w:shd w:val="clear" w:color="auto" w:fill="FFFFFF" w:themeFill="background1"/>
          </w:rPr>
          <w:fldChar w:fldCharType="begin"/>
        </w:r>
        <w:r w:rsidRPr="007962FA">
          <w:rPr>
            <w:shd w:val="clear" w:color="auto" w:fill="FFFFFF" w:themeFill="background1"/>
          </w:rPr>
          <w:instrText xml:space="preserve"> PAGE   \* MERGEFORMAT </w:instrText>
        </w:r>
        <w:r w:rsidRPr="007962FA">
          <w:rPr>
            <w:color w:val="2B579A"/>
            <w:shd w:val="clear" w:color="auto" w:fill="FFFFFF" w:themeFill="background1"/>
          </w:rPr>
          <w:fldChar w:fldCharType="separate"/>
        </w:r>
        <w:r w:rsidRPr="007962FA">
          <w:rPr>
            <w:noProof/>
            <w:shd w:val="clear" w:color="auto" w:fill="FFFFFF" w:themeFill="background1"/>
          </w:rPr>
          <w:t>8</w:t>
        </w:r>
        <w:r w:rsidRPr="007962FA">
          <w:rPr>
            <w:color w:val="2B579A"/>
            <w:shd w:val="clear" w:color="auto" w:fill="FFFFFF" w:themeFill="background1"/>
          </w:rPr>
          <w:fldChar w:fldCharType="end"/>
        </w:r>
      </w:p>
    </w:sdtContent>
  </w:sdt>
  <w:p w14:paraId="54566724" w14:textId="64C5451C" w:rsidR="00FF1CBE" w:rsidRPr="00004D40" w:rsidRDefault="002E5E7B" w:rsidP="002E5E7B">
    <w:pPr>
      <w:pStyle w:val="Footer"/>
      <w:jc w:val="center"/>
      <w:rPr>
        <w:sz w:val="14"/>
        <w:szCs w:val="18"/>
      </w:rPr>
    </w:pPr>
    <w:r w:rsidRPr="00004D40">
      <w:rPr>
        <w:sz w:val="14"/>
        <w:szCs w:val="18"/>
      </w:rPr>
      <w:t>Confidential - Proprietary Business Information</w:t>
    </w:r>
  </w:p>
  <w:p w14:paraId="20111342" w14:textId="4DC17B62" w:rsidR="00CA1C57" w:rsidRDefault="00CA1C57" w:rsidP="007627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EB7C2" w14:textId="72389F01" w:rsidR="00B71A93" w:rsidRPr="0005602E" w:rsidRDefault="00B71A93" w:rsidP="002E5E7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E2BBA1" w14:textId="77777777" w:rsidR="00BE0990" w:rsidRDefault="00BE0990" w:rsidP="003A1F02">
      <w:r>
        <w:separator/>
      </w:r>
    </w:p>
  </w:footnote>
  <w:footnote w:type="continuationSeparator" w:id="0">
    <w:p w14:paraId="6234ACAF" w14:textId="77777777" w:rsidR="00BE0990" w:rsidRDefault="00BE0990" w:rsidP="003A1F02">
      <w:r>
        <w:continuationSeparator/>
      </w:r>
    </w:p>
  </w:footnote>
  <w:footnote w:type="continuationNotice" w:id="1">
    <w:p w14:paraId="1BAD96AF" w14:textId="77777777" w:rsidR="00BE0990" w:rsidRDefault="00BE09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79E8A" w14:textId="5CF441B9" w:rsidR="00C6444F" w:rsidRDefault="00FE48D2" w:rsidP="00826B5E">
    <w:pPr>
      <w:pStyle w:val="Footer"/>
      <w:spacing w:after="0" w:line="240" w:lineRule="auto"/>
      <w:rPr>
        <w:sz w:val="16"/>
        <w:szCs w:val="20"/>
      </w:rPr>
    </w:pPr>
    <w:r w:rsidRPr="00D011AB">
      <w:rPr>
        <w:noProof/>
        <w:color w:val="2B579A"/>
        <w:sz w:val="16"/>
        <w:szCs w:val="20"/>
        <w:shd w:val="clear" w:color="auto" w:fill="E6E6E6"/>
      </w:rPr>
      <w:drawing>
        <wp:anchor distT="0" distB="0" distL="114300" distR="114300" simplePos="0" relativeHeight="251657216" behindDoc="0" locked="0" layoutInCell="1" allowOverlap="1" wp14:anchorId="7A47FD3E" wp14:editId="7589AC6F">
          <wp:simplePos x="0" y="0"/>
          <wp:positionH relativeFrom="column">
            <wp:posOffset>5291958</wp:posOffset>
          </wp:positionH>
          <wp:positionV relativeFrom="paragraph">
            <wp:posOffset>-25589</wp:posOffset>
          </wp:positionV>
          <wp:extent cx="1487170" cy="294005"/>
          <wp:effectExtent l="0" t="0" r="0" b="0"/>
          <wp:wrapNone/>
          <wp:docPr id="707583366" name="Picture 707583366" descr="mms.businesswire.com/media/20210330005089/en/67...">
            <a:extLst xmlns:a="http://schemas.openxmlformats.org/drawingml/2006/main">
              <a:ext uri="{FF2B5EF4-FFF2-40B4-BE49-F238E27FC236}">
                <a16:creationId xmlns:a16="http://schemas.microsoft.com/office/drawing/2014/main" id="{B8BEEAAE-4204-4C57-9520-E73B3B3191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ms.businesswire.com/media/20210330005089/en/67...">
                    <a:extLst>
                      <a:ext uri="{FF2B5EF4-FFF2-40B4-BE49-F238E27FC236}">
                        <a16:creationId xmlns:a16="http://schemas.microsoft.com/office/drawing/2014/main" id="{B8BEEAAE-4204-4C57-9520-E73B3B319140}"/>
                      </a:ext>
                    </a:extLst>
                  </pic:cNvPr>
                  <pic:cNvPicPr>
                    <a:picLocks noChangeAspect="1" noChangeArrowheads="1"/>
                  </pic:cNvPicPr>
                </pic:nvPicPr>
                <pic:blipFill rotWithShape="1">
                  <a:blip r:embed="rId1">
                    <a:extLst>
                      <a:ext uri="{28A0092B-C50C-407E-A947-70E740481C1C}">
                        <a14:useLocalDpi xmlns:a14="http://schemas.microsoft.com/office/drawing/2010/main" val="0"/>
                      </a:ext>
                    </a:extLst>
                  </a:blip>
                  <a:srcRect l="19006" t="37939" r="18051" b="38228"/>
                  <a:stretch/>
                </pic:blipFill>
                <pic:spPr bwMode="auto">
                  <a:xfrm>
                    <a:off x="0" y="0"/>
                    <a:ext cx="1487170" cy="294005"/>
                  </a:xfrm>
                  <a:prstGeom prst="rect">
                    <a:avLst/>
                  </a:prstGeom>
                  <a:noFill/>
                </pic:spPr>
              </pic:pic>
            </a:graphicData>
          </a:graphic>
        </wp:anchor>
      </w:drawing>
    </w:r>
    <w:r w:rsidR="00E112DF">
      <w:rPr>
        <w:sz w:val="16"/>
        <w:szCs w:val="20"/>
      </w:rPr>
      <w:t>Business Requirements Document (BRD)</w:t>
    </w:r>
  </w:p>
  <w:p w14:paraId="6C3157CE" w14:textId="41D329B8" w:rsidR="00B40322" w:rsidRPr="00D011AB" w:rsidRDefault="00B40322" w:rsidP="00826B5E">
    <w:pPr>
      <w:pStyle w:val="Footer"/>
      <w:spacing w:after="0" w:line="240" w:lineRule="auto"/>
      <w:rPr>
        <w:sz w:val="16"/>
        <w:szCs w:val="20"/>
      </w:rPr>
    </w:pPr>
    <w:r w:rsidRPr="00D011AB">
      <w:rPr>
        <w:sz w:val="16"/>
        <w:szCs w:val="20"/>
      </w:rPr>
      <w:t>Popular Mortgage</w:t>
    </w:r>
    <w:r w:rsidR="00E112DF">
      <w:rPr>
        <w:sz w:val="16"/>
        <w:szCs w:val="20"/>
      </w:rPr>
      <w:t xml:space="preserve"> - </w:t>
    </w:r>
    <w:r w:rsidRPr="00D011AB">
      <w:rPr>
        <w:sz w:val="16"/>
        <w:szCs w:val="20"/>
      </w:rPr>
      <w:t xml:space="preserve">Digital Prequalification Letter </w:t>
    </w:r>
  </w:p>
  <w:p w14:paraId="5A483C2B" w14:textId="39951027" w:rsidR="00EE5CF2" w:rsidRPr="006B2EC2" w:rsidRDefault="006A2B0E">
    <w:pPr>
      <w:pStyle w:val="Header"/>
    </w:pPr>
    <w:sdt>
      <w:sdtPr>
        <w:id w:val="-2055837591"/>
        <w:docPartObj>
          <w:docPartGallery w:val="Watermarks"/>
          <w:docPartUnique/>
        </w:docPartObj>
      </w:sdtPr>
      <w:sdtEndPr/>
      <w:sdtContent>
        <w:r>
          <w:rPr>
            <w:noProof/>
          </w:rPr>
          <w:pict w14:anchorId="0053AD5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519798" o:spid="_x0000_s1025" type="#_x0000_t136" style="position:absolute;margin-left:0;margin-top:0;width:452.05pt;height:271.2pt;rotation:315;z-index:-251658240;mso-position-horizontal:center;mso-position-horizontal-relative:margin;mso-position-vertical:center;mso-position-vertical-relative:margin" o:allowincell="f" fillcolor="#8496b0 [1951]" stroked="f">
              <v:fill opacity=".5"/>
              <v:textpath style="font-family:&quot;Calibri&quot;;font-size:1pt" string="DRAFT"/>
              <w10:wrap anchorx="margin" anchory="margin"/>
            </v:shape>
          </w:pict>
        </w:r>
      </w:sdtContent>
    </w:sdt>
  </w:p>
  <w:p w14:paraId="20393309" w14:textId="427AFF9F" w:rsidR="00EE5CF2" w:rsidRPr="006B2EC2" w:rsidRDefault="00EE5CF2">
    <w:pPr>
      <w:pStyle w:val="Header"/>
      <w:rPr>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8A034" w14:textId="1BFD81CA" w:rsidR="00EE5CF2" w:rsidRDefault="00EE5CF2">
    <w:pPr>
      <w:pStyle w:val="Header"/>
    </w:pPr>
  </w:p>
  <w:p w14:paraId="5FD69200" w14:textId="0A42353A" w:rsidR="00EE5CF2" w:rsidRDefault="00EE5C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7000F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FFC1F0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EEEE9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B08B0F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544C6A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54A10C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6DA306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E862E5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667932"/>
    <w:lvl w:ilvl="0">
      <w:start w:val="1"/>
      <w:numFmt w:val="decimal"/>
      <w:pStyle w:val="ListNumber"/>
      <w:lvlText w:val="%1."/>
      <w:lvlJc w:val="left"/>
      <w:pPr>
        <w:tabs>
          <w:tab w:val="num" w:pos="360"/>
        </w:tabs>
        <w:ind w:left="360" w:hanging="360"/>
      </w:pPr>
    </w:lvl>
  </w:abstractNum>
  <w:abstractNum w:abstractNumId="9" w15:restartNumberingAfterBreak="0">
    <w:nsid w:val="0ACF60FA"/>
    <w:multiLevelType w:val="hybridMultilevel"/>
    <w:tmpl w:val="9B3CB620"/>
    <w:lvl w:ilvl="0" w:tplc="6088DB84">
      <w:start w:val="1"/>
      <w:numFmt w:val="bullet"/>
      <w:pStyle w:val="Bullet3"/>
      <w:lvlText w:val=""/>
      <w:lvlJc w:val="left"/>
      <w:pPr>
        <w:tabs>
          <w:tab w:val="num" w:pos="1701"/>
        </w:tabs>
        <w:ind w:left="1701" w:hanging="425"/>
      </w:pPr>
      <w:rPr>
        <w:rFonts w:ascii="Symbol" w:hAnsi="Symbol" w:hint="default"/>
        <w:sz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6D400E9"/>
    <w:multiLevelType w:val="hybridMultilevel"/>
    <w:tmpl w:val="38B83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46018D"/>
    <w:multiLevelType w:val="hybridMultilevel"/>
    <w:tmpl w:val="4C8C2C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D5172"/>
    <w:multiLevelType w:val="hybridMultilevel"/>
    <w:tmpl w:val="946C6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7F6741"/>
    <w:multiLevelType w:val="hybridMultilevel"/>
    <w:tmpl w:val="DDB87572"/>
    <w:lvl w:ilvl="0" w:tplc="0409000D">
      <w:start w:val="1"/>
      <w:numFmt w:val="bullet"/>
      <w:lvlText w:val=""/>
      <w:lvlJc w:val="left"/>
      <w:pPr>
        <w:ind w:left="1691" w:hanging="360"/>
      </w:pPr>
      <w:rPr>
        <w:rFonts w:ascii="Wingdings" w:hAnsi="Wingdings" w:hint="default"/>
      </w:rPr>
    </w:lvl>
    <w:lvl w:ilvl="1" w:tplc="04090003" w:tentative="1">
      <w:start w:val="1"/>
      <w:numFmt w:val="bullet"/>
      <w:lvlText w:val="o"/>
      <w:lvlJc w:val="left"/>
      <w:pPr>
        <w:ind w:left="2411" w:hanging="360"/>
      </w:pPr>
      <w:rPr>
        <w:rFonts w:ascii="Courier New" w:hAnsi="Courier New" w:cs="Courier New" w:hint="default"/>
      </w:rPr>
    </w:lvl>
    <w:lvl w:ilvl="2" w:tplc="04090005" w:tentative="1">
      <w:start w:val="1"/>
      <w:numFmt w:val="bullet"/>
      <w:lvlText w:val=""/>
      <w:lvlJc w:val="left"/>
      <w:pPr>
        <w:ind w:left="3131" w:hanging="360"/>
      </w:pPr>
      <w:rPr>
        <w:rFonts w:ascii="Wingdings" w:hAnsi="Wingdings" w:hint="default"/>
      </w:rPr>
    </w:lvl>
    <w:lvl w:ilvl="3" w:tplc="04090001" w:tentative="1">
      <w:start w:val="1"/>
      <w:numFmt w:val="bullet"/>
      <w:lvlText w:val=""/>
      <w:lvlJc w:val="left"/>
      <w:pPr>
        <w:ind w:left="3851" w:hanging="360"/>
      </w:pPr>
      <w:rPr>
        <w:rFonts w:ascii="Symbol" w:hAnsi="Symbol" w:hint="default"/>
      </w:rPr>
    </w:lvl>
    <w:lvl w:ilvl="4" w:tplc="04090003" w:tentative="1">
      <w:start w:val="1"/>
      <w:numFmt w:val="bullet"/>
      <w:lvlText w:val="o"/>
      <w:lvlJc w:val="left"/>
      <w:pPr>
        <w:ind w:left="4571" w:hanging="360"/>
      </w:pPr>
      <w:rPr>
        <w:rFonts w:ascii="Courier New" w:hAnsi="Courier New" w:cs="Courier New" w:hint="default"/>
      </w:rPr>
    </w:lvl>
    <w:lvl w:ilvl="5" w:tplc="04090005" w:tentative="1">
      <w:start w:val="1"/>
      <w:numFmt w:val="bullet"/>
      <w:lvlText w:val=""/>
      <w:lvlJc w:val="left"/>
      <w:pPr>
        <w:ind w:left="5291" w:hanging="360"/>
      </w:pPr>
      <w:rPr>
        <w:rFonts w:ascii="Wingdings" w:hAnsi="Wingdings" w:hint="default"/>
      </w:rPr>
    </w:lvl>
    <w:lvl w:ilvl="6" w:tplc="04090001" w:tentative="1">
      <w:start w:val="1"/>
      <w:numFmt w:val="bullet"/>
      <w:lvlText w:val=""/>
      <w:lvlJc w:val="left"/>
      <w:pPr>
        <w:ind w:left="6011" w:hanging="360"/>
      </w:pPr>
      <w:rPr>
        <w:rFonts w:ascii="Symbol" w:hAnsi="Symbol" w:hint="default"/>
      </w:rPr>
    </w:lvl>
    <w:lvl w:ilvl="7" w:tplc="04090003" w:tentative="1">
      <w:start w:val="1"/>
      <w:numFmt w:val="bullet"/>
      <w:lvlText w:val="o"/>
      <w:lvlJc w:val="left"/>
      <w:pPr>
        <w:ind w:left="6731" w:hanging="360"/>
      </w:pPr>
      <w:rPr>
        <w:rFonts w:ascii="Courier New" w:hAnsi="Courier New" w:cs="Courier New" w:hint="default"/>
      </w:rPr>
    </w:lvl>
    <w:lvl w:ilvl="8" w:tplc="04090005" w:tentative="1">
      <w:start w:val="1"/>
      <w:numFmt w:val="bullet"/>
      <w:lvlText w:val=""/>
      <w:lvlJc w:val="left"/>
      <w:pPr>
        <w:ind w:left="7451" w:hanging="360"/>
      </w:pPr>
      <w:rPr>
        <w:rFonts w:ascii="Wingdings" w:hAnsi="Wingdings" w:hint="default"/>
      </w:rPr>
    </w:lvl>
  </w:abstractNum>
  <w:abstractNum w:abstractNumId="14" w15:restartNumberingAfterBreak="0">
    <w:nsid w:val="26345AF9"/>
    <w:multiLevelType w:val="hybridMultilevel"/>
    <w:tmpl w:val="9036DB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CF12C7"/>
    <w:multiLevelType w:val="hybridMultilevel"/>
    <w:tmpl w:val="AC802D4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E60294"/>
    <w:multiLevelType w:val="hybridMultilevel"/>
    <w:tmpl w:val="915CDC2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905FC2"/>
    <w:multiLevelType w:val="hybridMultilevel"/>
    <w:tmpl w:val="23A0F2E6"/>
    <w:lvl w:ilvl="0" w:tplc="E96EAE3A">
      <w:start w:val="1"/>
      <w:numFmt w:val="bullet"/>
      <w:pStyle w:val="Bullet1"/>
      <w:lvlText w:val=""/>
      <w:lvlJc w:val="left"/>
      <w:pPr>
        <w:tabs>
          <w:tab w:val="num" w:pos="851"/>
        </w:tabs>
        <w:ind w:left="851" w:hanging="426"/>
      </w:pPr>
      <w:rPr>
        <w:rFonts w:ascii="Symbol" w:hAnsi="Symbol" w:hint="default"/>
        <w:sz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861"/>
    <w:multiLevelType w:val="hybridMultilevel"/>
    <w:tmpl w:val="425A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E85622"/>
    <w:multiLevelType w:val="hybridMultilevel"/>
    <w:tmpl w:val="F81620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3B47DD"/>
    <w:multiLevelType w:val="hybridMultilevel"/>
    <w:tmpl w:val="89AAB174"/>
    <w:lvl w:ilvl="0" w:tplc="3CC25D6A">
      <w:start w:val="1"/>
      <w:numFmt w:val="bullet"/>
      <w:pStyle w:val="Bullet2"/>
      <w:lvlText w:val=""/>
      <w:lvlJc w:val="left"/>
      <w:pPr>
        <w:tabs>
          <w:tab w:val="num" w:pos="1276"/>
        </w:tabs>
        <w:ind w:left="1276" w:hanging="425"/>
      </w:pPr>
      <w:rPr>
        <w:rFonts w:ascii="Symbol" w:hAnsi="Symbol" w:hint="default"/>
        <w:sz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7902C52"/>
    <w:multiLevelType w:val="hybridMultilevel"/>
    <w:tmpl w:val="0D10684E"/>
    <w:lvl w:ilvl="0" w:tplc="2F2C0492">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590A7D"/>
    <w:multiLevelType w:val="hybridMultilevel"/>
    <w:tmpl w:val="E40894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E14B43"/>
    <w:multiLevelType w:val="hybridMultilevel"/>
    <w:tmpl w:val="DA3A5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D31837"/>
    <w:multiLevelType w:val="hybridMultilevel"/>
    <w:tmpl w:val="E806B894"/>
    <w:lvl w:ilvl="0" w:tplc="04090015">
      <w:start w:val="1"/>
      <w:numFmt w:val="upperLetter"/>
      <w:lvlText w:val="%1."/>
      <w:lvlJc w:val="left"/>
      <w:pPr>
        <w:ind w:left="971" w:hanging="360"/>
      </w:pPr>
    </w:lvl>
    <w:lvl w:ilvl="1" w:tplc="04090019" w:tentative="1">
      <w:start w:val="1"/>
      <w:numFmt w:val="lowerLetter"/>
      <w:lvlText w:val="%2."/>
      <w:lvlJc w:val="left"/>
      <w:pPr>
        <w:ind w:left="1691" w:hanging="360"/>
      </w:pPr>
    </w:lvl>
    <w:lvl w:ilvl="2" w:tplc="0409001B" w:tentative="1">
      <w:start w:val="1"/>
      <w:numFmt w:val="lowerRoman"/>
      <w:lvlText w:val="%3."/>
      <w:lvlJc w:val="right"/>
      <w:pPr>
        <w:ind w:left="2411" w:hanging="180"/>
      </w:pPr>
    </w:lvl>
    <w:lvl w:ilvl="3" w:tplc="0409000F" w:tentative="1">
      <w:start w:val="1"/>
      <w:numFmt w:val="decimal"/>
      <w:lvlText w:val="%4."/>
      <w:lvlJc w:val="left"/>
      <w:pPr>
        <w:ind w:left="3131" w:hanging="360"/>
      </w:pPr>
    </w:lvl>
    <w:lvl w:ilvl="4" w:tplc="04090019" w:tentative="1">
      <w:start w:val="1"/>
      <w:numFmt w:val="lowerLetter"/>
      <w:lvlText w:val="%5."/>
      <w:lvlJc w:val="left"/>
      <w:pPr>
        <w:ind w:left="3851" w:hanging="360"/>
      </w:pPr>
    </w:lvl>
    <w:lvl w:ilvl="5" w:tplc="0409001B" w:tentative="1">
      <w:start w:val="1"/>
      <w:numFmt w:val="lowerRoman"/>
      <w:lvlText w:val="%6."/>
      <w:lvlJc w:val="right"/>
      <w:pPr>
        <w:ind w:left="4571" w:hanging="180"/>
      </w:pPr>
    </w:lvl>
    <w:lvl w:ilvl="6" w:tplc="0409000F" w:tentative="1">
      <w:start w:val="1"/>
      <w:numFmt w:val="decimal"/>
      <w:lvlText w:val="%7."/>
      <w:lvlJc w:val="left"/>
      <w:pPr>
        <w:ind w:left="5291" w:hanging="360"/>
      </w:pPr>
    </w:lvl>
    <w:lvl w:ilvl="7" w:tplc="04090019" w:tentative="1">
      <w:start w:val="1"/>
      <w:numFmt w:val="lowerLetter"/>
      <w:lvlText w:val="%8."/>
      <w:lvlJc w:val="left"/>
      <w:pPr>
        <w:ind w:left="6011" w:hanging="360"/>
      </w:pPr>
    </w:lvl>
    <w:lvl w:ilvl="8" w:tplc="0409001B" w:tentative="1">
      <w:start w:val="1"/>
      <w:numFmt w:val="lowerRoman"/>
      <w:lvlText w:val="%9."/>
      <w:lvlJc w:val="right"/>
      <w:pPr>
        <w:ind w:left="6731" w:hanging="180"/>
      </w:pPr>
    </w:lvl>
  </w:abstractNum>
  <w:abstractNum w:abstractNumId="25" w15:restartNumberingAfterBreak="0">
    <w:nsid w:val="4F2F0AB0"/>
    <w:multiLevelType w:val="hybridMultilevel"/>
    <w:tmpl w:val="D4C8A05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167F09"/>
    <w:multiLevelType w:val="hybridMultilevel"/>
    <w:tmpl w:val="C3588FC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0129AE"/>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8" w15:restartNumberingAfterBreak="0">
    <w:nsid w:val="66AE79C0"/>
    <w:multiLevelType w:val="hybridMultilevel"/>
    <w:tmpl w:val="F7A40E1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B0233C"/>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C1408B5"/>
    <w:multiLevelType w:val="hybridMultilevel"/>
    <w:tmpl w:val="5650C9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776D29"/>
    <w:multiLevelType w:val="hybridMultilevel"/>
    <w:tmpl w:val="2A764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46634C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7B6A6957"/>
    <w:multiLevelType w:val="hybridMultilevel"/>
    <w:tmpl w:val="1CF0AD7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93821042">
    <w:abstractNumId w:val="7"/>
  </w:num>
  <w:num w:numId="2" w16cid:durableId="1469401057">
    <w:abstractNumId w:val="6"/>
  </w:num>
  <w:num w:numId="3" w16cid:durableId="862209653">
    <w:abstractNumId w:val="5"/>
  </w:num>
  <w:num w:numId="4" w16cid:durableId="1054236034">
    <w:abstractNumId w:val="4"/>
  </w:num>
  <w:num w:numId="5" w16cid:durableId="2131509518">
    <w:abstractNumId w:val="3"/>
  </w:num>
  <w:num w:numId="6" w16cid:durableId="24254135">
    <w:abstractNumId w:val="2"/>
  </w:num>
  <w:num w:numId="7" w16cid:durableId="776633088">
    <w:abstractNumId w:val="1"/>
  </w:num>
  <w:num w:numId="8" w16cid:durableId="230584429">
    <w:abstractNumId w:val="0"/>
  </w:num>
  <w:num w:numId="9" w16cid:durableId="1231425613">
    <w:abstractNumId w:val="32"/>
  </w:num>
  <w:num w:numId="10" w16cid:durableId="68039584">
    <w:abstractNumId w:val="29"/>
  </w:num>
  <w:num w:numId="11" w16cid:durableId="1174764493">
    <w:abstractNumId w:val="27"/>
  </w:num>
  <w:num w:numId="12" w16cid:durableId="1202133505">
    <w:abstractNumId w:val="17"/>
  </w:num>
  <w:num w:numId="13" w16cid:durableId="1152794665">
    <w:abstractNumId w:val="20"/>
  </w:num>
  <w:num w:numId="14" w16cid:durableId="865480485">
    <w:abstractNumId w:val="9"/>
  </w:num>
  <w:num w:numId="15" w16cid:durableId="27687325">
    <w:abstractNumId w:val="8"/>
  </w:num>
  <w:num w:numId="16" w16cid:durableId="2002543458">
    <w:abstractNumId w:val="21"/>
  </w:num>
  <w:num w:numId="17" w16cid:durableId="726223818">
    <w:abstractNumId w:val="18"/>
  </w:num>
  <w:num w:numId="18" w16cid:durableId="202788125">
    <w:abstractNumId w:val="33"/>
  </w:num>
  <w:num w:numId="19" w16cid:durableId="677805458">
    <w:abstractNumId w:val="12"/>
  </w:num>
  <w:num w:numId="20" w16cid:durableId="1729571763">
    <w:abstractNumId w:val="16"/>
  </w:num>
  <w:num w:numId="21" w16cid:durableId="864831230">
    <w:abstractNumId w:val="25"/>
  </w:num>
  <w:num w:numId="22" w16cid:durableId="508259766">
    <w:abstractNumId w:val="15"/>
  </w:num>
  <w:num w:numId="23" w16cid:durableId="685055311">
    <w:abstractNumId w:val="10"/>
  </w:num>
  <w:num w:numId="24" w16cid:durableId="1057777039">
    <w:abstractNumId w:val="31"/>
  </w:num>
  <w:num w:numId="25" w16cid:durableId="1720933446">
    <w:abstractNumId w:val="19"/>
  </w:num>
  <w:num w:numId="26" w16cid:durableId="953438946">
    <w:abstractNumId w:val="30"/>
  </w:num>
  <w:num w:numId="27" w16cid:durableId="319891727">
    <w:abstractNumId w:val="24"/>
  </w:num>
  <w:num w:numId="28" w16cid:durableId="333186208">
    <w:abstractNumId w:val="14"/>
  </w:num>
  <w:num w:numId="29" w16cid:durableId="1650788129">
    <w:abstractNumId w:val="13"/>
  </w:num>
  <w:num w:numId="30" w16cid:durableId="1955868459">
    <w:abstractNumId w:val="22"/>
  </w:num>
  <w:num w:numId="31" w16cid:durableId="1063217514">
    <w:abstractNumId w:val="23"/>
  </w:num>
  <w:num w:numId="32" w16cid:durableId="1903641846">
    <w:abstractNumId w:val="28"/>
  </w:num>
  <w:num w:numId="33" w16cid:durableId="1436366773">
    <w:abstractNumId w:val="26"/>
  </w:num>
  <w:num w:numId="34" w16cid:durableId="1305356067">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1"/>
    <o:shapelayout v:ext="edit">
      <o:idmap v:ext="edit" data="1"/>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613"/>
    <w:rsid w:val="000000DB"/>
    <w:rsid w:val="00000276"/>
    <w:rsid w:val="00001D4E"/>
    <w:rsid w:val="00001F91"/>
    <w:rsid w:val="00002F72"/>
    <w:rsid w:val="00002F7B"/>
    <w:rsid w:val="0000307B"/>
    <w:rsid w:val="000030EE"/>
    <w:rsid w:val="000031EE"/>
    <w:rsid w:val="00003AAA"/>
    <w:rsid w:val="00003F3A"/>
    <w:rsid w:val="00003F8E"/>
    <w:rsid w:val="00004D40"/>
    <w:rsid w:val="0000588C"/>
    <w:rsid w:val="0000605D"/>
    <w:rsid w:val="0000695B"/>
    <w:rsid w:val="00007A67"/>
    <w:rsid w:val="00010AAF"/>
    <w:rsid w:val="00012155"/>
    <w:rsid w:val="00012156"/>
    <w:rsid w:val="00012277"/>
    <w:rsid w:val="00012568"/>
    <w:rsid w:val="00012FE6"/>
    <w:rsid w:val="00013572"/>
    <w:rsid w:val="000135E0"/>
    <w:rsid w:val="0001360B"/>
    <w:rsid w:val="00013692"/>
    <w:rsid w:val="00013B51"/>
    <w:rsid w:val="00013D89"/>
    <w:rsid w:val="000140BB"/>
    <w:rsid w:val="00014B22"/>
    <w:rsid w:val="00015939"/>
    <w:rsid w:val="00015C6F"/>
    <w:rsid w:val="000163B9"/>
    <w:rsid w:val="00016BFB"/>
    <w:rsid w:val="000177E2"/>
    <w:rsid w:val="00017D73"/>
    <w:rsid w:val="00017F2E"/>
    <w:rsid w:val="000205CB"/>
    <w:rsid w:val="00020B1C"/>
    <w:rsid w:val="00020FA4"/>
    <w:rsid w:val="00021565"/>
    <w:rsid w:val="00021B11"/>
    <w:rsid w:val="00022695"/>
    <w:rsid w:val="000226C4"/>
    <w:rsid w:val="00022E0E"/>
    <w:rsid w:val="0002349F"/>
    <w:rsid w:val="00023550"/>
    <w:rsid w:val="00023902"/>
    <w:rsid w:val="00024711"/>
    <w:rsid w:val="00024D08"/>
    <w:rsid w:val="00025519"/>
    <w:rsid w:val="000259E0"/>
    <w:rsid w:val="00025D4E"/>
    <w:rsid w:val="00025EA3"/>
    <w:rsid w:val="000260D9"/>
    <w:rsid w:val="00026224"/>
    <w:rsid w:val="000265A0"/>
    <w:rsid w:val="000271A4"/>
    <w:rsid w:val="00027328"/>
    <w:rsid w:val="000305AF"/>
    <w:rsid w:val="00030C1F"/>
    <w:rsid w:val="000327BF"/>
    <w:rsid w:val="00032974"/>
    <w:rsid w:val="00032D24"/>
    <w:rsid w:val="00033585"/>
    <w:rsid w:val="00034083"/>
    <w:rsid w:val="00035746"/>
    <w:rsid w:val="00035D25"/>
    <w:rsid w:val="00035F90"/>
    <w:rsid w:val="0003608A"/>
    <w:rsid w:val="00036323"/>
    <w:rsid w:val="0003645F"/>
    <w:rsid w:val="00036951"/>
    <w:rsid w:val="00036C5C"/>
    <w:rsid w:val="00040780"/>
    <w:rsid w:val="00040F02"/>
    <w:rsid w:val="00041518"/>
    <w:rsid w:val="000417F1"/>
    <w:rsid w:val="000418CF"/>
    <w:rsid w:val="00041D45"/>
    <w:rsid w:val="00042414"/>
    <w:rsid w:val="00042879"/>
    <w:rsid w:val="00042D52"/>
    <w:rsid w:val="00042E83"/>
    <w:rsid w:val="00042FFC"/>
    <w:rsid w:val="000431E4"/>
    <w:rsid w:val="0004334D"/>
    <w:rsid w:val="0004375C"/>
    <w:rsid w:val="00044BF2"/>
    <w:rsid w:val="0004775F"/>
    <w:rsid w:val="00047B7A"/>
    <w:rsid w:val="00050CD9"/>
    <w:rsid w:val="00050E86"/>
    <w:rsid w:val="000514AF"/>
    <w:rsid w:val="00051BCA"/>
    <w:rsid w:val="0005381A"/>
    <w:rsid w:val="00053DEA"/>
    <w:rsid w:val="00054025"/>
    <w:rsid w:val="00054113"/>
    <w:rsid w:val="0005454E"/>
    <w:rsid w:val="0005505F"/>
    <w:rsid w:val="0005602E"/>
    <w:rsid w:val="000570A7"/>
    <w:rsid w:val="000570F0"/>
    <w:rsid w:val="00057795"/>
    <w:rsid w:val="000608A0"/>
    <w:rsid w:val="00060B08"/>
    <w:rsid w:val="00061006"/>
    <w:rsid w:val="0006103E"/>
    <w:rsid w:val="00061643"/>
    <w:rsid w:val="00062EFC"/>
    <w:rsid w:val="000634CF"/>
    <w:rsid w:val="00064ABB"/>
    <w:rsid w:val="00065794"/>
    <w:rsid w:val="00066725"/>
    <w:rsid w:val="000670D6"/>
    <w:rsid w:val="000677C0"/>
    <w:rsid w:val="00067A71"/>
    <w:rsid w:val="00067FDA"/>
    <w:rsid w:val="0007088F"/>
    <w:rsid w:val="000715A7"/>
    <w:rsid w:val="00071CB9"/>
    <w:rsid w:val="00072C09"/>
    <w:rsid w:val="00072E45"/>
    <w:rsid w:val="000738C5"/>
    <w:rsid w:val="00073CEE"/>
    <w:rsid w:val="00074183"/>
    <w:rsid w:val="00074434"/>
    <w:rsid w:val="000744D9"/>
    <w:rsid w:val="000752BE"/>
    <w:rsid w:val="00075B1A"/>
    <w:rsid w:val="00075D3A"/>
    <w:rsid w:val="0007670F"/>
    <w:rsid w:val="00076B38"/>
    <w:rsid w:val="0007768A"/>
    <w:rsid w:val="00077B29"/>
    <w:rsid w:val="0008018A"/>
    <w:rsid w:val="00081105"/>
    <w:rsid w:val="0008131B"/>
    <w:rsid w:val="000814BB"/>
    <w:rsid w:val="0008188C"/>
    <w:rsid w:val="000820EC"/>
    <w:rsid w:val="0008210C"/>
    <w:rsid w:val="000822BC"/>
    <w:rsid w:val="00082443"/>
    <w:rsid w:val="00082961"/>
    <w:rsid w:val="00082C3A"/>
    <w:rsid w:val="00082D62"/>
    <w:rsid w:val="00082DA1"/>
    <w:rsid w:val="00083E47"/>
    <w:rsid w:val="00085191"/>
    <w:rsid w:val="0008540A"/>
    <w:rsid w:val="00086019"/>
    <w:rsid w:val="0008753E"/>
    <w:rsid w:val="000877CB"/>
    <w:rsid w:val="0009038C"/>
    <w:rsid w:val="00090AC4"/>
    <w:rsid w:val="00090FF9"/>
    <w:rsid w:val="000915C7"/>
    <w:rsid w:val="00092553"/>
    <w:rsid w:val="00092894"/>
    <w:rsid w:val="0009324B"/>
    <w:rsid w:val="000935E5"/>
    <w:rsid w:val="000936D6"/>
    <w:rsid w:val="00094801"/>
    <w:rsid w:val="000955C2"/>
    <w:rsid w:val="000959AA"/>
    <w:rsid w:val="00095B27"/>
    <w:rsid w:val="000969E2"/>
    <w:rsid w:val="00097DFD"/>
    <w:rsid w:val="000A0094"/>
    <w:rsid w:val="000A06B2"/>
    <w:rsid w:val="000A06F0"/>
    <w:rsid w:val="000A08CC"/>
    <w:rsid w:val="000A1446"/>
    <w:rsid w:val="000A1F68"/>
    <w:rsid w:val="000A2B37"/>
    <w:rsid w:val="000A30D0"/>
    <w:rsid w:val="000A3DF7"/>
    <w:rsid w:val="000A3EBE"/>
    <w:rsid w:val="000A4761"/>
    <w:rsid w:val="000A4AD1"/>
    <w:rsid w:val="000A4EAA"/>
    <w:rsid w:val="000A56D3"/>
    <w:rsid w:val="000A6760"/>
    <w:rsid w:val="000A6CE7"/>
    <w:rsid w:val="000A6E3F"/>
    <w:rsid w:val="000A766F"/>
    <w:rsid w:val="000A7944"/>
    <w:rsid w:val="000B0A2C"/>
    <w:rsid w:val="000B0CEE"/>
    <w:rsid w:val="000B0E69"/>
    <w:rsid w:val="000B2306"/>
    <w:rsid w:val="000B2A09"/>
    <w:rsid w:val="000B2AA3"/>
    <w:rsid w:val="000B3481"/>
    <w:rsid w:val="000B3589"/>
    <w:rsid w:val="000B38C9"/>
    <w:rsid w:val="000B4E86"/>
    <w:rsid w:val="000B5288"/>
    <w:rsid w:val="000B52A3"/>
    <w:rsid w:val="000B52BC"/>
    <w:rsid w:val="000B577D"/>
    <w:rsid w:val="000B5E25"/>
    <w:rsid w:val="000B5EA3"/>
    <w:rsid w:val="000B6605"/>
    <w:rsid w:val="000B66BE"/>
    <w:rsid w:val="000B7391"/>
    <w:rsid w:val="000B74DA"/>
    <w:rsid w:val="000B7BB6"/>
    <w:rsid w:val="000C0978"/>
    <w:rsid w:val="000C1B4A"/>
    <w:rsid w:val="000C1E16"/>
    <w:rsid w:val="000C2D25"/>
    <w:rsid w:val="000C34FF"/>
    <w:rsid w:val="000C3758"/>
    <w:rsid w:val="000C3E67"/>
    <w:rsid w:val="000C3EF1"/>
    <w:rsid w:val="000C400F"/>
    <w:rsid w:val="000C4260"/>
    <w:rsid w:val="000C525A"/>
    <w:rsid w:val="000C5D68"/>
    <w:rsid w:val="000C72B7"/>
    <w:rsid w:val="000D140F"/>
    <w:rsid w:val="000D16AE"/>
    <w:rsid w:val="000D1BE9"/>
    <w:rsid w:val="000D211A"/>
    <w:rsid w:val="000D2141"/>
    <w:rsid w:val="000D218F"/>
    <w:rsid w:val="000D245D"/>
    <w:rsid w:val="000D3F5D"/>
    <w:rsid w:val="000D4506"/>
    <w:rsid w:val="000D5739"/>
    <w:rsid w:val="000D57CF"/>
    <w:rsid w:val="000D58D7"/>
    <w:rsid w:val="000D5B19"/>
    <w:rsid w:val="000D653E"/>
    <w:rsid w:val="000D67F9"/>
    <w:rsid w:val="000D70BE"/>
    <w:rsid w:val="000D7145"/>
    <w:rsid w:val="000D7433"/>
    <w:rsid w:val="000D7B17"/>
    <w:rsid w:val="000D7F59"/>
    <w:rsid w:val="000E0F0B"/>
    <w:rsid w:val="000E1282"/>
    <w:rsid w:val="000E171C"/>
    <w:rsid w:val="000E3D60"/>
    <w:rsid w:val="000E4764"/>
    <w:rsid w:val="000E6101"/>
    <w:rsid w:val="000E7705"/>
    <w:rsid w:val="000F0622"/>
    <w:rsid w:val="000F0E09"/>
    <w:rsid w:val="000F191D"/>
    <w:rsid w:val="000F1A14"/>
    <w:rsid w:val="000F2EB3"/>
    <w:rsid w:val="000F3258"/>
    <w:rsid w:val="000F3477"/>
    <w:rsid w:val="000F4160"/>
    <w:rsid w:val="000F5CCC"/>
    <w:rsid w:val="000F60BC"/>
    <w:rsid w:val="000F60FF"/>
    <w:rsid w:val="000F6168"/>
    <w:rsid w:val="000F63EC"/>
    <w:rsid w:val="000F7471"/>
    <w:rsid w:val="000F7EE3"/>
    <w:rsid w:val="00100CB2"/>
    <w:rsid w:val="00100E50"/>
    <w:rsid w:val="00101003"/>
    <w:rsid w:val="00101770"/>
    <w:rsid w:val="001018F4"/>
    <w:rsid w:val="00102024"/>
    <w:rsid w:val="0010264C"/>
    <w:rsid w:val="00102660"/>
    <w:rsid w:val="00102AD8"/>
    <w:rsid w:val="00102AFC"/>
    <w:rsid w:val="00103313"/>
    <w:rsid w:val="00103AA1"/>
    <w:rsid w:val="0010411D"/>
    <w:rsid w:val="00104F87"/>
    <w:rsid w:val="00105E40"/>
    <w:rsid w:val="00106813"/>
    <w:rsid w:val="00107319"/>
    <w:rsid w:val="00107422"/>
    <w:rsid w:val="00107716"/>
    <w:rsid w:val="001104FA"/>
    <w:rsid w:val="00110D44"/>
    <w:rsid w:val="00111164"/>
    <w:rsid w:val="00111770"/>
    <w:rsid w:val="00113116"/>
    <w:rsid w:val="00113A60"/>
    <w:rsid w:val="001144A9"/>
    <w:rsid w:val="00114958"/>
    <w:rsid w:val="00114CBA"/>
    <w:rsid w:val="00114D31"/>
    <w:rsid w:val="00115A44"/>
    <w:rsid w:val="00115C85"/>
    <w:rsid w:val="00116FF3"/>
    <w:rsid w:val="001171BE"/>
    <w:rsid w:val="00120A51"/>
    <w:rsid w:val="00120B5A"/>
    <w:rsid w:val="00120E6E"/>
    <w:rsid w:val="00120EAD"/>
    <w:rsid w:val="001210E4"/>
    <w:rsid w:val="001211B8"/>
    <w:rsid w:val="00121ABA"/>
    <w:rsid w:val="00122163"/>
    <w:rsid w:val="00122F98"/>
    <w:rsid w:val="00123329"/>
    <w:rsid w:val="00123F1E"/>
    <w:rsid w:val="00124992"/>
    <w:rsid w:val="00124F99"/>
    <w:rsid w:val="001258AA"/>
    <w:rsid w:val="00125F0F"/>
    <w:rsid w:val="00125FED"/>
    <w:rsid w:val="00126C43"/>
    <w:rsid w:val="00127272"/>
    <w:rsid w:val="001275EA"/>
    <w:rsid w:val="0012790D"/>
    <w:rsid w:val="00127EE6"/>
    <w:rsid w:val="001309DB"/>
    <w:rsid w:val="00131237"/>
    <w:rsid w:val="00131262"/>
    <w:rsid w:val="00131F68"/>
    <w:rsid w:val="00132880"/>
    <w:rsid w:val="001328A7"/>
    <w:rsid w:val="00133B25"/>
    <w:rsid w:val="00134F72"/>
    <w:rsid w:val="00135BE3"/>
    <w:rsid w:val="001360E3"/>
    <w:rsid w:val="0013655A"/>
    <w:rsid w:val="00136B22"/>
    <w:rsid w:val="00137033"/>
    <w:rsid w:val="001370E6"/>
    <w:rsid w:val="001400C7"/>
    <w:rsid w:val="00140588"/>
    <w:rsid w:val="00140867"/>
    <w:rsid w:val="00140E3B"/>
    <w:rsid w:val="00141998"/>
    <w:rsid w:val="00142185"/>
    <w:rsid w:val="0014272E"/>
    <w:rsid w:val="00142759"/>
    <w:rsid w:val="00142BBC"/>
    <w:rsid w:val="001430C0"/>
    <w:rsid w:val="00144215"/>
    <w:rsid w:val="001448CC"/>
    <w:rsid w:val="00144D1B"/>
    <w:rsid w:val="001457EB"/>
    <w:rsid w:val="00145B6C"/>
    <w:rsid w:val="00145FB1"/>
    <w:rsid w:val="0014607D"/>
    <w:rsid w:val="00146B45"/>
    <w:rsid w:val="0014760D"/>
    <w:rsid w:val="00147FFA"/>
    <w:rsid w:val="00150B9C"/>
    <w:rsid w:val="001512CD"/>
    <w:rsid w:val="001513BE"/>
    <w:rsid w:val="00151CC4"/>
    <w:rsid w:val="00151D38"/>
    <w:rsid w:val="00151EAB"/>
    <w:rsid w:val="001527E4"/>
    <w:rsid w:val="00152CF9"/>
    <w:rsid w:val="001532E8"/>
    <w:rsid w:val="001534FB"/>
    <w:rsid w:val="001535CD"/>
    <w:rsid w:val="00153620"/>
    <w:rsid w:val="001536EC"/>
    <w:rsid w:val="0015376C"/>
    <w:rsid w:val="00153874"/>
    <w:rsid w:val="00153C7B"/>
    <w:rsid w:val="001540E5"/>
    <w:rsid w:val="001541D9"/>
    <w:rsid w:val="00154382"/>
    <w:rsid w:val="00154C5C"/>
    <w:rsid w:val="00154CDE"/>
    <w:rsid w:val="00154DB0"/>
    <w:rsid w:val="001552B2"/>
    <w:rsid w:val="001552BC"/>
    <w:rsid w:val="0015585E"/>
    <w:rsid w:val="0015588F"/>
    <w:rsid w:val="00155FA5"/>
    <w:rsid w:val="001564B0"/>
    <w:rsid w:val="00156AEC"/>
    <w:rsid w:val="0015714B"/>
    <w:rsid w:val="0015717E"/>
    <w:rsid w:val="0015798A"/>
    <w:rsid w:val="001602B8"/>
    <w:rsid w:val="001607DF"/>
    <w:rsid w:val="00160F7C"/>
    <w:rsid w:val="00161FB3"/>
    <w:rsid w:val="00162057"/>
    <w:rsid w:val="00163214"/>
    <w:rsid w:val="00163E26"/>
    <w:rsid w:val="00164AB6"/>
    <w:rsid w:val="00164E85"/>
    <w:rsid w:val="00164F81"/>
    <w:rsid w:val="00165701"/>
    <w:rsid w:val="001658DF"/>
    <w:rsid w:val="001660C6"/>
    <w:rsid w:val="0016650D"/>
    <w:rsid w:val="0016680D"/>
    <w:rsid w:val="00170B4E"/>
    <w:rsid w:val="00171117"/>
    <w:rsid w:val="00171635"/>
    <w:rsid w:val="00172124"/>
    <w:rsid w:val="001722B3"/>
    <w:rsid w:val="001729CE"/>
    <w:rsid w:val="00172F47"/>
    <w:rsid w:val="00173410"/>
    <w:rsid w:val="0017473B"/>
    <w:rsid w:val="00174B60"/>
    <w:rsid w:val="0017580E"/>
    <w:rsid w:val="001760E6"/>
    <w:rsid w:val="001762BB"/>
    <w:rsid w:val="00176A98"/>
    <w:rsid w:val="001770D1"/>
    <w:rsid w:val="00177160"/>
    <w:rsid w:val="00180346"/>
    <w:rsid w:val="001803DA"/>
    <w:rsid w:val="001805AC"/>
    <w:rsid w:val="00180A91"/>
    <w:rsid w:val="00180AF6"/>
    <w:rsid w:val="00181C8F"/>
    <w:rsid w:val="00181E20"/>
    <w:rsid w:val="00181EF4"/>
    <w:rsid w:val="00182B69"/>
    <w:rsid w:val="00182DA7"/>
    <w:rsid w:val="00182F8D"/>
    <w:rsid w:val="00183378"/>
    <w:rsid w:val="00184253"/>
    <w:rsid w:val="00184498"/>
    <w:rsid w:val="00184607"/>
    <w:rsid w:val="00184CB9"/>
    <w:rsid w:val="00185893"/>
    <w:rsid w:val="001858AB"/>
    <w:rsid w:val="00185AC9"/>
    <w:rsid w:val="00186508"/>
    <w:rsid w:val="00186A01"/>
    <w:rsid w:val="00186F87"/>
    <w:rsid w:val="001877FE"/>
    <w:rsid w:val="00187CEF"/>
    <w:rsid w:val="00187EA8"/>
    <w:rsid w:val="001925AF"/>
    <w:rsid w:val="00192734"/>
    <w:rsid w:val="00192CB1"/>
    <w:rsid w:val="00193566"/>
    <w:rsid w:val="00193D4C"/>
    <w:rsid w:val="00194954"/>
    <w:rsid w:val="00194EB9"/>
    <w:rsid w:val="00195183"/>
    <w:rsid w:val="001957B4"/>
    <w:rsid w:val="0019746D"/>
    <w:rsid w:val="0019749F"/>
    <w:rsid w:val="00197997"/>
    <w:rsid w:val="001A03EB"/>
    <w:rsid w:val="001A05B7"/>
    <w:rsid w:val="001A10A0"/>
    <w:rsid w:val="001A12C5"/>
    <w:rsid w:val="001A1C48"/>
    <w:rsid w:val="001A1D78"/>
    <w:rsid w:val="001A29D3"/>
    <w:rsid w:val="001A2CEB"/>
    <w:rsid w:val="001A2F01"/>
    <w:rsid w:val="001A3F24"/>
    <w:rsid w:val="001A460B"/>
    <w:rsid w:val="001A465E"/>
    <w:rsid w:val="001A5911"/>
    <w:rsid w:val="001A59B9"/>
    <w:rsid w:val="001A66A0"/>
    <w:rsid w:val="001A6CBE"/>
    <w:rsid w:val="001A7897"/>
    <w:rsid w:val="001A7C01"/>
    <w:rsid w:val="001B0024"/>
    <w:rsid w:val="001B0160"/>
    <w:rsid w:val="001B0B64"/>
    <w:rsid w:val="001B1289"/>
    <w:rsid w:val="001B1D36"/>
    <w:rsid w:val="001B1D9E"/>
    <w:rsid w:val="001B1ED3"/>
    <w:rsid w:val="001B2C45"/>
    <w:rsid w:val="001B377A"/>
    <w:rsid w:val="001B5010"/>
    <w:rsid w:val="001B5AB8"/>
    <w:rsid w:val="001B61E6"/>
    <w:rsid w:val="001B6424"/>
    <w:rsid w:val="001B6658"/>
    <w:rsid w:val="001B68CD"/>
    <w:rsid w:val="001B72CE"/>
    <w:rsid w:val="001B73D0"/>
    <w:rsid w:val="001B7761"/>
    <w:rsid w:val="001B7A48"/>
    <w:rsid w:val="001B7BD4"/>
    <w:rsid w:val="001B7E4D"/>
    <w:rsid w:val="001B7E94"/>
    <w:rsid w:val="001C0251"/>
    <w:rsid w:val="001C05E1"/>
    <w:rsid w:val="001C1AAA"/>
    <w:rsid w:val="001C1E58"/>
    <w:rsid w:val="001C1EAB"/>
    <w:rsid w:val="001C3B97"/>
    <w:rsid w:val="001C3DA6"/>
    <w:rsid w:val="001C4601"/>
    <w:rsid w:val="001C468A"/>
    <w:rsid w:val="001C46D8"/>
    <w:rsid w:val="001C4FA5"/>
    <w:rsid w:val="001C568D"/>
    <w:rsid w:val="001C5FDC"/>
    <w:rsid w:val="001C7043"/>
    <w:rsid w:val="001C7448"/>
    <w:rsid w:val="001C769B"/>
    <w:rsid w:val="001D06D1"/>
    <w:rsid w:val="001D0A18"/>
    <w:rsid w:val="001D0B48"/>
    <w:rsid w:val="001D1651"/>
    <w:rsid w:val="001D35A3"/>
    <w:rsid w:val="001D4852"/>
    <w:rsid w:val="001D4F99"/>
    <w:rsid w:val="001D6CC8"/>
    <w:rsid w:val="001D7092"/>
    <w:rsid w:val="001D77F5"/>
    <w:rsid w:val="001D7902"/>
    <w:rsid w:val="001D7EB3"/>
    <w:rsid w:val="001E011D"/>
    <w:rsid w:val="001E0B04"/>
    <w:rsid w:val="001E11A7"/>
    <w:rsid w:val="001E1AAF"/>
    <w:rsid w:val="001E216C"/>
    <w:rsid w:val="001E2817"/>
    <w:rsid w:val="001E2A50"/>
    <w:rsid w:val="001E3874"/>
    <w:rsid w:val="001E3C6D"/>
    <w:rsid w:val="001E403D"/>
    <w:rsid w:val="001E419A"/>
    <w:rsid w:val="001E4320"/>
    <w:rsid w:val="001E4820"/>
    <w:rsid w:val="001E4AFA"/>
    <w:rsid w:val="001E4DAA"/>
    <w:rsid w:val="001E539A"/>
    <w:rsid w:val="001E5818"/>
    <w:rsid w:val="001E5D18"/>
    <w:rsid w:val="001E63DD"/>
    <w:rsid w:val="001E7357"/>
    <w:rsid w:val="001E74A3"/>
    <w:rsid w:val="001E7713"/>
    <w:rsid w:val="001E7916"/>
    <w:rsid w:val="001E7D3C"/>
    <w:rsid w:val="001F00A6"/>
    <w:rsid w:val="001F011E"/>
    <w:rsid w:val="001F0B1F"/>
    <w:rsid w:val="001F14CA"/>
    <w:rsid w:val="001F1BCB"/>
    <w:rsid w:val="001F2457"/>
    <w:rsid w:val="001F281B"/>
    <w:rsid w:val="001F3090"/>
    <w:rsid w:val="001F349D"/>
    <w:rsid w:val="001F34A0"/>
    <w:rsid w:val="001F34D3"/>
    <w:rsid w:val="001F366C"/>
    <w:rsid w:val="001F3942"/>
    <w:rsid w:val="001F42A3"/>
    <w:rsid w:val="001F4A3F"/>
    <w:rsid w:val="001F4B1D"/>
    <w:rsid w:val="001F4D4E"/>
    <w:rsid w:val="001F58B8"/>
    <w:rsid w:val="001F620A"/>
    <w:rsid w:val="001F655A"/>
    <w:rsid w:val="001F65E9"/>
    <w:rsid w:val="001F6EEB"/>
    <w:rsid w:val="001F7321"/>
    <w:rsid w:val="001F7C7B"/>
    <w:rsid w:val="001F7EAB"/>
    <w:rsid w:val="00200195"/>
    <w:rsid w:val="00201375"/>
    <w:rsid w:val="002014B3"/>
    <w:rsid w:val="002014D6"/>
    <w:rsid w:val="00201F1D"/>
    <w:rsid w:val="00202D2A"/>
    <w:rsid w:val="00203493"/>
    <w:rsid w:val="00203B39"/>
    <w:rsid w:val="00203FBA"/>
    <w:rsid w:val="002045B1"/>
    <w:rsid w:val="0020486F"/>
    <w:rsid w:val="0020493F"/>
    <w:rsid w:val="00204F5A"/>
    <w:rsid w:val="00205012"/>
    <w:rsid w:val="0020504D"/>
    <w:rsid w:val="0020528D"/>
    <w:rsid w:val="00205BB0"/>
    <w:rsid w:val="00205C87"/>
    <w:rsid w:val="00206192"/>
    <w:rsid w:val="00206AFA"/>
    <w:rsid w:val="00206F84"/>
    <w:rsid w:val="00207B86"/>
    <w:rsid w:val="00210358"/>
    <w:rsid w:val="0021093C"/>
    <w:rsid w:val="00210DF1"/>
    <w:rsid w:val="002112EB"/>
    <w:rsid w:val="00212597"/>
    <w:rsid w:val="00212921"/>
    <w:rsid w:val="00212A43"/>
    <w:rsid w:val="002134F2"/>
    <w:rsid w:val="00213BA2"/>
    <w:rsid w:val="00214156"/>
    <w:rsid w:val="00214704"/>
    <w:rsid w:val="0021473D"/>
    <w:rsid w:val="002169A8"/>
    <w:rsid w:val="00216E22"/>
    <w:rsid w:val="0021777C"/>
    <w:rsid w:val="00217990"/>
    <w:rsid w:val="00220225"/>
    <w:rsid w:val="0022025D"/>
    <w:rsid w:val="002202B1"/>
    <w:rsid w:val="00220C11"/>
    <w:rsid w:val="002212EF"/>
    <w:rsid w:val="002214F1"/>
    <w:rsid w:val="0022160F"/>
    <w:rsid w:val="00222699"/>
    <w:rsid w:val="002226A7"/>
    <w:rsid w:val="00223174"/>
    <w:rsid w:val="002233F7"/>
    <w:rsid w:val="0022382E"/>
    <w:rsid w:val="00223840"/>
    <w:rsid w:val="00223B1C"/>
    <w:rsid w:val="00223F64"/>
    <w:rsid w:val="00224000"/>
    <w:rsid w:val="00224E14"/>
    <w:rsid w:val="00225C99"/>
    <w:rsid w:val="00225CA1"/>
    <w:rsid w:val="00226BAD"/>
    <w:rsid w:val="0022738B"/>
    <w:rsid w:val="0023021F"/>
    <w:rsid w:val="00230683"/>
    <w:rsid w:val="002313D8"/>
    <w:rsid w:val="00231C85"/>
    <w:rsid w:val="00231E92"/>
    <w:rsid w:val="00232CB2"/>
    <w:rsid w:val="0023307C"/>
    <w:rsid w:val="002332B0"/>
    <w:rsid w:val="002332D3"/>
    <w:rsid w:val="00233748"/>
    <w:rsid w:val="0023467B"/>
    <w:rsid w:val="00234E19"/>
    <w:rsid w:val="00234EC8"/>
    <w:rsid w:val="002360F5"/>
    <w:rsid w:val="00236530"/>
    <w:rsid w:val="0023675F"/>
    <w:rsid w:val="00236DED"/>
    <w:rsid w:val="0024060C"/>
    <w:rsid w:val="00240A66"/>
    <w:rsid w:val="00240B28"/>
    <w:rsid w:val="00240BF5"/>
    <w:rsid w:val="00240D31"/>
    <w:rsid w:val="00240F14"/>
    <w:rsid w:val="00241A23"/>
    <w:rsid w:val="0024243F"/>
    <w:rsid w:val="00242773"/>
    <w:rsid w:val="00242C34"/>
    <w:rsid w:val="00243047"/>
    <w:rsid w:val="00243233"/>
    <w:rsid w:val="00243251"/>
    <w:rsid w:val="002432B8"/>
    <w:rsid w:val="00243324"/>
    <w:rsid w:val="002441ED"/>
    <w:rsid w:val="00245149"/>
    <w:rsid w:val="00245532"/>
    <w:rsid w:val="00245A4E"/>
    <w:rsid w:val="00246117"/>
    <w:rsid w:val="0024656B"/>
    <w:rsid w:val="00246A0B"/>
    <w:rsid w:val="00246F68"/>
    <w:rsid w:val="00247414"/>
    <w:rsid w:val="00247E15"/>
    <w:rsid w:val="0025039E"/>
    <w:rsid w:val="00250574"/>
    <w:rsid w:val="00251A8E"/>
    <w:rsid w:val="00251EAF"/>
    <w:rsid w:val="00251F79"/>
    <w:rsid w:val="00252206"/>
    <w:rsid w:val="0025522B"/>
    <w:rsid w:val="002554E3"/>
    <w:rsid w:val="00255756"/>
    <w:rsid w:val="002559E0"/>
    <w:rsid w:val="00255C2C"/>
    <w:rsid w:val="00255E3B"/>
    <w:rsid w:val="00256796"/>
    <w:rsid w:val="00257242"/>
    <w:rsid w:val="00257A12"/>
    <w:rsid w:val="00257AEE"/>
    <w:rsid w:val="00257ED7"/>
    <w:rsid w:val="002604B6"/>
    <w:rsid w:val="0026124D"/>
    <w:rsid w:val="00261ED6"/>
    <w:rsid w:val="002623F7"/>
    <w:rsid w:val="002630DD"/>
    <w:rsid w:val="00263CB1"/>
    <w:rsid w:val="002644FA"/>
    <w:rsid w:val="00264668"/>
    <w:rsid w:val="002646CA"/>
    <w:rsid w:val="002647AE"/>
    <w:rsid w:val="00264C77"/>
    <w:rsid w:val="002651C2"/>
    <w:rsid w:val="00265272"/>
    <w:rsid w:val="0026648B"/>
    <w:rsid w:val="002668F4"/>
    <w:rsid w:val="002672F5"/>
    <w:rsid w:val="00267662"/>
    <w:rsid w:val="002679C3"/>
    <w:rsid w:val="00267A17"/>
    <w:rsid w:val="00270852"/>
    <w:rsid w:val="00271023"/>
    <w:rsid w:val="0027114F"/>
    <w:rsid w:val="0027270A"/>
    <w:rsid w:val="00272BA1"/>
    <w:rsid w:val="0027609D"/>
    <w:rsid w:val="00276BEE"/>
    <w:rsid w:val="002805A7"/>
    <w:rsid w:val="0028098C"/>
    <w:rsid w:val="002810C2"/>
    <w:rsid w:val="002816C3"/>
    <w:rsid w:val="00281C15"/>
    <w:rsid w:val="00281D80"/>
    <w:rsid w:val="00281F02"/>
    <w:rsid w:val="00282A92"/>
    <w:rsid w:val="0028314E"/>
    <w:rsid w:val="0028343A"/>
    <w:rsid w:val="002838C2"/>
    <w:rsid w:val="00284F5D"/>
    <w:rsid w:val="0028541F"/>
    <w:rsid w:val="00287BF6"/>
    <w:rsid w:val="00287E53"/>
    <w:rsid w:val="00287EC4"/>
    <w:rsid w:val="00290199"/>
    <w:rsid w:val="0029038D"/>
    <w:rsid w:val="00290AD5"/>
    <w:rsid w:val="0029252D"/>
    <w:rsid w:val="00292924"/>
    <w:rsid w:val="002929CF"/>
    <w:rsid w:val="0029316F"/>
    <w:rsid w:val="00293C8D"/>
    <w:rsid w:val="002947AA"/>
    <w:rsid w:val="0029527B"/>
    <w:rsid w:val="0029535D"/>
    <w:rsid w:val="00295602"/>
    <w:rsid w:val="00296553"/>
    <w:rsid w:val="00296586"/>
    <w:rsid w:val="00296E21"/>
    <w:rsid w:val="00297174"/>
    <w:rsid w:val="002A04C4"/>
    <w:rsid w:val="002A06D8"/>
    <w:rsid w:val="002A0B37"/>
    <w:rsid w:val="002A0B5E"/>
    <w:rsid w:val="002A12DE"/>
    <w:rsid w:val="002A27B9"/>
    <w:rsid w:val="002A32B2"/>
    <w:rsid w:val="002A36F7"/>
    <w:rsid w:val="002A4023"/>
    <w:rsid w:val="002A4BD3"/>
    <w:rsid w:val="002A4E7B"/>
    <w:rsid w:val="002A4FF0"/>
    <w:rsid w:val="002A55D9"/>
    <w:rsid w:val="002A5F13"/>
    <w:rsid w:val="002A6223"/>
    <w:rsid w:val="002A64F4"/>
    <w:rsid w:val="002A6BBE"/>
    <w:rsid w:val="002A6DA2"/>
    <w:rsid w:val="002A70BA"/>
    <w:rsid w:val="002A73F4"/>
    <w:rsid w:val="002B036D"/>
    <w:rsid w:val="002B0AB2"/>
    <w:rsid w:val="002B0DA1"/>
    <w:rsid w:val="002B105C"/>
    <w:rsid w:val="002B1BDE"/>
    <w:rsid w:val="002B1E85"/>
    <w:rsid w:val="002B2930"/>
    <w:rsid w:val="002B4048"/>
    <w:rsid w:val="002B45BB"/>
    <w:rsid w:val="002B794C"/>
    <w:rsid w:val="002C0CCF"/>
    <w:rsid w:val="002C13E8"/>
    <w:rsid w:val="002C155B"/>
    <w:rsid w:val="002C1DAD"/>
    <w:rsid w:val="002C1E91"/>
    <w:rsid w:val="002C24E3"/>
    <w:rsid w:val="002C2EE2"/>
    <w:rsid w:val="002C2F0F"/>
    <w:rsid w:val="002C3006"/>
    <w:rsid w:val="002C3282"/>
    <w:rsid w:val="002C3DC5"/>
    <w:rsid w:val="002C4348"/>
    <w:rsid w:val="002C45D6"/>
    <w:rsid w:val="002C539E"/>
    <w:rsid w:val="002C561B"/>
    <w:rsid w:val="002C5A19"/>
    <w:rsid w:val="002C5FD5"/>
    <w:rsid w:val="002C701F"/>
    <w:rsid w:val="002C769D"/>
    <w:rsid w:val="002C79E6"/>
    <w:rsid w:val="002D09C9"/>
    <w:rsid w:val="002D0B39"/>
    <w:rsid w:val="002D107C"/>
    <w:rsid w:val="002D1F01"/>
    <w:rsid w:val="002D3165"/>
    <w:rsid w:val="002D31D8"/>
    <w:rsid w:val="002D348A"/>
    <w:rsid w:val="002D362B"/>
    <w:rsid w:val="002D4199"/>
    <w:rsid w:val="002D520A"/>
    <w:rsid w:val="002D54B4"/>
    <w:rsid w:val="002D5AB0"/>
    <w:rsid w:val="002D5D50"/>
    <w:rsid w:val="002E0A73"/>
    <w:rsid w:val="002E0AF8"/>
    <w:rsid w:val="002E110C"/>
    <w:rsid w:val="002E18C9"/>
    <w:rsid w:val="002E1AED"/>
    <w:rsid w:val="002E1F0C"/>
    <w:rsid w:val="002E263E"/>
    <w:rsid w:val="002E2A7D"/>
    <w:rsid w:val="002E2F6D"/>
    <w:rsid w:val="002E3277"/>
    <w:rsid w:val="002E41AF"/>
    <w:rsid w:val="002E4C8A"/>
    <w:rsid w:val="002E4F7D"/>
    <w:rsid w:val="002E5E7B"/>
    <w:rsid w:val="002E604B"/>
    <w:rsid w:val="002E62CC"/>
    <w:rsid w:val="002E6BE0"/>
    <w:rsid w:val="002E77EA"/>
    <w:rsid w:val="002E7F61"/>
    <w:rsid w:val="002F011D"/>
    <w:rsid w:val="002F0B9F"/>
    <w:rsid w:val="002F38EB"/>
    <w:rsid w:val="002F445B"/>
    <w:rsid w:val="002F4CC2"/>
    <w:rsid w:val="002F548A"/>
    <w:rsid w:val="002F7058"/>
    <w:rsid w:val="002F7293"/>
    <w:rsid w:val="002F737B"/>
    <w:rsid w:val="002F76EB"/>
    <w:rsid w:val="002F782F"/>
    <w:rsid w:val="002F788A"/>
    <w:rsid w:val="002F7BF5"/>
    <w:rsid w:val="002F7CD4"/>
    <w:rsid w:val="003006E8"/>
    <w:rsid w:val="00300AF1"/>
    <w:rsid w:val="00300D12"/>
    <w:rsid w:val="00301087"/>
    <w:rsid w:val="003010EA"/>
    <w:rsid w:val="00301122"/>
    <w:rsid w:val="00301D2E"/>
    <w:rsid w:val="00302332"/>
    <w:rsid w:val="00302705"/>
    <w:rsid w:val="00302B3D"/>
    <w:rsid w:val="00302BB4"/>
    <w:rsid w:val="00303283"/>
    <w:rsid w:val="00303D57"/>
    <w:rsid w:val="003041C1"/>
    <w:rsid w:val="00304AE7"/>
    <w:rsid w:val="00304CF8"/>
    <w:rsid w:val="003055BD"/>
    <w:rsid w:val="003057D8"/>
    <w:rsid w:val="003068C6"/>
    <w:rsid w:val="0030727F"/>
    <w:rsid w:val="003076F6"/>
    <w:rsid w:val="0030788E"/>
    <w:rsid w:val="00310862"/>
    <w:rsid w:val="003108F1"/>
    <w:rsid w:val="003109C4"/>
    <w:rsid w:val="00311CB2"/>
    <w:rsid w:val="003127D5"/>
    <w:rsid w:val="00312AA7"/>
    <w:rsid w:val="00312EAB"/>
    <w:rsid w:val="003131F0"/>
    <w:rsid w:val="00313330"/>
    <w:rsid w:val="00313493"/>
    <w:rsid w:val="00313CC0"/>
    <w:rsid w:val="00313D23"/>
    <w:rsid w:val="00313D9B"/>
    <w:rsid w:val="00313DC6"/>
    <w:rsid w:val="00315A21"/>
    <w:rsid w:val="00315B50"/>
    <w:rsid w:val="00316D8B"/>
    <w:rsid w:val="00316DA9"/>
    <w:rsid w:val="0031788D"/>
    <w:rsid w:val="00320626"/>
    <w:rsid w:val="00320B09"/>
    <w:rsid w:val="00320BAF"/>
    <w:rsid w:val="00321295"/>
    <w:rsid w:val="00321BC2"/>
    <w:rsid w:val="00322892"/>
    <w:rsid w:val="0032321A"/>
    <w:rsid w:val="003236D6"/>
    <w:rsid w:val="00323D0C"/>
    <w:rsid w:val="0032472B"/>
    <w:rsid w:val="003250F5"/>
    <w:rsid w:val="00326018"/>
    <w:rsid w:val="00327174"/>
    <w:rsid w:val="003273A4"/>
    <w:rsid w:val="003300EE"/>
    <w:rsid w:val="003307AB"/>
    <w:rsid w:val="00330AD1"/>
    <w:rsid w:val="0033208E"/>
    <w:rsid w:val="003339C2"/>
    <w:rsid w:val="0033459D"/>
    <w:rsid w:val="00334EC0"/>
    <w:rsid w:val="0033538F"/>
    <w:rsid w:val="00336765"/>
    <w:rsid w:val="00337BEB"/>
    <w:rsid w:val="00337EE1"/>
    <w:rsid w:val="003403AD"/>
    <w:rsid w:val="00340842"/>
    <w:rsid w:val="0034112F"/>
    <w:rsid w:val="003414D6"/>
    <w:rsid w:val="00342CF6"/>
    <w:rsid w:val="00343F90"/>
    <w:rsid w:val="003446EA"/>
    <w:rsid w:val="00344BA5"/>
    <w:rsid w:val="00345321"/>
    <w:rsid w:val="00345E23"/>
    <w:rsid w:val="003474EE"/>
    <w:rsid w:val="003504F5"/>
    <w:rsid w:val="00350D21"/>
    <w:rsid w:val="003518DB"/>
    <w:rsid w:val="003519C2"/>
    <w:rsid w:val="00352C3A"/>
    <w:rsid w:val="00352CFB"/>
    <w:rsid w:val="00353363"/>
    <w:rsid w:val="003534EA"/>
    <w:rsid w:val="0035353E"/>
    <w:rsid w:val="00353DA2"/>
    <w:rsid w:val="003545AA"/>
    <w:rsid w:val="003546E0"/>
    <w:rsid w:val="003562DB"/>
    <w:rsid w:val="003566C5"/>
    <w:rsid w:val="00356A78"/>
    <w:rsid w:val="0036021B"/>
    <w:rsid w:val="0036159F"/>
    <w:rsid w:val="00361C4E"/>
    <w:rsid w:val="003627CC"/>
    <w:rsid w:val="0036336E"/>
    <w:rsid w:val="003634EB"/>
    <w:rsid w:val="00363F1D"/>
    <w:rsid w:val="0036405D"/>
    <w:rsid w:val="00364439"/>
    <w:rsid w:val="00364846"/>
    <w:rsid w:val="003656E7"/>
    <w:rsid w:val="003668D0"/>
    <w:rsid w:val="003676D1"/>
    <w:rsid w:val="00367F83"/>
    <w:rsid w:val="0037081A"/>
    <w:rsid w:val="00370E6A"/>
    <w:rsid w:val="00371636"/>
    <w:rsid w:val="00371F43"/>
    <w:rsid w:val="003722E6"/>
    <w:rsid w:val="00372904"/>
    <w:rsid w:val="003734EE"/>
    <w:rsid w:val="00373A64"/>
    <w:rsid w:val="00373BD3"/>
    <w:rsid w:val="00374D95"/>
    <w:rsid w:val="003750E8"/>
    <w:rsid w:val="0037578B"/>
    <w:rsid w:val="00376082"/>
    <w:rsid w:val="00376175"/>
    <w:rsid w:val="003763A7"/>
    <w:rsid w:val="00376420"/>
    <w:rsid w:val="003771AF"/>
    <w:rsid w:val="00377365"/>
    <w:rsid w:val="00377BBE"/>
    <w:rsid w:val="00377C39"/>
    <w:rsid w:val="00377DC5"/>
    <w:rsid w:val="00377F0D"/>
    <w:rsid w:val="003801EF"/>
    <w:rsid w:val="00380DE8"/>
    <w:rsid w:val="0038192C"/>
    <w:rsid w:val="00381A4E"/>
    <w:rsid w:val="00381B25"/>
    <w:rsid w:val="003831D9"/>
    <w:rsid w:val="00383A4B"/>
    <w:rsid w:val="00385BF1"/>
    <w:rsid w:val="00385CFD"/>
    <w:rsid w:val="00386740"/>
    <w:rsid w:val="00386A32"/>
    <w:rsid w:val="00386C20"/>
    <w:rsid w:val="003871E5"/>
    <w:rsid w:val="0038757D"/>
    <w:rsid w:val="00387899"/>
    <w:rsid w:val="00390032"/>
    <w:rsid w:val="00390949"/>
    <w:rsid w:val="00390B00"/>
    <w:rsid w:val="003910AE"/>
    <w:rsid w:val="003922B9"/>
    <w:rsid w:val="003923FF"/>
    <w:rsid w:val="00395290"/>
    <w:rsid w:val="0039589F"/>
    <w:rsid w:val="00396096"/>
    <w:rsid w:val="00396450"/>
    <w:rsid w:val="003968BC"/>
    <w:rsid w:val="00397A9F"/>
    <w:rsid w:val="003A0181"/>
    <w:rsid w:val="003A031C"/>
    <w:rsid w:val="003A0488"/>
    <w:rsid w:val="003A117A"/>
    <w:rsid w:val="003A1517"/>
    <w:rsid w:val="003A1D1A"/>
    <w:rsid w:val="003A1F02"/>
    <w:rsid w:val="003A295D"/>
    <w:rsid w:val="003A2A25"/>
    <w:rsid w:val="003A2C35"/>
    <w:rsid w:val="003A2DFA"/>
    <w:rsid w:val="003A2F48"/>
    <w:rsid w:val="003A363F"/>
    <w:rsid w:val="003A3CAE"/>
    <w:rsid w:val="003A3EE7"/>
    <w:rsid w:val="003A4105"/>
    <w:rsid w:val="003A4A67"/>
    <w:rsid w:val="003A4BF3"/>
    <w:rsid w:val="003A4FA1"/>
    <w:rsid w:val="003A6658"/>
    <w:rsid w:val="003A70CB"/>
    <w:rsid w:val="003A7F60"/>
    <w:rsid w:val="003B04DE"/>
    <w:rsid w:val="003B0B65"/>
    <w:rsid w:val="003B196F"/>
    <w:rsid w:val="003B1F5D"/>
    <w:rsid w:val="003B26C0"/>
    <w:rsid w:val="003B2B25"/>
    <w:rsid w:val="003B2D22"/>
    <w:rsid w:val="003B2F82"/>
    <w:rsid w:val="003B35EF"/>
    <w:rsid w:val="003B39D4"/>
    <w:rsid w:val="003B3F44"/>
    <w:rsid w:val="003B41F3"/>
    <w:rsid w:val="003B435F"/>
    <w:rsid w:val="003B480F"/>
    <w:rsid w:val="003B49C4"/>
    <w:rsid w:val="003B56E9"/>
    <w:rsid w:val="003B5C48"/>
    <w:rsid w:val="003B6872"/>
    <w:rsid w:val="003B6F31"/>
    <w:rsid w:val="003B6F3A"/>
    <w:rsid w:val="003B70FF"/>
    <w:rsid w:val="003B7310"/>
    <w:rsid w:val="003B7C54"/>
    <w:rsid w:val="003B7ECD"/>
    <w:rsid w:val="003C0764"/>
    <w:rsid w:val="003C0CCE"/>
    <w:rsid w:val="003C1484"/>
    <w:rsid w:val="003C19D2"/>
    <w:rsid w:val="003C1DF4"/>
    <w:rsid w:val="003C233E"/>
    <w:rsid w:val="003C288B"/>
    <w:rsid w:val="003C2B52"/>
    <w:rsid w:val="003C2B71"/>
    <w:rsid w:val="003C2D4F"/>
    <w:rsid w:val="003C3279"/>
    <w:rsid w:val="003C381A"/>
    <w:rsid w:val="003C42B4"/>
    <w:rsid w:val="003C4B70"/>
    <w:rsid w:val="003C524B"/>
    <w:rsid w:val="003C65A0"/>
    <w:rsid w:val="003C6776"/>
    <w:rsid w:val="003C6A3D"/>
    <w:rsid w:val="003C7546"/>
    <w:rsid w:val="003C7753"/>
    <w:rsid w:val="003C7D61"/>
    <w:rsid w:val="003D01E0"/>
    <w:rsid w:val="003D0663"/>
    <w:rsid w:val="003D116C"/>
    <w:rsid w:val="003D1322"/>
    <w:rsid w:val="003D1C84"/>
    <w:rsid w:val="003D202C"/>
    <w:rsid w:val="003D213A"/>
    <w:rsid w:val="003D2705"/>
    <w:rsid w:val="003D2772"/>
    <w:rsid w:val="003D2F61"/>
    <w:rsid w:val="003D406E"/>
    <w:rsid w:val="003D42DA"/>
    <w:rsid w:val="003D43BB"/>
    <w:rsid w:val="003D4826"/>
    <w:rsid w:val="003D4B29"/>
    <w:rsid w:val="003D5865"/>
    <w:rsid w:val="003D64B2"/>
    <w:rsid w:val="003D64EE"/>
    <w:rsid w:val="003D665B"/>
    <w:rsid w:val="003D716F"/>
    <w:rsid w:val="003D733C"/>
    <w:rsid w:val="003D7598"/>
    <w:rsid w:val="003D7F97"/>
    <w:rsid w:val="003E0193"/>
    <w:rsid w:val="003E03FC"/>
    <w:rsid w:val="003E0DE6"/>
    <w:rsid w:val="003E2067"/>
    <w:rsid w:val="003E29FE"/>
    <w:rsid w:val="003E2FBC"/>
    <w:rsid w:val="003E3748"/>
    <w:rsid w:val="003E38F8"/>
    <w:rsid w:val="003E3F58"/>
    <w:rsid w:val="003E4E89"/>
    <w:rsid w:val="003E4EA0"/>
    <w:rsid w:val="003E53E3"/>
    <w:rsid w:val="003E57C7"/>
    <w:rsid w:val="003E5D10"/>
    <w:rsid w:val="003E5DB8"/>
    <w:rsid w:val="003E632B"/>
    <w:rsid w:val="003E6912"/>
    <w:rsid w:val="003E7103"/>
    <w:rsid w:val="003E741F"/>
    <w:rsid w:val="003E78E8"/>
    <w:rsid w:val="003E7C1B"/>
    <w:rsid w:val="003F13EE"/>
    <w:rsid w:val="003F2417"/>
    <w:rsid w:val="003F33D4"/>
    <w:rsid w:val="003F4F7D"/>
    <w:rsid w:val="003F51C1"/>
    <w:rsid w:val="003F5C7C"/>
    <w:rsid w:val="003F66C1"/>
    <w:rsid w:val="003F73FF"/>
    <w:rsid w:val="003F74F7"/>
    <w:rsid w:val="003F79CB"/>
    <w:rsid w:val="003F7CCA"/>
    <w:rsid w:val="00400910"/>
    <w:rsid w:val="00400B41"/>
    <w:rsid w:val="00401498"/>
    <w:rsid w:val="00402260"/>
    <w:rsid w:val="004029FF"/>
    <w:rsid w:val="00402BC2"/>
    <w:rsid w:val="00402BE8"/>
    <w:rsid w:val="004035E6"/>
    <w:rsid w:val="00403E8D"/>
    <w:rsid w:val="00404347"/>
    <w:rsid w:val="00404E3A"/>
    <w:rsid w:val="00405737"/>
    <w:rsid w:val="00405825"/>
    <w:rsid w:val="00406DE2"/>
    <w:rsid w:val="00406F78"/>
    <w:rsid w:val="004075A7"/>
    <w:rsid w:val="00407BE2"/>
    <w:rsid w:val="004103CB"/>
    <w:rsid w:val="0041183C"/>
    <w:rsid w:val="00411F5C"/>
    <w:rsid w:val="004121F3"/>
    <w:rsid w:val="00412685"/>
    <w:rsid w:val="0041271D"/>
    <w:rsid w:val="00412872"/>
    <w:rsid w:val="00412A8A"/>
    <w:rsid w:val="00413613"/>
    <w:rsid w:val="0041400A"/>
    <w:rsid w:val="0041447D"/>
    <w:rsid w:val="00414AF7"/>
    <w:rsid w:val="0041574A"/>
    <w:rsid w:val="00416732"/>
    <w:rsid w:val="00416ACF"/>
    <w:rsid w:val="00416C60"/>
    <w:rsid w:val="00417806"/>
    <w:rsid w:val="00417AC8"/>
    <w:rsid w:val="00417CDB"/>
    <w:rsid w:val="0042025C"/>
    <w:rsid w:val="004210BB"/>
    <w:rsid w:val="00422167"/>
    <w:rsid w:val="004230A5"/>
    <w:rsid w:val="004235CB"/>
    <w:rsid w:val="004241FD"/>
    <w:rsid w:val="0042428C"/>
    <w:rsid w:val="004249D5"/>
    <w:rsid w:val="004263AD"/>
    <w:rsid w:val="004264F5"/>
    <w:rsid w:val="0042687E"/>
    <w:rsid w:val="00426E3E"/>
    <w:rsid w:val="00427474"/>
    <w:rsid w:val="00427BFB"/>
    <w:rsid w:val="00427F05"/>
    <w:rsid w:val="0043033D"/>
    <w:rsid w:val="00430526"/>
    <w:rsid w:val="00430940"/>
    <w:rsid w:val="00431462"/>
    <w:rsid w:val="00432916"/>
    <w:rsid w:val="0043302F"/>
    <w:rsid w:val="00433084"/>
    <w:rsid w:val="0043315C"/>
    <w:rsid w:val="0043327C"/>
    <w:rsid w:val="00433D63"/>
    <w:rsid w:val="00433DB2"/>
    <w:rsid w:val="004346FC"/>
    <w:rsid w:val="0043471F"/>
    <w:rsid w:val="00434AD7"/>
    <w:rsid w:val="00434C4A"/>
    <w:rsid w:val="00434DB6"/>
    <w:rsid w:val="0043516B"/>
    <w:rsid w:val="00435198"/>
    <w:rsid w:val="004352C6"/>
    <w:rsid w:val="004352CA"/>
    <w:rsid w:val="004353EF"/>
    <w:rsid w:val="0043546F"/>
    <w:rsid w:val="00435A2D"/>
    <w:rsid w:val="00435AD7"/>
    <w:rsid w:val="00435F49"/>
    <w:rsid w:val="00436611"/>
    <w:rsid w:val="00436E4A"/>
    <w:rsid w:val="00436E93"/>
    <w:rsid w:val="00437049"/>
    <w:rsid w:val="0043759C"/>
    <w:rsid w:val="00437830"/>
    <w:rsid w:val="00437CFD"/>
    <w:rsid w:val="00437E52"/>
    <w:rsid w:val="00440915"/>
    <w:rsid w:val="004418C1"/>
    <w:rsid w:val="00441A36"/>
    <w:rsid w:val="00441F83"/>
    <w:rsid w:val="004435E2"/>
    <w:rsid w:val="004442B5"/>
    <w:rsid w:val="00444CB0"/>
    <w:rsid w:val="00444FB9"/>
    <w:rsid w:val="00445755"/>
    <w:rsid w:val="0044617F"/>
    <w:rsid w:val="0044658C"/>
    <w:rsid w:val="00446CB2"/>
    <w:rsid w:val="004476DA"/>
    <w:rsid w:val="00447B75"/>
    <w:rsid w:val="00447E4E"/>
    <w:rsid w:val="004503EC"/>
    <w:rsid w:val="00450E50"/>
    <w:rsid w:val="00453C92"/>
    <w:rsid w:val="00453DF5"/>
    <w:rsid w:val="00454648"/>
    <w:rsid w:val="00454D2A"/>
    <w:rsid w:val="00455FB2"/>
    <w:rsid w:val="00456772"/>
    <w:rsid w:val="00456858"/>
    <w:rsid w:val="00456D52"/>
    <w:rsid w:val="00457473"/>
    <w:rsid w:val="00457545"/>
    <w:rsid w:val="004578EA"/>
    <w:rsid w:val="0046033B"/>
    <w:rsid w:val="00460B02"/>
    <w:rsid w:val="004612D6"/>
    <w:rsid w:val="0046137A"/>
    <w:rsid w:val="004613D5"/>
    <w:rsid w:val="00461A52"/>
    <w:rsid w:val="00461A6F"/>
    <w:rsid w:val="0046211C"/>
    <w:rsid w:val="004630F8"/>
    <w:rsid w:val="0046452B"/>
    <w:rsid w:val="00466FD3"/>
    <w:rsid w:val="0046798B"/>
    <w:rsid w:val="00467FDA"/>
    <w:rsid w:val="004704B8"/>
    <w:rsid w:val="00470645"/>
    <w:rsid w:val="00470B3A"/>
    <w:rsid w:val="00471574"/>
    <w:rsid w:val="004718C5"/>
    <w:rsid w:val="004726BC"/>
    <w:rsid w:val="00472A80"/>
    <w:rsid w:val="00473E8E"/>
    <w:rsid w:val="00474559"/>
    <w:rsid w:val="004745F5"/>
    <w:rsid w:val="004747C1"/>
    <w:rsid w:val="004753A0"/>
    <w:rsid w:val="0047557C"/>
    <w:rsid w:val="00475D2E"/>
    <w:rsid w:val="00476D0A"/>
    <w:rsid w:val="00477810"/>
    <w:rsid w:val="00477817"/>
    <w:rsid w:val="00477883"/>
    <w:rsid w:val="004778A0"/>
    <w:rsid w:val="00477A6B"/>
    <w:rsid w:val="00477AE9"/>
    <w:rsid w:val="00477AF6"/>
    <w:rsid w:val="0048013F"/>
    <w:rsid w:val="00480C40"/>
    <w:rsid w:val="0048101C"/>
    <w:rsid w:val="004811E5"/>
    <w:rsid w:val="00482950"/>
    <w:rsid w:val="004829E6"/>
    <w:rsid w:val="00482BE8"/>
    <w:rsid w:val="004845D4"/>
    <w:rsid w:val="00484756"/>
    <w:rsid w:val="0048492E"/>
    <w:rsid w:val="00484E8C"/>
    <w:rsid w:val="004851F8"/>
    <w:rsid w:val="004855B8"/>
    <w:rsid w:val="004857D0"/>
    <w:rsid w:val="0048596A"/>
    <w:rsid w:val="00487C98"/>
    <w:rsid w:val="00490874"/>
    <w:rsid w:val="00491D90"/>
    <w:rsid w:val="0049238B"/>
    <w:rsid w:val="00492BD3"/>
    <w:rsid w:val="00493022"/>
    <w:rsid w:val="00494264"/>
    <w:rsid w:val="00494630"/>
    <w:rsid w:val="00494832"/>
    <w:rsid w:val="0049483C"/>
    <w:rsid w:val="004949A0"/>
    <w:rsid w:val="004951D4"/>
    <w:rsid w:val="004955B4"/>
    <w:rsid w:val="00496444"/>
    <w:rsid w:val="00496683"/>
    <w:rsid w:val="0049687F"/>
    <w:rsid w:val="00496B6C"/>
    <w:rsid w:val="00496F34"/>
    <w:rsid w:val="00496FC0"/>
    <w:rsid w:val="0049742A"/>
    <w:rsid w:val="00497E24"/>
    <w:rsid w:val="004A02B0"/>
    <w:rsid w:val="004A08D0"/>
    <w:rsid w:val="004A0AF9"/>
    <w:rsid w:val="004A0D19"/>
    <w:rsid w:val="004A1104"/>
    <w:rsid w:val="004A1171"/>
    <w:rsid w:val="004A125C"/>
    <w:rsid w:val="004A136F"/>
    <w:rsid w:val="004A2014"/>
    <w:rsid w:val="004A2386"/>
    <w:rsid w:val="004A3654"/>
    <w:rsid w:val="004A429B"/>
    <w:rsid w:val="004A430D"/>
    <w:rsid w:val="004A4566"/>
    <w:rsid w:val="004A5051"/>
    <w:rsid w:val="004A569F"/>
    <w:rsid w:val="004A5D9F"/>
    <w:rsid w:val="004A5E2E"/>
    <w:rsid w:val="004A6148"/>
    <w:rsid w:val="004A68FF"/>
    <w:rsid w:val="004A76E9"/>
    <w:rsid w:val="004B039D"/>
    <w:rsid w:val="004B07BF"/>
    <w:rsid w:val="004B0929"/>
    <w:rsid w:val="004B1782"/>
    <w:rsid w:val="004B17E9"/>
    <w:rsid w:val="004B5100"/>
    <w:rsid w:val="004B5A97"/>
    <w:rsid w:val="004B5AC3"/>
    <w:rsid w:val="004B5C36"/>
    <w:rsid w:val="004B5D33"/>
    <w:rsid w:val="004B685E"/>
    <w:rsid w:val="004B6AC8"/>
    <w:rsid w:val="004B72EF"/>
    <w:rsid w:val="004C0069"/>
    <w:rsid w:val="004C0516"/>
    <w:rsid w:val="004C121A"/>
    <w:rsid w:val="004C171B"/>
    <w:rsid w:val="004C1AE1"/>
    <w:rsid w:val="004C1E7B"/>
    <w:rsid w:val="004C2169"/>
    <w:rsid w:val="004C23CC"/>
    <w:rsid w:val="004C2788"/>
    <w:rsid w:val="004C28A9"/>
    <w:rsid w:val="004C29EC"/>
    <w:rsid w:val="004C2C24"/>
    <w:rsid w:val="004C2E09"/>
    <w:rsid w:val="004C2E4D"/>
    <w:rsid w:val="004C3850"/>
    <w:rsid w:val="004C3ABC"/>
    <w:rsid w:val="004C3F62"/>
    <w:rsid w:val="004C4BC6"/>
    <w:rsid w:val="004C4F80"/>
    <w:rsid w:val="004C59A0"/>
    <w:rsid w:val="004C5EED"/>
    <w:rsid w:val="004C61D7"/>
    <w:rsid w:val="004C6D5F"/>
    <w:rsid w:val="004C6F72"/>
    <w:rsid w:val="004D0032"/>
    <w:rsid w:val="004D06B0"/>
    <w:rsid w:val="004D23C6"/>
    <w:rsid w:val="004D293A"/>
    <w:rsid w:val="004D2BE6"/>
    <w:rsid w:val="004D334B"/>
    <w:rsid w:val="004D34D5"/>
    <w:rsid w:val="004D4979"/>
    <w:rsid w:val="004D51CD"/>
    <w:rsid w:val="004D542D"/>
    <w:rsid w:val="004D628A"/>
    <w:rsid w:val="004D64C0"/>
    <w:rsid w:val="004D669E"/>
    <w:rsid w:val="004D6AAD"/>
    <w:rsid w:val="004D6B10"/>
    <w:rsid w:val="004D6CA3"/>
    <w:rsid w:val="004D6D60"/>
    <w:rsid w:val="004D6F29"/>
    <w:rsid w:val="004D7274"/>
    <w:rsid w:val="004E030F"/>
    <w:rsid w:val="004E0518"/>
    <w:rsid w:val="004E0774"/>
    <w:rsid w:val="004E0FA9"/>
    <w:rsid w:val="004E10D8"/>
    <w:rsid w:val="004E11F7"/>
    <w:rsid w:val="004E16F2"/>
    <w:rsid w:val="004E248E"/>
    <w:rsid w:val="004E24A2"/>
    <w:rsid w:val="004E2939"/>
    <w:rsid w:val="004E298D"/>
    <w:rsid w:val="004E2EB9"/>
    <w:rsid w:val="004E2F46"/>
    <w:rsid w:val="004E347D"/>
    <w:rsid w:val="004E3FB8"/>
    <w:rsid w:val="004E3FCE"/>
    <w:rsid w:val="004E46A6"/>
    <w:rsid w:val="004E4964"/>
    <w:rsid w:val="004E4B77"/>
    <w:rsid w:val="004E4B7D"/>
    <w:rsid w:val="004E55C3"/>
    <w:rsid w:val="004E58F8"/>
    <w:rsid w:val="004E6400"/>
    <w:rsid w:val="004E6880"/>
    <w:rsid w:val="004E7A4A"/>
    <w:rsid w:val="004F113B"/>
    <w:rsid w:val="004F1242"/>
    <w:rsid w:val="004F1A17"/>
    <w:rsid w:val="004F24C4"/>
    <w:rsid w:val="004F3164"/>
    <w:rsid w:val="004F3D0B"/>
    <w:rsid w:val="004F3E95"/>
    <w:rsid w:val="004F3F61"/>
    <w:rsid w:val="004F3F7F"/>
    <w:rsid w:val="004F43E1"/>
    <w:rsid w:val="004F48D9"/>
    <w:rsid w:val="004F49F3"/>
    <w:rsid w:val="004F5984"/>
    <w:rsid w:val="004F5A66"/>
    <w:rsid w:val="004F5AF1"/>
    <w:rsid w:val="004F604A"/>
    <w:rsid w:val="004F65F5"/>
    <w:rsid w:val="004F669B"/>
    <w:rsid w:val="004F6821"/>
    <w:rsid w:val="004F6DAD"/>
    <w:rsid w:val="004F7291"/>
    <w:rsid w:val="004F7619"/>
    <w:rsid w:val="004F7F90"/>
    <w:rsid w:val="005002DB"/>
    <w:rsid w:val="0050071F"/>
    <w:rsid w:val="00501527"/>
    <w:rsid w:val="00501F8A"/>
    <w:rsid w:val="00502B1A"/>
    <w:rsid w:val="00502BD0"/>
    <w:rsid w:val="00502C3C"/>
    <w:rsid w:val="005034E1"/>
    <w:rsid w:val="0050409C"/>
    <w:rsid w:val="005045E3"/>
    <w:rsid w:val="00504D3D"/>
    <w:rsid w:val="00505688"/>
    <w:rsid w:val="005058DF"/>
    <w:rsid w:val="00505E43"/>
    <w:rsid w:val="00506281"/>
    <w:rsid w:val="005063C2"/>
    <w:rsid w:val="00506E55"/>
    <w:rsid w:val="0050705E"/>
    <w:rsid w:val="00507B13"/>
    <w:rsid w:val="00507CF4"/>
    <w:rsid w:val="0051003B"/>
    <w:rsid w:val="0051022D"/>
    <w:rsid w:val="005103EC"/>
    <w:rsid w:val="00511552"/>
    <w:rsid w:val="005118A2"/>
    <w:rsid w:val="00511DB1"/>
    <w:rsid w:val="005129BA"/>
    <w:rsid w:val="005130E4"/>
    <w:rsid w:val="005134E7"/>
    <w:rsid w:val="00513AC2"/>
    <w:rsid w:val="00513B9A"/>
    <w:rsid w:val="00513CB8"/>
    <w:rsid w:val="0051403F"/>
    <w:rsid w:val="00514A91"/>
    <w:rsid w:val="00514F2B"/>
    <w:rsid w:val="0051540F"/>
    <w:rsid w:val="0051555F"/>
    <w:rsid w:val="00515FAE"/>
    <w:rsid w:val="00516389"/>
    <w:rsid w:val="00516471"/>
    <w:rsid w:val="00516737"/>
    <w:rsid w:val="005175CA"/>
    <w:rsid w:val="0051781C"/>
    <w:rsid w:val="00517B3F"/>
    <w:rsid w:val="00517C03"/>
    <w:rsid w:val="005200A3"/>
    <w:rsid w:val="005200E8"/>
    <w:rsid w:val="00520487"/>
    <w:rsid w:val="00520584"/>
    <w:rsid w:val="0052172C"/>
    <w:rsid w:val="005217B3"/>
    <w:rsid w:val="00521B47"/>
    <w:rsid w:val="005229D0"/>
    <w:rsid w:val="00522E32"/>
    <w:rsid w:val="00523AE2"/>
    <w:rsid w:val="00524926"/>
    <w:rsid w:val="00524C0E"/>
    <w:rsid w:val="00524C62"/>
    <w:rsid w:val="00524E96"/>
    <w:rsid w:val="005251D4"/>
    <w:rsid w:val="00525932"/>
    <w:rsid w:val="00525A61"/>
    <w:rsid w:val="0052675B"/>
    <w:rsid w:val="00526773"/>
    <w:rsid w:val="00526CD0"/>
    <w:rsid w:val="00527E1A"/>
    <w:rsid w:val="00530119"/>
    <w:rsid w:val="00530E7B"/>
    <w:rsid w:val="00531157"/>
    <w:rsid w:val="00532413"/>
    <w:rsid w:val="0053313D"/>
    <w:rsid w:val="00533986"/>
    <w:rsid w:val="0053402A"/>
    <w:rsid w:val="0053470D"/>
    <w:rsid w:val="005347A1"/>
    <w:rsid w:val="00534B83"/>
    <w:rsid w:val="0053503E"/>
    <w:rsid w:val="0053504A"/>
    <w:rsid w:val="00536A12"/>
    <w:rsid w:val="00536FBA"/>
    <w:rsid w:val="0053708D"/>
    <w:rsid w:val="005370C6"/>
    <w:rsid w:val="00537B20"/>
    <w:rsid w:val="005410C7"/>
    <w:rsid w:val="0054139B"/>
    <w:rsid w:val="005416CA"/>
    <w:rsid w:val="00541921"/>
    <w:rsid w:val="00541E58"/>
    <w:rsid w:val="00542486"/>
    <w:rsid w:val="00543352"/>
    <w:rsid w:val="00543C80"/>
    <w:rsid w:val="00544187"/>
    <w:rsid w:val="005445A5"/>
    <w:rsid w:val="0054479B"/>
    <w:rsid w:val="00544AE7"/>
    <w:rsid w:val="00545869"/>
    <w:rsid w:val="00545AED"/>
    <w:rsid w:val="0054775A"/>
    <w:rsid w:val="00550051"/>
    <w:rsid w:val="00551184"/>
    <w:rsid w:val="00551461"/>
    <w:rsid w:val="005518B7"/>
    <w:rsid w:val="00552118"/>
    <w:rsid w:val="00552906"/>
    <w:rsid w:val="00552F50"/>
    <w:rsid w:val="00553509"/>
    <w:rsid w:val="00553AB0"/>
    <w:rsid w:val="00553B15"/>
    <w:rsid w:val="00553CF0"/>
    <w:rsid w:val="00554125"/>
    <w:rsid w:val="00554708"/>
    <w:rsid w:val="00554AF9"/>
    <w:rsid w:val="005550F9"/>
    <w:rsid w:val="0055513D"/>
    <w:rsid w:val="0055699B"/>
    <w:rsid w:val="00560507"/>
    <w:rsid w:val="00560A91"/>
    <w:rsid w:val="00561042"/>
    <w:rsid w:val="0056136F"/>
    <w:rsid w:val="005615B3"/>
    <w:rsid w:val="00562663"/>
    <w:rsid w:val="005627F7"/>
    <w:rsid w:val="0056354E"/>
    <w:rsid w:val="005646D3"/>
    <w:rsid w:val="005662F7"/>
    <w:rsid w:val="00566426"/>
    <w:rsid w:val="0056692B"/>
    <w:rsid w:val="00571642"/>
    <w:rsid w:val="00571B74"/>
    <w:rsid w:val="00571DDC"/>
    <w:rsid w:val="005722F5"/>
    <w:rsid w:val="005722F8"/>
    <w:rsid w:val="00573412"/>
    <w:rsid w:val="00574006"/>
    <w:rsid w:val="0057413E"/>
    <w:rsid w:val="00574C08"/>
    <w:rsid w:val="00574F24"/>
    <w:rsid w:val="00577809"/>
    <w:rsid w:val="00577A3B"/>
    <w:rsid w:val="00580109"/>
    <w:rsid w:val="00580396"/>
    <w:rsid w:val="00580A25"/>
    <w:rsid w:val="00581037"/>
    <w:rsid w:val="00581089"/>
    <w:rsid w:val="005823B2"/>
    <w:rsid w:val="00582BB5"/>
    <w:rsid w:val="00582D0C"/>
    <w:rsid w:val="00582ED0"/>
    <w:rsid w:val="00584288"/>
    <w:rsid w:val="00584406"/>
    <w:rsid w:val="00585602"/>
    <w:rsid w:val="00586160"/>
    <w:rsid w:val="0058675D"/>
    <w:rsid w:val="00587083"/>
    <w:rsid w:val="00587416"/>
    <w:rsid w:val="00587CF1"/>
    <w:rsid w:val="00587D1C"/>
    <w:rsid w:val="00587F8D"/>
    <w:rsid w:val="00590BDF"/>
    <w:rsid w:val="00591051"/>
    <w:rsid w:val="00591D8A"/>
    <w:rsid w:val="0059217E"/>
    <w:rsid w:val="005923B4"/>
    <w:rsid w:val="00592A7E"/>
    <w:rsid w:val="00592D0B"/>
    <w:rsid w:val="00592FAA"/>
    <w:rsid w:val="00594534"/>
    <w:rsid w:val="00594833"/>
    <w:rsid w:val="00594952"/>
    <w:rsid w:val="00595471"/>
    <w:rsid w:val="00596B95"/>
    <w:rsid w:val="00596DDF"/>
    <w:rsid w:val="00596FFF"/>
    <w:rsid w:val="00597C56"/>
    <w:rsid w:val="005A0B9B"/>
    <w:rsid w:val="005A0D7D"/>
    <w:rsid w:val="005A1D5E"/>
    <w:rsid w:val="005A207F"/>
    <w:rsid w:val="005A2158"/>
    <w:rsid w:val="005A3203"/>
    <w:rsid w:val="005A40C1"/>
    <w:rsid w:val="005A4244"/>
    <w:rsid w:val="005A59DD"/>
    <w:rsid w:val="005A60DD"/>
    <w:rsid w:val="005A6744"/>
    <w:rsid w:val="005A68CF"/>
    <w:rsid w:val="005A6AE4"/>
    <w:rsid w:val="005A6D1F"/>
    <w:rsid w:val="005B0304"/>
    <w:rsid w:val="005B0CDB"/>
    <w:rsid w:val="005B1457"/>
    <w:rsid w:val="005B155F"/>
    <w:rsid w:val="005B1749"/>
    <w:rsid w:val="005B18E1"/>
    <w:rsid w:val="005B1D91"/>
    <w:rsid w:val="005B1E50"/>
    <w:rsid w:val="005B1F59"/>
    <w:rsid w:val="005B21CD"/>
    <w:rsid w:val="005B2625"/>
    <w:rsid w:val="005B34A1"/>
    <w:rsid w:val="005B3E79"/>
    <w:rsid w:val="005B46DF"/>
    <w:rsid w:val="005B4B1A"/>
    <w:rsid w:val="005B58F5"/>
    <w:rsid w:val="005B61B4"/>
    <w:rsid w:val="005B6C89"/>
    <w:rsid w:val="005B6F12"/>
    <w:rsid w:val="005B72C7"/>
    <w:rsid w:val="005B79A9"/>
    <w:rsid w:val="005C0094"/>
    <w:rsid w:val="005C08AE"/>
    <w:rsid w:val="005C0A91"/>
    <w:rsid w:val="005C199E"/>
    <w:rsid w:val="005C2557"/>
    <w:rsid w:val="005C2696"/>
    <w:rsid w:val="005C2887"/>
    <w:rsid w:val="005C2A7F"/>
    <w:rsid w:val="005C2CF8"/>
    <w:rsid w:val="005C46CE"/>
    <w:rsid w:val="005C490C"/>
    <w:rsid w:val="005C4E9C"/>
    <w:rsid w:val="005C5E6D"/>
    <w:rsid w:val="005C5E79"/>
    <w:rsid w:val="005C6A98"/>
    <w:rsid w:val="005C6CB3"/>
    <w:rsid w:val="005C745B"/>
    <w:rsid w:val="005C78F9"/>
    <w:rsid w:val="005C7904"/>
    <w:rsid w:val="005C7A4B"/>
    <w:rsid w:val="005D09B4"/>
    <w:rsid w:val="005D0A86"/>
    <w:rsid w:val="005D0ED3"/>
    <w:rsid w:val="005D0FC4"/>
    <w:rsid w:val="005D180B"/>
    <w:rsid w:val="005D1A70"/>
    <w:rsid w:val="005D2195"/>
    <w:rsid w:val="005D2A8C"/>
    <w:rsid w:val="005D3241"/>
    <w:rsid w:val="005D35A3"/>
    <w:rsid w:val="005D50C0"/>
    <w:rsid w:val="005D56C6"/>
    <w:rsid w:val="005D7476"/>
    <w:rsid w:val="005D7835"/>
    <w:rsid w:val="005E0AAB"/>
    <w:rsid w:val="005E1062"/>
    <w:rsid w:val="005E1BAC"/>
    <w:rsid w:val="005E1CA2"/>
    <w:rsid w:val="005E1CE2"/>
    <w:rsid w:val="005E2128"/>
    <w:rsid w:val="005E265D"/>
    <w:rsid w:val="005E3E23"/>
    <w:rsid w:val="005E4202"/>
    <w:rsid w:val="005E4E39"/>
    <w:rsid w:val="005E6E65"/>
    <w:rsid w:val="005E71C8"/>
    <w:rsid w:val="005E7E29"/>
    <w:rsid w:val="005E7F89"/>
    <w:rsid w:val="005F1159"/>
    <w:rsid w:val="005F2249"/>
    <w:rsid w:val="005F2482"/>
    <w:rsid w:val="005F371A"/>
    <w:rsid w:val="005F3BB5"/>
    <w:rsid w:val="005F44DD"/>
    <w:rsid w:val="005F4BE1"/>
    <w:rsid w:val="005F5277"/>
    <w:rsid w:val="005F5779"/>
    <w:rsid w:val="005F5F9B"/>
    <w:rsid w:val="005F6661"/>
    <w:rsid w:val="005F66A9"/>
    <w:rsid w:val="005F6C78"/>
    <w:rsid w:val="005F6D4F"/>
    <w:rsid w:val="005F7CF9"/>
    <w:rsid w:val="005F7E71"/>
    <w:rsid w:val="0060062B"/>
    <w:rsid w:val="00600AD4"/>
    <w:rsid w:val="00600FBB"/>
    <w:rsid w:val="00601A22"/>
    <w:rsid w:val="006021EC"/>
    <w:rsid w:val="00602A30"/>
    <w:rsid w:val="00602B58"/>
    <w:rsid w:val="00603164"/>
    <w:rsid w:val="00603443"/>
    <w:rsid w:val="00603D23"/>
    <w:rsid w:val="006052D8"/>
    <w:rsid w:val="006056C9"/>
    <w:rsid w:val="00605F20"/>
    <w:rsid w:val="006060BC"/>
    <w:rsid w:val="00606706"/>
    <w:rsid w:val="006072B4"/>
    <w:rsid w:val="006072C1"/>
    <w:rsid w:val="00607CD7"/>
    <w:rsid w:val="00607FD3"/>
    <w:rsid w:val="006105BE"/>
    <w:rsid w:val="00610975"/>
    <w:rsid w:val="006131A5"/>
    <w:rsid w:val="006132E2"/>
    <w:rsid w:val="00615C35"/>
    <w:rsid w:val="00616CE4"/>
    <w:rsid w:val="00616EC1"/>
    <w:rsid w:val="00616F6F"/>
    <w:rsid w:val="00617AFA"/>
    <w:rsid w:val="00620273"/>
    <w:rsid w:val="006202AA"/>
    <w:rsid w:val="006202D3"/>
    <w:rsid w:val="0062042B"/>
    <w:rsid w:val="00620E37"/>
    <w:rsid w:val="00621188"/>
    <w:rsid w:val="006213E6"/>
    <w:rsid w:val="006219B2"/>
    <w:rsid w:val="00621B89"/>
    <w:rsid w:val="00621CD0"/>
    <w:rsid w:val="00621FBA"/>
    <w:rsid w:val="00622E32"/>
    <w:rsid w:val="0062343F"/>
    <w:rsid w:val="00624481"/>
    <w:rsid w:val="00624EAC"/>
    <w:rsid w:val="00625246"/>
    <w:rsid w:val="006253B1"/>
    <w:rsid w:val="00625451"/>
    <w:rsid w:val="00625B08"/>
    <w:rsid w:val="00625EF5"/>
    <w:rsid w:val="00626701"/>
    <w:rsid w:val="00627255"/>
    <w:rsid w:val="00627981"/>
    <w:rsid w:val="00630A5C"/>
    <w:rsid w:val="00630F24"/>
    <w:rsid w:val="00631BCA"/>
    <w:rsid w:val="006327A8"/>
    <w:rsid w:val="00632CD3"/>
    <w:rsid w:val="0063308C"/>
    <w:rsid w:val="00633FEB"/>
    <w:rsid w:val="006349B6"/>
    <w:rsid w:val="0063585E"/>
    <w:rsid w:val="0063594F"/>
    <w:rsid w:val="006359E1"/>
    <w:rsid w:val="00635D1F"/>
    <w:rsid w:val="00636986"/>
    <w:rsid w:val="00636B15"/>
    <w:rsid w:val="0063707D"/>
    <w:rsid w:val="00637081"/>
    <w:rsid w:val="006375BC"/>
    <w:rsid w:val="006379F1"/>
    <w:rsid w:val="0064058C"/>
    <w:rsid w:val="006418C9"/>
    <w:rsid w:val="0064192F"/>
    <w:rsid w:val="00641A9F"/>
    <w:rsid w:val="00641CEA"/>
    <w:rsid w:val="00641E16"/>
    <w:rsid w:val="00641F80"/>
    <w:rsid w:val="00642C89"/>
    <w:rsid w:val="00642DBD"/>
    <w:rsid w:val="00643C50"/>
    <w:rsid w:val="00643D24"/>
    <w:rsid w:val="00643EEF"/>
    <w:rsid w:val="00644166"/>
    <w:rsid w:val="006450D5"/>
    <w:rsid w:val="006453A2"/>
    <w:rsid w:val="006453D1"/>
    <w:rsid w:val="006455FF"/>
    <w:rsid w:val="00645C5F"/>
    <w:rsid w:val="00646BC6"/>
    <w:rsid w:val="006474F8"/>
    <w:rsid w:val="00647D38"/>
    <w:rsid w:val="00650479"/>
    <w:rsid w:val="006510C9"/>
    <w:rsid w:val="00652238"/>
    <w:rsid w:val="006534D5"/>
    <w:rsid w:val="00653A04"/>
    <w:rsid w:val="00653CF3"/>
    <w:rsid w:val="00653FD5"/>
    <w:rsid w:val="006547C4"/>
    <w:rsid w:val="00654941"/>
    <w:rsid w:val="006549CC"/>
    <w:rsid w:val="00654BA1"/>
    <w:rsid w:val="00654EF8"/>
    <w:rsid w:val="0065513F"/>
    <w:rsid w:val="0065562E"/>
    <w:rsid w:val="00655895"/>
    <w:rsid w:val="00655AF8"/>
    <w:rsid w:val="006563C5"/>
    <w:rsid w:val="006566EC"/>
    <w:rsid w:val="006570D0"/>
    <w:rsid w:val="00657309"/>
    <w:rsid w:val="00657BDF"/>
    <w:rsid w:val="006606FD"/>
    <w:rsid w:val="00660D66"/>
    <w:rsid w:val="00661ACD"/>
    <w:rsid w:val="00662839"/>
    <w:rsid w:val="006629F2"/>
    <w:rsid w:val="006645D4"/>
    <w:rsid w:val="00664832"/>
    <w:rsid w:val="00665046"/>
    <w:rsid w:val="00665BA6"/>
    <w:rsid w:val="00666E6A"/>
    <w:rsid w:val="00667222"/>
    <w:rsid w:val="0066745F"/>
    <w:rsid w:val="00667609"/>
    <w:rsid w:val="00667803"/>
    <w:rsid w:val="00667860"/>
    <w:rsid w:val="00667B39"/>
    <w:rsid w:val="00670080"/>
    <w:rsid w:val="00672AF5"/>
    <w:rsid w:val="00672B60"/>
    <w:rsid w:val="006735A9"/>
    <w:rsid w:val="00674934"/>
    <w:rsid w:val="00674EEA"/>
    <w:rsid w:val="00675753"/>
    <w:rsid w:val="00675F08"/>
    <w:rsid w:val="00675F17"/>
    <w:rsid w:val="006762C2"/>
    <w:rsid w:val="00676572"/>
    <w:rsid w:val="006765C0"/>
    <w:rsid w:val="00676699"/>
    <w:rsid w:val="0067683A"/>
    <w:rsid w:val="00676E7F"/>
    <w:rsid w:val="00677B65"/>
    <w:rsid w:val="00677ECF"/>
    <w:rsid w:val="00677FCC"/>
    <w:rsid w:val="00680243"/>
    <w:rsid w:val="00680ADA"/>
    <w:rsid w:val="00680F5D"/>
    <w:rsid w:val="0068185D"/>
    <w:rsid w:val="00682FDD"/>
    <w:rsid w:val="00683357"/>
    <w:rsid w:val="00683477"/>
    <w:rsid w:val="00684570"/>
    <w:rsid w:val="0068496E"/>
    <w:rsid w:val="00684EA4"/>
    <w:rsid w:val="006850DA"/>
    <w:rsid w:val="006854A5"/>
    <w:rsid w:val="00685798"/>
    <w:rsid w:val="00685B0E"/>
    <w:rsid w:val="0068625B"/>
    <w:rsid w:val="006863BF"/>
    <w:rsid w:val="00686865"/>
    <w:rsid w:val="00686883"/>
    <w:rsid w:val="00686890"/>
    <w:rsid w:val="00686B94"/>
    <w:rsid w:val="00686C0C"/>
    <w:rsid w:val="00686F92"/>
    <w:rsid w:val="00687022"/>
    <w:rsid w:val="006878DA"/>
    <w:rsid w:val="00687917"/>
    <w:rsid w:val="006879BA"/>
    <w:rsid w:val="006879C8"/>
    <w:rsid w:val="006879F8"/>
    <w:rsid w:val="00687AD2"/>
    <w:rsid w:val="00687BE8"/>
    <w:rsid w:val="006904E7"/>
    <w:rsid w:val="0069230E"/>
    <w:rsid w:val="006923FB"/>
    <w:rsid w:val="006933B2"/>
    <w:rsid w:val="006943A8"/>
    <w:rsid w:val="006945F4"/>
    <w:rsid w:val="0069480D"/>
    <w:rsid w:val="0069530A"/>
    <w:rsid w:val="00695592"/>
    <w:rsid w:val="00695B79"/>
    <w:rsid w:val="006962BE"/>
    <w:rsid w:val="0069689E"/>
    <w:rsid w:val="006968AE"/>
    <w:rsid w:val="00696D40"/>
    <w:rsid w:val="00696E23"/>
    <w:rsid w:val="0069784D"/>
    <w:rsid w:val="00697DEB"/>
    <w:rsid w:val="006A0AD3"/>
    <w:rsid w:val="006A1101"/>
    <w:rsid w:val="006A1C63"/>
    <w:rsid w:val="006A22C8"/>
    <w:rsid w:val="006A233C"/>
    <w:rsid w:val="006A276B"/>
    <w:rsid w:val="006A2B0E"/>
    <w:rsid w:val="006A3079"/>
    <w:rsid w:val="006A3A97"/>
    <w:rsid w:val="006A3D82"/>
    <w:rsid w:val="006A3E22"/>
    <w:rsid w:val="006A4AAC"/>
    <w:rsid w:val="006A4C96"/>
    <w:rsid w:val="006A50A5"/>
    <w:rsid w:val="006A5102"/>
    <w:rsid w:val="006A7E80"/>
    <w:rsid w:val="006B00E5"/>
    <w:rsid w:val="006B04BB"/>
    <w:rsid w:val="006B0E4A"/>
    <w:rsid w:val="006B1BEF"/>
    <w:rsid w:val="006B1C4B"/>
    <w:rsid w:val="006B2149"/>
    <w:rsid w:val="006B2D68"/>
    <w:rsid w:val="006B2EC2"/>
    <w:rsid w:val="006B32E6"/>
    <w:rsid w:val="006B3304"/>
    <w:rsid w:val="006B3657"/>
    <w:rsid w:val="006B4373"/>
    <w:rsid w:val="006B43B8"/>
    <w:rsid w:val="006B4548"/>
    <w:rsid w:val="006B460A"/>
    <w:rsid w:val="006B4969"/>
    <w:rsid w:val="006B49F2"/>
    <w:rsid w:val="006B4CDA"/>
    <w:rsid w:val="006B593F"/>
    <w:rsid w:val="006B5D3C"/>
    <w:rsid w:val="006B609D"/>
    <w:rsid w:val="006B637F"/>
    <w:rsid w:val="006B7626"/>
    <w:rsid w:val="006B79BF"/>
    <w:rsid w:val="006B7B34"/>
    <w:rsid w:val="006C0411"/>
    <w:rsid w:val="006C060F"/>
    <w:rsid w:val="006C12F1"/>
    <w:rsid w:val="006C1B18"/>
    <w:rsid w:val="006C1F92"/>
    <w:rsid w:val="006C213C"/>
    <w:rsid w:val="006C34B0"/>
    <w:rsid w:val="006C36A4"/>
    <w:rsid w:val="006C38D1"/>
    <w:rsid w:val="006C3D8C"/>
    <w:rsid w:val="006C4033"/>
    <w:rsid w:val="006C413E"/>
    <w:rsid w:val="006C540D"/>
    <w:rsid w:val="006C5475"/>
    <w:rsid w:val="006C5A1B"/>
    <w:rsid w:val="006C78CC"/>
    <w:rsid w:val="006D02AD"/>
    <w:rsid w:val="006D03BF"/>
    <w:rsid w:val="006D0530"/>
    <w:rsid w:val="006D1513"/>
    <w:rsid w:val="006D151E"/>
    <w:rsid w:val="006D1908"/>
    <w:rsid w:val="006D1AC2"/>
    <w:rsid w:val="006D203C"/>
    <w:rsid w:val="006D246E"/>
    <w:rsid w:val="006D28D7"/>
    <w:rsid w:val="006D3265"/>
    <w:rsid w:val="006D36B7"/>
    <w:rsid w:val="006D3908"/>
    <w:rsid w:val="006D3AEC"/>
    <w:rsid w:val="006D41A6"/>
    <w:rsid w:val="006D437D"/>
    <w:rsid w:val="006D4C52"/>
    <w:rsid w:val="006D55E2"/>
    <w:rsid w:val="006D634B"/>
    <w:rsid w:val="006D69CC"/>
    <w:rsid w:val="006D6F18"/>
    <w:rsid w:val="006D7E12"/>
    <w:rsid w:val="006E022E"/>
    <w:rsid w:val="006E095B"/>
    <w:rsid w:val="006E0BD1"/>
    <w:rsid w:val="006E14F3"/>
    <w:rsid w:val="006E17A8"/>
    <w:rsid w:val="006E25F6"/>
    <w:rsid w:val="006E2699"/>
    <w:rsid w:val="006E2795"/>
    <w:rsid w:val="006E2BB7"/>
    <w:rsid w:val="006E2C2C"/>
    <w:rsid w:val="006E2F64"/>
    <w:rsid w:val="006E3303"/>
    <w:rsid w:val="006E345F"/>
    <w:rsid w:val="006E3C9A"/>
    <w:rsid w:val="006E4904"/>
    <w:rsid w:val="006E7348"/>
    <w:rsid w:val="006E79B4"/>
    <w:rsid w:val="006F0189"/>
    <w:rsid w:val="006F0917"/>
    <w:rsid w:val="006F162D"/>
    <w:rsid w:val="006F24A9"/>
    <w:rsid w:val="006F251A"/>
    <w:rsid w:val="006F3378"/>
    <w:rsid w:val="006F3F53"/>
    <w:rsid w:val="006F3FA5"/>
    <w:rsid w:val="006F41BF"/>
    <w:rsid w:val="006F45D0"/>
    <w:rsid w:val="006F4656"/>
    <w:rsid w:val="006F54BA"/>
    <w:rsid w:val="006F5D5E"/>
    <w:rsid w:val="006F6692"/>
    <w:rsid w:val="006F707A"/>
    <w:rsid w:val="006F73BF"/>
    <w:rsid w:val="007003F7"/>
    <w:rsid w:val="0070062B"/>
    <w:rsid w:val="0070066B"/>
    <w:rsid w:val="00700D6D"/>
    <w:rsid w:val="00701BEA"/>
    <w:rsid w:val="00701CCE"/>
    <w:rsid w:val="00701F09"/>
    <w:rsid w:val="00702781"/>
    <w:rsid w:val="00702817"/>
    <w:rsid w:val="0070351B"/>
    <w:rsid w:val="0070352B"/>
    <w:rsid w:val="0070438A"/>
    <w:rsid w:val="00704464"/>
    <w:rsid w:val="007045FB"/>
    <w:rsid w:val="00704B56"/>
    <w:rsid w:val="00704D8B"/>
    <w:rsid w:val="00705966"/>
    <w:rsid w:val="007059FF"/>
    <w:rsid w:val="007064DE"/>
    <w:rsid w:val="0070747C"/>
    <w:rsid w:val="00707872"/>
    <w:rsid w:val="00710319"/>
    <w:rsid w:val="00710B5F"/>
    <w:rsid w:val="00711869"/>
    <w:rsid w:val="00711C4F"/>
    <w:rsid w:val="00711E7A"/>
    <w:rsid w:val="007122B3"/>
    <w:rsid w:val="00712B7B"/>
    <w:rsid w:val="00712D8E"/>
    <w:rsid w:val="00712DBD"/>
    <w:rsid w:val="007131CB"/>
    <w:rsid w:val="00713C84"/>
    <w:rsid w:val="00714D22"/>
    <w:rsid w:val="007151E7"/>
    <w:rsid w:val="00716761"/>
    <w:rsid w:val="00716E62"/>
    <w:rsid w:val="00716F7F"/>
    <w:rsid w:val="0071737B"/>
    <w:rsid w:val="007175D7"/>
    <w:rsid w:val="00717A39"/>
    <w:rsid w:val="007201D9"/>
    <w:rsid w:val="007203D2"/>
    <w:rsid w:val="00720467"/>
    <w:rsid w:val="00721169"/>
    <w:rsid w:val="007213C3"/>
    <w:rsid w:val="00721C63"/>
    <w:rsid w:val="007222D3"/>
    <w:rsid w:val="007231B7"/>
    <w:rsid w:val="00723A14"/>
    <w:rsid w:val="00723DA5"/>
    <w:rsid w:val="00724122"/>
    <w:rsid w:val="0072462E"/>
    <w:rsid w:val="00725331"/>
    <w:rsid w:val="00725844"/>
    <w:rsid w:val="00725FC9"/>
    <w:rsid w:val="007263AD"/>
    <w:rsid w:val="0072671A"/>
    <w:rsid w:val="00726B6D"/>
    <w:rsid w:val="00726D1D"/>
    <w:rsid w:val="00727112"/>
    <w:rsid w:val="00727142"/>
    <w:rsid w:val="0073125A"/>
    <w:rsid w:val="00731409"/>
    <w:rsid w:val="00732099"/>
    <w:rsid w:val="00732518"/>
    <w:rsid w:val="00732942"/>
    <w:rsid w:val="00732C2E"/>
    <w:rsid w:val="00732CBA"/>
    <w:rsid w:val="00734101"/>
    <w:rsid w:val="00734249"/>
    <w:rsid w:val="00734E7D"/>
    <w:rsid w:val="0073519F"/>
    <w:rsid w:val="00735578"/>
    <w:rsid w:val="00735BE1"/>
    <w:rsid w:val="007360B5"/>
    <w:rsid w:val="0073673C"/>
    <w:rsid w:val="007367CF"/>
    <w:rsid w:val="007367D6"/>
    <w:rsid w:val="00736D4B"/>
    <w:rsid w:val="007370F8"/>
    <w:rsid w:val="007373BC"/>
    <w:rsid w:val="00737E83"/>
    <w:rsid w:val="00740A76"/>
    <w:rsid w:val="00741885"/>
    <w:rsid w:val="00741905"/>
    <w:rsid w:val="00742027"/>
    <w:rsid w:val="00742157"/>
    <w:rsid w:val="007429A4"/>
    <w:rsid w:val="00742A30"/>
    <w:rsid w:val="00742E0C"/>
    <w:rsid w:val="0074327E"/>
    <w:rsid w:val="00743D64"/>
    <w:rsid w:val="007449BF"/>
    <w:rsid w:val="00745041"/>
    <w:rsid w:val="00746D11"/>
    <w:rsid w:val="00747720"/>
    <w:rsid w:val="00747752"/>
    <w:rsid w:val="00747A8E"/>
    <w:rsid w:val="00750569"/>
    <w:rsid w:val="00750768"/>
    <w:rsid w:val="00750BEA"/>
    <w:rsid w:val="00750F78"/>
    <w:rsid w:val="00751719"/>
    <w:rsid w:val="00751972"/>
    <w:rsid w:val="007522F2"/>
    <w:rsid w:val="00752F7E"/>
    <w:rsid w:val="00752F84"/>
    <w:rsid w:val="0075344E"/>
    <w:rsid w:val="007536EF"/>
    <w:rsid w:val="00754BFC"/>
    <w:rsid w:val="0075546E"/>
    <w:rsid w:val="007558F3"/>
    <w:rsid w:val="00755947"/>
    <w:rsid w:val="00755AD4"/>
    <w:rsid w:val="00755F93"/>
    <w:rsid w:val="0075648C"/>
    <w:rsid w:val="007566BB"/>
    <w:rsid w:val="00756DE3"/>
    <w:rsid w:val="00760592"/>
    <w:rsid w:val="0076141B"/>
    <w:rsid w:val="00761B23"/>
    <w:rsid w:val="0076204D"/>
    <w:rsid w:val="00762169"/>
    <w:rsid w:val="0076271E"/>
    <w:rsid w:val="0076273F"/>
    <w:rsid w:val="0076346E"/>
    <w:rsid w:val="00763D96"/>
    <w:rsid w:val="00763DB2"/>
    <w:rsid w:val="007640CC"/>
    <w:rsid w:val="007640E8"/>
    <w:rsid w:val="00764834"/>
    <w:rsid w:val="00765D7E"/>
    <w:rsid w:val="00765F1E"/>
    <w:rsid w:val="007660D4"/>
    <w:rsid w:val="00766567"/>
    <w:rsid w:val="00767290"/>
    <w:rsid w:val="00767436"/>
    <w:rsid w:val="00767621"/>
    <w:rsid w:val="00767A5B"/>
    <w:rsid w:val="00770354"/>
    <w:rsid w:val="007703E7"/>
    <w:rsid w:val="00770CFB"/>
    <w:rsid w:val="00771069"/>
    <w:rsid w:val="00771131"/>
    <w:rsid w:val="007714D5"/>
    <w:rsid w:val="00771CA4"/>
    <w:rsid w:val="0077209E"/>
    <w:rsid w:val="0077285B"/>
    <w:rsid w:val="007729F8"/>
    <w:rsid w:val="00772FA3"/>
    <w:rsid w:val="00773123"/>
    <w:rsid w:val="00773259"/>
    <w:rsid w:val="00773974"/>
    <w:rsid w:val="00773E04"/>
    <w:rsid w:val="00774EF9"/>
    <w:rsid w:val="0077639E"/>
    <w:rsid w:val="00776913"/>
    <w:rsid w:val="00776918"/>
    <w:rsid w:val="00776B1D"/>
    <w:rsid w:val="007777FE"/>
    <w:rsid w:val="00780184"/>
    <w:rsid w:val="00780264"/>
    <w:rsid w:val="007802ED"/>
    <w:rsid w:val="007803C3"/>
    <w:rsid w:val="007809C2"/>
    <w:rsid w:val="00780CC8"/>
    <w:rsid w:val="00780E28"/>
    <w:rsid w:val="00781093"/>
    <w:rsid w:val="00781C2B"/>
    <w:rsid w:val="00781E83"/>
    <w:rsid w:val="00782C92"/>
    <w:rsid w:val="00782E25"/>
    <w:rsid w:val="00783825"/>
    <w:rsid w:val="007839A2"/>
    <w:rsid w:val="00784EDD"/>
    <w:rsid w:val="0078537F"/>
    <w:rsid w:val="0078574C"/>
    <w:rsid w:val="007858D0"/>
    <w:rsid w:val="00785A0D"/>
    <w:rsid w:val="00785F9D"/>
    <w:rsid w:val="00786678"/>
    <w:rsid w:val="00786D47"/>
    <w:rsid w:val="00787801"/>
    <w:rsid w:val="00787824"/>
    <w:rsid w:val="007905C0"/>
    <w:rsid w:val="00791726"/>
    <w:rsid w:val="00791D39"/>
    <w:rsid w:val="00793221"/>
    <w:rsid w:val="007937BD"/>
    <w:rsid w:val="007940A7"/>
    <w:rsid w:val="00794305"/>
    <w:rsid w:val="00794796"/>
    <w:rsid w:val="00794A42"/>
    <w:rsid w:val="00794DDF"/>
    <w:rsid w:val="00794FF9"/>
    <w:rsid w:val="0079525C"/>
    <w:rsid w:val="007962FA"/>
    <w:rsid w:val="00796C16"/>
    <w:rsid w:val="00796C6A"/>
    <w:rsid w:val="007A24CC"/>
    <w:rsid w:val="007A25FC"/>
    <w:rsid w:val="007A2871"/>
    <w:rsid w:val="007A292F"/>
    <w:rsid w:val="007A332D"/>
    <w:rsid w:val="007A4106"/>
    <w:rsid w:val="007A4681"/>
    <w:rsid w:val="007A46C9"/>
    <w:rsid w:val="007A48C3"/>
    <w:rsid w:val="007A49FD"/>
    <w:rsid w:val="007A4A57"/>
    <w:rsid w:val="007A4D3E"/>
    <w:rsid w:val="007A50D5"/>
    <w:rsid w:val="007A6708"/>
    <w:rsid w:val="007A6FBC"/>
    <w:rsid w:val="007A72DA"/>
    <w:rsid w:val="007A7AFD"/>
    <w:rsid w:val="007A7F0B"/>
    <w:rsid w:val="007B0257"/>
    <w:rsid w:val="007B069E"/>
    <w:rsid w:val="007B1352"/>
    <w:rsid w:val="007B22CA"/>
    <w:rsid w:val="007B25F5"/>
    <w:rsid w:val="007B35CA"/>
    <w:rsid w:val="007B479D"/>
    <w:rsid w:val="007B4DA5"/>
    <w:rsid w:val="007B75A4"/>
    <w:rsid w:val="007B7AFB"/>
    <w:rsid w:val="007C026D"/>
    <w:rsid w:val="007C02D8"/>
    <w:rsid w:val="007C0958"/>
    <w:rsid w:val="007C0C45"/>
    <w:rsid w:val="007C10F0"/>
    <w:rsid w:val="007C135F"/>
    <w:rsid w:val="007C19FE"/>
    <w:rsid w:val="007C1A61"/>
    <w:rsid w:val="007C1F90"/>
    <w:rsid w:val="007C2003"/>
    <w:rsid w:val="007C4F55"/>
    <w:rsid w:val="007C4FFF"/>
    <w:rsid w:val="007C562F"/>
    <w:rsid w:val="007C5954"/>
    <w:rsid w:val="007C7463"/>
    <w:rsid w:val="007C7B19"/>
    <w:rsid w:val="007C7E69"/>
    <w:rsid w:val="007D13F9"/>
    <w:rsid w:val="007D143F"/>
    <w:rsid w:val="007D1DF2"/>
    <w:rsid w:val="007D37A2"/>
    <w:rsid w:val="007D402F"/>
    <w:rsid w:val="007D4355"/>
    <w:rsid w:val="007D464C"/>
    <w:rsid w:val="007D507C"/>
    <w:rsid w:val="007D50E4"/>
    <w:rsid w:val="007D5990"/>
    <w:rsid w:val="007D5D68"/>
    <w:rsid w:val="007D637F"/>
    <w:rsid w:val="007D6622"/>
    <w:rsid w:val="007D6A50"/>
    <w:rsid w:val="007E1D27"/>
    <w:rsid w:val="007E1D62"/>
    <w:rsid w:val="007E21A0"/>
    <w:rsid w:val="007E2F6A"/>
    <w:rsid w:val="007E4898"/>
    <w:rsid w:val="007E4FE0"/>
    <w:rsid w:val="007E5B2B"/>
    <w:rsid w:val="007E6575"/>
    <w:rsid w:val="007E6D11"/>
    <w:rsid w:val="007E7182"/>
    <w:rsid w:val="007E7810"/>
    <w:rsid w:val="007F0331"/>
    <w:rsid w:val="007F0E15"/>
    <w:rsid w:val="007F1544"/>
    <w:rsid w:val="007F1F16"/>
    <w:rsid w:val="007F40BD"/>
    <w:rsid w:val="007F4114"/>
    <w:rsid w:val="007F43E4"/>
    <w:rsid w:val="007F45E0"/>
    <w:rsid w:val="007F46C7"/>
    <w:rsid w:val="007F46DF"/>
    <w:rsid w:val="007F4C44"/>
    <w:rsid w:val="007F4D0B"/>
    <w:rsid w:val="007F5601"/>
    <w:rsid w:val="007F58D0"/>
    <w:rsid w:val="007F5D58"/>
    <w:rsid w:val="007F6295"/>
    <w:rsid w:val="007F6310"/>
    <w:rsid w:val="007F655D"/>
    <w:rsid w:val="007F6717"/>
    <w:rsid w:val="007F6A89"/>
    <w:rsid w:val="007F6C2F"/>
    <w:rsid w:val="007F71CF"/>
    <w:rsid w:val="007F792C"/>
    <w:rsid w:val="008003DD"/>
    <w:rsid w:val="00800C9E"/>
    <w:rsid w:val="008010CB"/>
    <w:rsid w:val="00801205"/>
    <w:rsid w:val="00801A6F"/>
    <w:rsid w:val="0080214B"/>
    <w:rsid w:val="00802467"/>
    <w:rsid w:val="00802722"/>
    <w:rsid w:val="00802BD0"/>
    <w:rsid w:val="00802C71"/>
    <w:rsid w:val="008037D8"/>
    <w:rsid w:val="008039C8"/>
    <w:rsid w:val="008048D2"/>
    <w:rsid w:val="00804983"/>
    <w:rsid w:val="008049D9"/>
    <w:rsid w:val="00804AF2"/>
    <w:rsid w:val="00805383"/>
    <w:rsid w:val="00805932"/>
    <w:rsid w:val="00805D3A"/>
    <w:rsid w:val="00806CA6"/>
    <w:rsid w:val="00807074"/>
    <w:rsid w:val="00807254"/>
    <w:rsid w:val="00807456"/>
    <w:rsid w:val="008076A7"/>
    <w:rsid w:val="008078E3"/>
    <w:rsid w:val="0080797D"/>
    <w:rsid w:val="008079ED"/>
    <w:rsid w:val="00807BC3"/>
    <w:rsid w:val="00811867"/>
    <w:rsid w:val="00811C7A"/>
    <w:rsid w:val="00812382"/>
    <w:rsid w:val="008128B0"/>
    <w:rsid w:val="008133D8"/>
    <w:rsid w:val="00814EDD"/>
    <w:rsid w:val="00815247"/>
    <w:rsid w:val="00815259"/>
    <w:rsid w:val="008157CC"/>
    <w:rsid w:val="00816F07"/>
    <w:rsid w:val="008176E0"/>
    <w:rsid w:val="00817952"/>
    <w:rsid w:val="008179BA"/>
    <w:rsid w:val="00817CD6"/>
    <w:rsid w:val="00820A15"/>
    <w:rsid w:val="008215EF"/>
    <w:rsid w:val="00821843"/>
    <w:rsid w:val="00821CD1"/>
    <w:rsid w:val="00821DB6"/>
    <w:rsid w:val="00822A34"/>
    <w:rsid w:val="00823764"/>
    <w:rsid w:val="00823843"/>
    <w:rsid w:val="00824448"/>
    <w:rsid w:val="00824DC5"/>
    <w:rsid w:val="008251E0"/>
    <w:rsid w:val="00826B5E"/>
    <w:rsid w:val="00826DB2"/>
    <w:rsid w:val="0082732A"/>
    <w:rsid w:val="00827AA7"/>
    <w:rsid w:val="00827B58"/>
    <w:rsid w:val="00830087"/>
    <w:rsid w:val="00830336"/>
    <w:rsid w:val="00830D4C"/>
    <w:rsid w:val="00830FB7"/>
    <w:rsid w:val="008310A5"/>
    <w:rsid w:val="0083113D"/>
    <w:rsid w:val="00831851"/>
    <w:rsid w:val="008319BB"/>
    <w:rsid w:val="008322C4"/>
    <w:rsid w:val="0083279E"/>
    <w:rsid w:val="0083286A"/>
    <w:rsid w:val="0083375C"/>
    <w:rsid w:val="008350D6"/>
    <w:rsid w:val="008354BC"/>
    <w:rsid w:val="00835AB9"/>
    <w:rsid w:val="00835D3F"/>
    <w:rsid w:val="008379DA"/>
    <w:rsid w:val="00837ADD"/>
    <w:rsid w:val="008404E1"/>
    <w:rsid w:val="008406E0"/>
    <w:rsid w:val="00841592"/>
    <w:rsid w:val="008419D4"/>
    <w:rsid w:val="008428A2"/>
    <w:rsid w:val="00842B77"/>
    <w:rsid w:val="00842C87"/>
    <w:rsid w:val="00843211"/>
    <w:rsid w:val="0084374C"/>
    <w:rsid w:val="008439E9"/>
    <w:rsid w:val="00843A76"/>
    <w:rsid w:val="00843C6D"/>
    <w:rsid w:val="00843F42"/>
    <w:rsid w:val="00843F63"/>
    <w:rsid w:val="00843F81"/>
    <w:rsid w:val="00844351"/>
    <w:rsid w:val="008453F0"/>
    <w:rsid w:val="00845E31"/>
    <w:rsid w:val="008462B4"/>
    <w:rsid w:val="00846335"/>
    <w:rsid w:val="008467A2"/>
    <w:rsid w:val="00847531"/>
    <w:rsid w:val="00847D8B"/>
    <w:rsid w:val="0085103F"/>
    <w:rsid w:val="008549E3"/>
    <w:rsid w:val="00856C1E"/>
    <w:rsid w:val="00856E33"/>
    <w:rsid w:val="008574D7"/>
    <w:rsid w:val="00857551"/>
    <w:rsid w:val="00860CD7"/>
    <w:rsid w:val="00861015"/>
    <w:rsid w:val="00861602"/>
    <w:rsid w:val="00861717"/>
    <w:rsid w:val="008619D5"/>
    <w:rsid w:val="00861A41"/>
    <w:rsid w:val="008625BB"/>
    <w:rsid w:val="00862631"/>
    <w:rsid w:val="008631FE"/>
    <w:rsid w:val="008638DA"/>
    <w:rsid w:val="0086492E"/>
    <w:rsid w:val="00864954"/>
    <w:rsid w:val="00864A84"/>
    <w:rsid w:val="008664AB"/>
    <w:rsid w:val="008672D9"/>
    <w:rsid w:val="008672DC"/>
    <w:rsid w:val="00867604"/>
    <w:rsid w:val="008678F3"/>
    <w:rsid w:val="00867F5E"/>
    <w:rsid w:val="00867FA4"/>
    <w:rsid w:val="00870226"/>
    <w:rsid w:val="008702C7"/>
    <w:rsid w:val="00870335"/>
    <w:rsid w:val="00870664"/>
    <w:rsid w:val="0087074C"/>
    <w:rsid w:val="0087074F"/>
    <w:rsid w:val="00870799"/>
    <w:rsid w:val="00870ACB"/>
    <w:rsid w:val="00870BBF"/>
    <w:rsid w:val="00871637"/>
    <w:rsid w:val="00871790"/>
    <w:rsid w:val="0087260E"/>
    <w:rsid w:val="00872F63"/>
    <w:rsid w:val="00873A0B"/>
    <w:rsid w:val="00873CAF"/>
    <w:rsid w:val="008749FE"/>
    <w:rsid w:val="00874BB1"/>
    <w:rsid w:val="00874F0A"/>
    <w:rsid w:val="0087607E"/>
    <w:rsid w:val="00877B26"/>
    <w:rsid w:val="00877B2D"/>
    <w:rsid w:val="008804A8"/>
    <w:rsid w:val="00880675"/>
    <w:rsid w:val="00882198"/>
    <w:rsid w:val="00882B96"/>
    <w:rsid w:val="0088363C"/>
    <w:rsid w:val="00883E39"/>
    <w:rsid w:val="008840AE"/>
    <w:rsid w:val="008845AF"/>
    <w:rsid w:val="008847C4"/>
    <w:rsid w:val="008865AD"/>
    <w:rsid w:val="008868F8"/>
    <w:rsid w:val="00887332"/>
    <w:rsid w:val="0088734A"/>
    <w:rsid w:val="00887B53"/>
    <w:rsid w:val="00887DFB"/>
    <w:rsid w:val="008906E5"/>
    <w:rsid w:val="00890C59"/>
    <w:rsid w:val="00890CA9"/>
    <w:rsid w:val="00891B52"/>
    <w:rsid w:val="00891D92"/>
    <w:rsid w:val="008925B5"/>
    <w:rsid w:val="008928A2"/>
    <w:rsid w:val="00893425"/>
    <w:rsid w:val="008934E6"/>
    <w:rsid w:val="00893BE4"/>
    <w:rsid w:val="0089420D"/>
    <w:rsid w:val="008944EB"/>
    <w:rsid w:val="00894574"/>
    <w:rsid w:val="00895A68"/>
    <w:rsid w:val="00895CC0"/>
    <w:rsid w:val="00896160"/>
    <w:rsid w:val="0089638B"/>
    <w:rsid w:val="0089656F"/>
    <w:rsid w:val="00896708"/>
    <w:rsid w:val="00896D8D"/>
    <w:rsid w:val="008970B6"/>
    <w:rsid w:val="00897222"/>
    <w:rsid w:val="008A0B22"/>
    <w:rsid w:val="008A1775"/>
    <w:rsid w:val="008A26E1"/>
    <w:rsid w:val="008A4251"/>
    <w:rsid w:val="008A48E6"/>
    <w:rsid w:val="008A550C"/>
    <w:rsid w:val="008A72AA"/>
    <w:rsid w:val="008A73B4"/>
    <w:rsid w:val="008B0888"/>
    <w:rsid w:val="008B15DB"/>
    <w:rsid w:val="008B1CAE"/>
    <w:rsid w:val="008B20FD"/>
    <w:rsid w:val="008B228F"/>
    <w:rsid w:val="008B29D7"/>
    <w:rsid w:val="008B2BB9"/>
    <w:rsid w:val="008B3430"/>
    <w:rsid w:val="008B360B"/>
    <w:rsid w:val="008B3C82"/>
    <w:rsid w:val="008B4DFA"/>
    <w:rsid w:val="008B4E4A"/>
    <w:rsid w:val="008B5F31"/>
    <w:rsid w:val="008B6057"/>
    <w:rsid w:val="008B6142"/>
    <w:rsid w:val="008B64A2"/>
    <w:rsid w:val="008B73F0"/>
    <w:rsid w:val="008B7DFD"/>
    <w:rsid w:val="008C1722"/>
    <w:rsid w:val="008C22F1"/>
    <w:rsid w:val="008C24A1"/>
    <w:rsid w:val="008C289D"/>
    <w:rsid w:val="008C30E3"/>
    <w:rsid w:val="008C478A"/>
    <w:rsid w:val="008C4A7F"/>
    <w:rsid w:val="008C51DF"/>
    <w:rsid w:val="008C5A93"/>
    <w:rsid w:val="008C66D4"/>
    <w:rsid w:val="008C7048"/>
    <w:rsid w:val="008C7AD7"/>
    <w:rsid w:val="008D0224"/>
    <w:rsid w:val="008D0275"/>
    <w:rsid w:val="008D05B0"/>
    <w:rsid w:val="008D05C1"/>
    <w:rsid w:val="008D07F0"/>
    <w:rsid w:val="008D089A"/>
    <w:rsid w:val="008D0AA1"/>
    <w:rsid w:val="008D1E0A"/>
    <w:rsid w:val="008D205A"/>
    <w:rsid w:val="008D2375"/>
    <w:rsid w:val="008D252F"/>
    <w:rsid w:val="008D2722"/>
    <w:rsid w:val="008D2B71"/>
    <w:rsid w:val="008D2EE2"/>
    <w:rsid w:val="008D318F"/>
    <w:rsid w:val="008D33F2"/>
    <w:rsid w:val="008D3D91"/>
    <w:rsid w:val="008D47CC"/>
    <w:rsid w:val="008D4843"/>
    <w:rsid w:val="008D5059"/>
    <w:rsid w:val="008D54F7"/>
    <w:rsid w:val="008D56B5"/>
    <w:rsid w:val="008D66AA"/>
    <w:rsid w:val="008E0E31"/>
    <w:rsid w:val="008E11B2"/>
    <w:rsid w:val="008E14F0"/>
    <w:rsid w:val="008E1706"/>
    <w:rsid w:val="008E1CC1"/>
    <w:rsid w:val="008E26BE"/>
    <w:rsid w:val="008E376A"/>
    <w:rsid w:val="008E3F46"/>
    <w:rsid w:val="008E5347"/>
    <w:rsid w:val="008E5382"/>
    <w:rsid w:val="008E6454"/>
    <w:rsid w:val="008E6580"/>
    <w:rsid w:val="008E69FA"/>
    <w:rsid w:val="008E6EC3"/>
    <w:rsid w:val="008E7082"/>
    <w:rsid w:val="008E7423"/>
    <w:rsid w:val="008E748B"/>
    <w:rsid w:val="008E7EE6"/>
    <w:rsid w:val="008F01A9"/>
    <w:rsid w:val="008F0408"/>
    <w:rsid w:val="008F091E"/>
    <w:rsid w:val="008F0FEF"/>
    <w:rsid w:val="008F15B4"/>
    <w:rsid w:val="008F1DAF"/>
    <w:rsid w:val="008F1F96"/>
    <w:rsid w:val="008F2239"/>
    <w:rsid w:val="008F2BB8"/>
    <w:rsid w:val="008F35F2"/>
    <w:rsid w:val="008F483D"/>
    <w:rsid w:val="008F540D"/>
    <w:rsid w:val="008F588C"/>
    <w:rsid w:val="008F61AC"/>
    <w:rsid w:val="008F63A0"/>
    <w:rsid w:val="008F76AC"/>
    <w:rsid w:val="008F7BB3"/>
    <w:rsid w:val="008F7D9D"/>
    <w:rsid w:val="008F7F31"/>
    <w:rsid w:val="009009CD"/>
    <w:rsid w:val="009013E5"/>
    <w:rsid w:val="00901892"/>
    <w:rsid w:val="009026C4"/>
    <w:rsid w:val="00902B86"/>
    <w:rsid w:val="00902BC7"/>
    <w:rsid w:val="00902D1E"/>
    <w:rsid w:val="00902FC6"/>
    <w:rsid w:val="009034C1"/>
    <w:rsid w:val="0090352D"/>
    <w:rsid w:val="009043B0"/>
    <w:rsid w:val="00904674"/>
    <w:rsid w:val="00905894"/>
    <w:rsid w:val="00905C06"/>
    <w:rsid w:val="00906682"/>
    <w:rsid w:val="0090724D"/>
    <w:rsid w:val="009072FA"/>
    <w:rsid w:val="009075FE"/>
    <w:rsid w:val="0091021D"/>
    <w:rsid w:val="0091039F"/>
    <w:rsid w:val="00910658"/>
    <w:rsid w:val="0091118C"/>
    <w:rsid w:val="009113DA"/>
    <w:rsid w:val="009127C8"/>
    <w:rsid w:val="00912AB3"/>
    <w:rsid w:val="00912C5B"/>
    <w:rsid w:val="00913039"/>
    <w:rsid w:val="009130D1"/>
    <w:rsid w:val="00913AF1"/>
    <w:rsid w:val="00913BBF"/>
    <w:rsid w:val="00914292"/>
    <w:rsid w:val="009145F7"/>
    <w:rsid w:val="00914CB3"/>
    <w:rsid w:val="009152A5"/>
    <w:rsid w:val="00916FF4"/>
    <w:rsid w:val="009209ED"/>
    <w:rsid w:val="009210F7"/>
    <w:rsid w:val="00921B34"/>
    <w:rsid w:val="0092315A"/>
    <w:rsid w:val="009232E6"/>
    <w:rsid w:val="00924177"/>
    <w:rsid w:val="00924497"/>
    <w:rsid w:val="0092459B"/>
    <w:rsid w:val="00925859"/>
    <w:rsid w:val="00925DB8"/>
    <w:rsid w:val="00925DDB"/>
    <w:rsid w:val="00927300"/>
    <w:rsid w:val="00927EE6"/>
    <w:rsid w:val="0093006D"/>
    <w:rsid w:val="009307C9"/>
    <w:rsid w:val="00930C92"/>
    <w:rsid w:val="00931537"/>
    <w:rsid w:val="00932694"/>
    <w:rsid w:val="009327CB"/>
    <w:rsid w:val="009338B3"/>
    <w:rsid w:val="00934253"/>
    <w:rsid w:val="0093467F"/>
    <w:rsid w:val="0093488A"/>
    <w:rsid w:val="009348DF"/>
    <w:rsid w:val="00935F8A"/>
    <w:rsid w:val="009366CC"/>
    <w:rsid w:val="00936714"/>
    <w:rsid w:val="00937167"/>
    <w:rsid w:val="00937497"/>
    <w:rsid w:val="009401DB"/>
    <w:rsid w:val="0094027B"/>
    <w:rsid w:val="009404CE"/>
    <w:rsid w:val="00940ECA"/>
    <w:rsid w:val="009412CD"/>
    <w:rsid w:val="009414FA"/>
    <w:rsid w:val="00941797"/>
    <w:rsid w:val="009418A6"/>
    <w:rsid w:val="009422E8"/>
    <w:rsid w:val="009426C9"/>
    <w:rsid w:val="0094297D"/>
    <w:rsid w:val="00942A64"/>
    <w:rsid w:val="0094315F"/>
    <w:rsid w:val="0094491D"/>
    <w:rsid w:val="00944D56"/>
    <w:rsid w:val="009456D3"/>
    <w:rsid w:val="00946715"/>
    <w:rsid w:val="0094710F"/>
    <w:rsid w:val="00947979"/>
    <w:rsid w:val="00950069"/>
    <w:rsid w:val="00950545"/>
    <w:rsid w:val="00950BC9"/>
    <w:rsid w:val="00950C6F"/>
    <w:rsid w:val="0095105A"/>
    <w:rsid w:val="009512EC"/>
    <w:rsid w:val="0095316B"/>
    <w:rsid w:val="009546B8"/>
    <w:rsid w:val="0095508B"/>
    <w:rsid w:val="00955307"/>
    <w:rsid w:val="00956CDD"/>
    <w:rsid w:val="00956E12"/>
    <w:rsid w:val="00957CB4"/>
    <w:rsid w:val="00960F1F"/>
    <w:rsid w:val="00961E58"/>
    <w:rsid w:val="0096225E"/>
    <w:rsid w:val="00962CCD"/>
    <w:rsid w:val="00963133"/>
    <w:rsid w:val="00963B34"/>
    <w:rsid w:val="0096416E"/>
    <w:rsid w:val="009641FB"/>
    <w:rsid w:val="009642E4"/>
    <w:rsid w:val="0096589A"/>
    <w:rsid w:val="00965A94"/>
    <w:rsid w:val="00965A9C"/>
    <w:rsid w:val="009661B0"/>
    <w:rsid w:val="00967101"/>
    <w:rsid w:val="009673DC"/>
    <w:rsid w:val="00970578"/>
    <w:rsid w:val="00971423"/>
    <w:rsid w:val="00971F85"/>
    <w:rsid w:val="00972166"/>
    <w:rsid w:val="00972829"/>
    <w:rsid w:val="00972A25"/>
    <w:rsid w:val="00972BB5"/>
    <w:rsid w:val="00973F3D"/>
    <w:rsid w:val="00974956"/>
    <w:rsid w:val="00974D0D"/>
    <w:rsid w:val="00975401"/>
    <w:rsid w:val="009756E5"/>
    <w:rsid w:val="009759B3"/>
    <w:rsid w:val="00975C07"/>
    <w:rsid w:val="00975EBE"/>
    <w:rsid w:val="009760B1"/>
    <w:rsid w:val="00976916"/>
    <w:rsid w:val="00976BE5"/>
    <w:rsid w:val="009773EC"/>
    <w:rsid w:val="00977872"/>
    <w:rsid w:val="0097792E"/>
    <w:rsid w:val="00977FB4"/>
    <w:rsid w:val="00981189"/>
    <w:rsid w:val="00981408"/>
    <w:rsid w:val="00981655"/>
    <w:rsid w:val="009816AB"/>
    <w:rsid w:val="00981B43"/>
    <w:rsid w:val="0098315B"/>
    <w:rsid w:val="00984487"/>
    <w:rsid w:val="009854FB"/>
    <w:rsid w:val="0098612F"/>
    <w:rsid w:val="00986209"/>
    <w:rsid w:val="0098721C"/>
    <w:rsid w:val="009879F9"/>
    <w:rsid w:val="00987F73"/>
    <w:rsid w:val="0099039F"/>
    <w:rsid w:val="00990A38"/>
    <w:rsid w:val="00990F14"/>
    <w:rsid w:val="00991921"/>
    <w:rsid w:val="009920CF"/>
    <w:rsid w:val="00992469"/>
    <w:rsid w:val="0099305B"/>
    <w:rsid w:val="00993525"/>
    <w:rsid w:val="009935D8"/>
    <w:rsid w:val="00993635"/>
    <w:rsid w:val="00993FEA"/>
    <w:rsid w:val="00994BF7"/>
    <w:rsid w:val="009952B2"/>
    <w:rsid w:val="009954D0"/>
    <w:rsid w:val="00995B7E"/>
    <w:rsid w:val="00995CFB"/>
    <w:rsid w:val="00996278"/>
    <w:rsid w:val="00997A49"/>
    <w:rsid w:val="009A089C"/>
    <w:rsid w:val="009A0DD9"/>
    <w:rsid w:val="009A12BA"/>
    <w:rsid w:val="009A1505"/>
    <w:rsid w:val="009A1C25"/>
    <w:rsid w:val="009A1F08"/>
    <w:rsid w:val="009A2376"/>
    <w:rsid w:val="009A30D0"/>
    <w:rsid w:val="009A3147"/>
    <w:rsid w:val="009A3155"/>
    <w:rsid w:val="009A3E7F"/>
    <w:rsid w:val="009A3F05"/>
    <w:rsid w:val="009A49C8"/>
    <w:rsid w:val="009A5AB4"/>
    <w:rsid w:val="009A6044"/>
    <w:rsid w:val="009A62CD"/>
    <w:rsid w:val="009A6590"/>
    <w:rsid w:val="009A6B6A"/>
    <w:rsid w:val="009B005B"/>
    <w:rsid w:val="009B0137"/>
    <w:rsid w:val="009B0C70"/>
    <w:rsid w:val="009B1280"/>
    <w:rsid w:val="009B1655"/>
    <w:rsid w:val="009B1B24"/>
    <w:rsid w:val="009B1BE1"/>
    <w:rsid w:val="009B3F0A"/>
    <w:rsid w:val="009B44AF"/>
    <w:rsid w:val="009B46E4"/>
    <w:rsid w:val="009B4BE0"/>
    <w:rsid w:val="009B4C72"/>
    <w:rsid w:val="009B5186"/>
    <w:rsid w:val="009B6B33"/>
    <w:rsid w:val="009B7B50"/>
    <w:rsid w:val="009B7BFF"/>
    <w:rsid w:val="009C0B29"/>
    <w:rsid w:val="009C0C15"/>
    <w:rsid w:val="009C0CE0"/>
    <w:rsid w:val="009C0D22"/>
    <w:rsid w:val="009C0D37"/>
    <w:rsid w:val="009C1980"/>
    <w:rsid w:val="009C1A0B"/>
    <w:rsid w:val="009C1B2F"/>
    <w:rsid w:val="009C1D78"/>
    <w:rsid w:val="009C354F"/>
    <w:rsid w:val="009C3AAC"/>
    <w:rsid w:val="009C3D74"/>
    <w:rsid w:val="009C3F72"/>
    <w:rsid w:val="009C46CE"/>
    <w:rsid w:val="009C5801"/>
    <w:rsid w:val="009C587C"/>
    <w:rsid w:val="009C5C52"/>
    <w:rsid w:val="009C5DC9"/>
    <w:rsid w:val="009C668C"/>
    <w:rsid w:val="009C685F"/>
    <w:rsid w:val="009C742B"/>
    <w:rsid w:val="009C7A46"/>
    <w:rsid w:val="009C7C1B"/>
    <w:rsid w:val="009C7C2B"/>
    <w:rsid w:val="009D0336"/>
    <w:rsid w:val="009D0A09"/>
    <w:rsid w:val="009D0B53"/>
    <w:rsid w:val="009D0E3F"/>
    <w:rsid w:val="009D1057"/>
    <w:rsid w:val="009D1137"/>
    <w:rsid w:val="009D1390"/>
    <w:rsid w:val="009D1F06"/>
    <w:rsid w:val="009D20CE"/>
    <w:rsid w:val="009D23D7"/>
    <w:rsid w:val="009D2472"/>
    <w:rsid w:val="009D2572"/>
    <w:rsid w:val="009D27AE"/>
    <w:rsid w:val="009D2B46"/>
    <w:rsid w:val="009D2CD9"/>
    <w:rsid w:val="009D4DDE"/>
    <w:rsid w:val="009D5299"/>
    <w:rsid w:val="009D5A14"/>
    <w:rsid w:val="009D5D1D"/>
    <w:rsid w:val="009D6489"/>
    <w:rsid w:val="009D6AD1"/>
    <w:rsid w:val="009D7013"/>
    <w:rsid w:val="009D724D"/>
    <w:rsid w:val="009D7A05"/>
    <w:rsid w:val="009E0785"/>
    <w:rsid w:val="009E0925"/>
    <w:rsid w:val="009E0D99"/>
    <w:rsid w:val="009E195A"/>
    <w:rsid w:val="009E1C18"/>
    <w:rsid w:val="009E1E15"/>
    <w:rsid w:val="009E2ADC"/>
    <w:rsid w:val="009E3EE3"/>
    <w:rsid w:val="009E40E1"/>
    <w:rsid w:val="009E4A09"/>
    <w:rsid w:val="009E6553"/>
    <w:rsid w:val="009E6C49"/>
    <w:rsid w:val="009E7286"/>
    <w:rsid w:val="009E786E"/>
    <w:rsid w:val="009E7F9A"/>
    <w:rsid w:val="009F003B"/>
    <w:rsid w:val="009F0C18"/>
    <w:rsid w:val="009F14D9"/>
    <w:rsid w:val="009F1AA5"/>
    <w:rsid w:val="009F1BD1"/>
    <w:rsid w:val="009F2E88"/>
    <w:rsid w:val="009F2EA7"/>
    <w:rsid w:val="009F35A7"/>
    <w:rsid w:val="009F35F4"/>
    <w:rsid w:val="009F3E6B"/>
    <w:rsid w:val="009F3F3A"/>
    <w:rsid w:val="009F40D1"/>
    <w:rsid w:val="009F47A0"/>
    <w:rsid w:val="009F49E7"/>
    <w:rsid w:val="009F4BF1"/>
    <w:rsid w:val="009F4CA6"/>
    <w:rsid w:val="009F5F50"/>
    <w:rsid w:val="009F6C6D"/>
    <w:rsid w:val="009F7086"/>
    <w:rsid w:val="009F721B"/>
    <w:rsid w:val="009F7234"/>
    <w:rsid w:val="00A0121E"/>
    <w:rsid w:val="00A02063"/>
    <w:rsid w:val="00A0244C"/>
    <w:rsid w:val="00A0280C"/>
    <w:rsid w:val="00A0295F"/>
    <w:rsid w:val="00A0359A"/>
    <w:rsid w:val="00A04066"/>
    <w:rsid w:val="00A0454B"/>
    <w:rsid w:val="00A04C77"/>
    <w:rsid w:val="00A04F1C"/>
    <w:rsid w:val="00A05106"/>
    <w:rsid w:val="00A05B85"/>
    <w:rsid w:val="00A11288"/>
    <w:rsid w:val="00A11915"/>
    <w:rsid w:val="00A119F7"/>
    <w:rsid w:val="00A131E0"/>
    <w:rsid w:val="00A1339A"/>
    <w:rsid w:val="00A136C9"/>
    <w:rsid w:val="00A1390F"/>
    <w:rsid w:val="00A13E54"/>
    <w:rsid w:val="00A146F9"/>
    <w:rsid w:val="00A15751"/>
    <w:rsid w:val="00A16152"/>
    <w:rsid w:val="00A16277"/>
    <w:rsid w:val="00A169CE"/>
    <w:rsid w:val="00A16E5F"/>
    <w:rsid w:val="00A20118"/>
    <w:rsid w:val="00A206A1"/>
    <w:rsid w:val="00A20A7E"/>
    <w:rsid w:val="00A22FEB"/>
    <w:rsid w:val="00A23294"/>
    <w:rsid w:val="00A24965"/>
    <w:rsid w:val="00A2692E"/>
    <w:rsid w:val="00A27721"/>
    <w:rsid w:val="00A3051C"/>
    <w:rsid w:val="00A31C4B"/>
    <w:rsid w:val="00A31DC4"/>
    <w:rsid w:val="00A31E2B"/>
    <w:rsid w:val="00A32A12"/>
    <w:rsid w:val="00A3323D"/>
    <w:rsid w:val="00A332BF"/>
    <w:rsid w:val="00A33308"/>
    <w:rsid w:val="00A333AB"/>
    <w:rsid w:val="00A33821"/>
    <w:rsid w:val="00A33A5D"/>
    <w:rsid w:val="00A3401A"/>
    <w:rsid w:val="00A34225"/>
    <w:rsid w:val="00A343C9"/>
    <w:rsid w:val="00A34452"/>
    <w:rsid w:val="00A346EE"/>
    <w:rsid w:val="00A34A73"/>
    <w:rsid w:val="00A350C9"/>
    <w:rsid w:val="00A354D1"/>
    <w:rsid w:val="00A35661"/>
    <w:rsid w:val="00A35B8E"/>
    <w:rsid w:val="00A363E0"/>
    <w:rsid w:val="00A366AB"/>
    <w:rsid w:val="00A379C8"/>
    <w:rsid w:val="00A37A77"/>
    <w:rsid w:val="00A37BD5"/>
    <w:rsid w:val="00A40146"/>
    <w:rsid w:val="00A41C35"/>
    <w:rsid w:val="00A41EB8"/>
    <w:rsid w:val="00A4209B"/>
    <w:rsid w:val="00A4279E"/>
    <w:rsid w:val="00A42FA3"/>
    <w:rsid w:val="00A43086"/>
    <w:rsid w:val="00A43DE0"/>
    <w:rsid w:val="00A44A58"/>
    <w:rsid w:val="00A44CDD"/>
    <w:rsid w:val="00A455B9"/>
    <w:rsid w:val="00A45904"/>
    <w:rsid w:val="00A45CC5"/>
    <w:rsid w:val="00A45E81"/>
    <w:rsid w:val="00A4606F"/>
    <w:rsid w:val="00A46665"/>
    <w:rsid w:val="00A46CDF"/>
    <w:rsid w:val="00A472A5"/>
    <w:rsid w:val="00A4735D"/>
    <w:rsid w:val="00A475EF"/>
    <w:rsid w:val="00A47EEC"/>
    <w:rsid w:val="00A50032"/>
    <w:rsid w:val="00A50178"/>
    <w:rsid w:val="00A50358"/>
    <w:rsid w:val="00A50854"/>
    <w:rsid w:val="00A508A4"/>
    <w:rsid w:val="00A5146C"/>
    <w:rsid w:val="00A51680"/>
    <w:rsid w:val="00A52311"/>
    <w:rsid w:val="00A52E63"/>
    <w:rsid w:val="00A530CB"/>
    <w:rsid w:val="00A53726"/>
    <w:rsid w:val="00A54319"/>
    <w:rsid w:val="00A54470"/>
    <w:rsid w:val="00A548AE"/>
    <w:rsid w:val="00A54C32"/>
    <w:rsid w:val="00A55D83"/>
    <w:rsid w:val="00A56202"/>
    <w:rsid w:val="00A566E5"/>
    <w:rsid w:val="00A56783"/>
    <w:rsid w:val="00A568B7"/>
    <w:rsid w:val="00A56E5D"/>
    <w:rsid w:val="00A57056"/>
    <w:rsid w:val="00A57651"/>
    <w:rsid w:val="00A577D8"/>
    <w:rsid w:val="00A57A84"/>
    <w:rsid w:val="00A60167"/>
    <w:rsid w:val="00A60EA1"/>
    <w:rsid w:val="00A618B0"/>
    <w:rsid w:val="00A619FD"/>
    <w:rsid w:val="00A61C61"/>
    <w:rsid w:val="00A6383F"/>
    <w:rsid w:val="00A63A49"/>
    <w:rsid w:val="00A644D7"/>
    <w:rsid w:val="00A645C3"/>
    <w:rsid w:val="00A64662"/>
    <w:rsid w:val="00A646B7"/>
    <w:rsid w:val="00A64D06"/>
    <w:rsid w:val="00A64D6F"/>
    <w:rsid w:val="00A64FDC"/>
    <w:rsid w:val="00A658F2"/>
    <w:rsid w:val="00A65C7C"/>
    <w:rsid w:val="00A65CE9"/>
    <w:rsid w:val="00A6642E"/>
    <w:rsid w:val="00A66C7A"/>
    <w:rsid w:val="00A66F62"/>
    <w:rsid w:val="00A67371"/>
    <w:rsid w:val="00A676ED"/>
    <w:rsid w:val="00A678D0"/>
    <w:rsid w:val="00A67F10"/>
    <w:rsid w:val="00A67FA0"/>
    <w:rsid w:val="00A7094B"/>
    <w:rsid w:val="00A70AF7"/>
    <w:rsid w:val="00A71076"/>
    <w:rsid w:val="00A718B0"/>
    <w:rsid w:val="00A71EAA"/>
    <w:rsid w:val="00A72291"/>
    <w:rsid w:val="00A72EDB"/>
    <w:rsid w:val="00A738FE"/>
    <w:rsid w:val="00A74751"/>
    <w:rsid w:val="00A751C6"/>
    <w:rsid w:val="00A75399"/>
    <w:rsid w:val="00A75D6D"/>
    <w:rsid w:val="00A76FEB"/>
    <w:rsid w:val="00A77264"/>
    <w:rsid w:val="00A779C0"/>
    <w:rsid w:val="00A80C4A"/>
    <w:rsid w:val="00A82840"/>
    <w:rsid w:val="00A829AB"/>
    <w:rsid w:val="00A837C9"/>
    <w:rsid w:val="00A8392C"/>
    <w:rsid w:val="00A83A3A"/>
    <w:rsid w:val="00A83B9D"/>
    <w:rsid w:val="00A84405"/>
    <w:rsid w:val="00A84408"/>
    <w:rsid w:val="00A84A11"/>
    <w:rsid w:val="00A8527D"/>
    <w:rsid w:val="00A853FA"/>
    <w:rsid w:val="00A859E5"/>
    <w:rsid w:val="00A85BFD"/>
    <w:rsid w:val="00A85EB1"/>
    <w:rsid w:val="00A86BCF"/>
    <w:rsid w:val="00A87A71"/>
    <w:rsid w:val="00A90173"/>
    <w:rsid w:val="00A906E4"/>
    <w:rsid w:val="00A91646"/>
    <w:rsid w:val="00A92096"/>
    <w:rsid w:val="00A92CBB"/>
    <w:rsid w:val="00A93211"/>
    <w:rsid w:val="00A94BEE"/>
    <w:rsid w:val="00A94E1B"/>
    <w:rsid w:val="00A950E2"/>
    <w:rsid w:val="00A952EE"/>
    <w:rsid w:val="00A95934"/>
    <w:rsid w:val="00A95AB9"/>
    <w:rsid w:val="00A95ED6"/>
    <w:rsid w:val="00A961F0"/>
    <w:rsid w:val="00A963AC"/>
    <w:rsid w:val="00A976C2"/>
    <w:rsid w:val="00A97E0B"/>
    <w:rsid w:val="00AA00C8"/>
    <w:rsid w:val="00AA04D7"/>
    <w:rsid w:val="00AA0809"/>
    <w:rsid w:val="00AA0E05"/>
    <w:rsid w:val="00AA16F7"/>
    <w:rsid w:val="00AA1E35"/>
    <w:rsid w:val="00AA2E7D"/>
    <w:rsid w:val="00AA313E"/>
    <w:rsid w:val="00AA326B"/>
    <w:rsid w:val="00AA3588"/>
    <w:rsid w:val="00AA3728"/>
    <w:rsid w:val="00AA37EC"/>
    <w:rsid w:val="00AA42B4"/>
    <w:rsid w:val="00AA48D9"/>
    <w:rsid w:val="00AA496D"/>
    <w:rsid w:val="00AA4FE4"/>
    <w:rsid w:val="00AA5333"/>
    <w:rsid w:val="00AA57D8"/>
    <w:rsid w:val="00AA5CD9"/>
    <w:rsid w:val="00AA65F0"/>
    <w:rsid w:val="00AA6ACB"/>
    <w:rsid w:val="00AA7268"/>
    <w:rsid w:val="00AA756E"/>
    <w:rsid w:val="00AA7B04"/>
    <w:rsid w:val="00AB1011"/>
    <w:rsid w:val="00AB1C2C"/>
    <w:rsid w:val="00AB223C"/>
    <w:rsid w:val="00AB2340"/>
    <w:rsid w:val="00AB30F2"/>
    <w:rsid w:val="00AB30FB"/>
    <w:rsid w:val="00AB3204"/>
    <w:rsid w:val="00AB3F0F"/>
    <w:rsid w:val="00AB4282"/>
    <w:rsid w:val="00AB45CC"/>
    <w:rsid w:val="00AB48CB"/>
    <w:rsid w:val="00AB4E5D"/>
    <w:rsid w:val="00AB5ACA"/>
    <w:rsid w:val="00AB5AD9"/>
    <w:rsid w:val="00AB6312"/>
    <w:rsid w:val="00AB6DD2"/>
    <w:rsid w:val="00AB708B"/>
    <w:rsid w:val="00AC0821"/>
    <w:rsid w:val="00AC194C"/>
    <w:rsid w:val="00AC1EF9"/>
    <w:rsid w:val="00AC2864"/>
    <w:rsid w:val="00AC294F"/>
    <w:rsid w:val="00AC2DD4"/>
    <w:rsid w:val="00AC37C0"/>
    <w:rsid w:val="00AC444E"/>
    <w:rsid w:val="00AC4BB9"/>
    <w:rsid w:val="00AC503F"/>
    <w:rsid w:val="00AC6B45"/>
    <w:rsid w:val="00AC6EBA"/>
    <w:rsid w:val="00AD0401"/>
    <w:rsid w:val="00AD1005"/>
    <w:rsid w:val="00AD13DB"/>
    <w:rsid w:val="00AD1966"/>
    <w:rsid w:val="00AD1C65"/>
    <w:rsid w:val="00AD1F6B"/>
    <w:rsid w:val="00AD1F72"/>
    <w:rsid w:val="00AD2A39"/>
    <w:rsid w:val="00AD2D9C"/>
    <w:rsid w:val="00AD2F25"/>
    <w:rsid w:val="00AD4761"/>
    <w:rsid w:val="00AD6818"/>
    <w:rsid w:val="00AD7478"/>
    <w:rsid w:val="00AD7E62"/>
    <w:rsid w:val="00AE017B"/>
    <w:rsid w:val="00AE119C"/>
    <w:rsid w:val="00AE1560"/>
    <w:rsid w:val="00AE19CD"/>
    <w:rsid w:val="00AE1F4E"/>
    <w:rsid w:val="00AE2C17"/>
    <w:rsid w:val="00AE2EB8"/>
    <w:rsid w:val="00AE3237"/>
    <w:rsid w:val="00AE3F1B"/>
    <w:rsid w:val="00AE4CAF"/>
    <w:rsid w:val="00AE5248"/>
    <w:rsid w:val="00AE53C7"/>
    <w:rsid w:val="00AE5691"/>
    <w:rsid w:val="00AE6264"/>
    <w:rsid w:val="00AE65B5"/>
    <w:rsid w:val="00AE667E"/>
    <w:rsid w:val="00AE766B"/>
    <w:rsid w:val="00AE7D22"/>
    <w:rsid w:val="00AE7FE9"/>
    <w:rsid w:val="00AF009F"/>
    <w:rsid w:val="00AF00EF"/>
    <w:rsid w:val="00AF017C"/>
    <w:rsid w:val="00AF0338"/>
    <w:rsid w:val="00AF1149"/>
    <w:rsid w:val="00AF1218"/>
    <w:rsid w:val="00AF161A"/>
    <w:rsid w:val="00AF1C9F"/>
    <w:rsid w:val="00AF2637"/>
    <w:rsid w:val="00AF2716"/>
    <w:rsid w:val="00AF278E"/>
    <w:rsid w:val="00AF3AA6"/>
    <w:rsid w:val="00AF3E9F"/>
    <w:rsid w:val="00AF5346"/>
    <w:rsid w:val="00AF609F"/>
    <w:rsid w:val="00AF6CFA"/>
    <w:rsid w:val="00AF72FB"/>
    <w:rsid w:val="00AF74FC"/>
    <w:rsid w:val="00AF76AF"/>
    <w:rsid w:val="00B0038B"/>
    <w:rsid w:val="00B00A2E"/>
    <w:rsid w:val="00B01008"/>
    <w:rsid w:val="00B0108D"/>
    <w:rsid w:val="00B011BB"/>
    <w:rsid w:val="00B01510"/>
    <w:rsid w:val="00B0169E"/>
    <w:rsid w:val="00B02924"/>
    <w:rsid w:val="00B02AD1"/>
    <w:rsid w:val="00B03B1F"/>
    <w:rsid w:val="00B04461"/>
    <w:rsid w:val="00B04758"/>
    <w:rsid w:val="00B048C4"/>
    <w:rsid w:val="00B04C7E"/>
    <w:rsid w:val="00B059FD"/>
    <w:rsid w:val="00B06104"/>
    <w:rsid w:val="00B0688F"/>
    <w:rsid w:val="00B06C8D"/>
    <w:rsid w:val="00B06E6C"/>
    <w:rsid w:val="00B06FF1"/>
    <w:rsid w:val="00B07B2C"/>
    <w:rsid w:val="00B07DE2"/>
    <w:rsid w:val="00B1096D"/>
    <w:rsid w:val="00B114E1"/>
    <w:rsid w:val="00B115EF"/>
    <w:rsid w:val="00B1184D"/>
    <w:rsid w:val="00B11A50"/>
    <w:rsid w:val="00B12DA2"/>
    <w:rsid w:val="00B131E2"/>
    <w:rsid w:val="00B1324E"/>
    <w:rsid w:val="00B132D8"/>
    <w:rsid w:val="00B133AB"/>
    <w:rsid w:val="00B1395C"/>
    <w:rsid w:val="00B13C7D"/>
    <w:rsid w:val="00B14322"/>
    <w:rsid w:val="00B143C3"/>
    <w:rsid w:val="00B143E1"/>
    <w:rsid w:val="00B1583F"/>
    <w:rsid w:val="00B15FC4"/>
    <w:rsid w:val="00B16491"/>
    <w:rsid w:val="00B16810"/>
    <w:rsid w:val="00B17966"/>
    <w:rsid w:val="00B20831"/>
    <w:rsid w:val="00B219AC"/>
    <w:rsid w:val="00B21AB1"/>
    <w:rsid w:val="00B21EDB"/>
    <w:rsid w:val="00B22853"/>
    <w:rsid w:val="00B23350"/>
    <w:rsid w:val="00B23578"/>
    <w:rsid w:val="00B24D59"/>
    <w:rsid w:val="00B24F9C"/>
    <w:rsid w:val="00B25600"/>
    <w:rsid w:val="00B262FE"/>
    <w:rsid w:val="00B27081"/>
    <w:rsid w:val="00B30406"/>
    <w:rsid w:val="00B30516"/>
    <w:rsid w:val="00B30DFA"/>
    <w:rsid w:val="00B30F55"/>
    <w:rsid w:val="00B31175"/>
    <w:rsid w:val="00B31980"/>
    <w:rsid w:val="00B31FC4"/>
    <w:rsid w:val="00B3209A"/>
    <w:rsid w:val="00B323F9"/>
    <w:rsid w:val="00B32633"/>
    <w:rsid w:val="00B3300F"/>
    <w:rsid w:val="00B331C2"/>
    <w:rsid w:val="00B3337E"/>
    <w:rsid w:val="00B34157"/>
    <w:rsid w:val="00B342B7"/>
    <w:rsid w:val="00B3505D"/>
    <w:rsid w:val="00B35E2E"/>
    <w:rsid w:val="00B3639B"/>
    <w:rsid w:val="00B36562"/>
    <w:rsid w:val="00B376FF"/>
    <w:rsid w:val="00B37848"/>
    <w:rsid w:val="00B37C8B"/>
    <w:rsid w:val="00B40322"/>
    <w:rsid w:val="00B403D1"/>
    <w:rsid w:val="00B41703"/>
    <w:rsid w:val="00B41E7D"/>
    <w:rsid w:val="00B42764"/>
    <w:rsid w:val="00B42785"/>
    <w:rsid w:val="00B4484B"/>
    <w:rsid w:val="00B44972"/>
    <w:rsid w:val="00B44E78"/>
    <w:rsid w:val="00B46817"/>
    <w:rsid w:val="00B4791E"/>
    <w:rsid w:val="00B503B4"/>
    <w:rsid w:val="00B50BE3"/>
    <w:rsid w:val="00B50F30"/>
    <w:rsid w:val="00B512E3"/>
    <w:rsid w:val="00B51674"/>
    <w:rsid w:val="00B53465"/>
    <w:rsid w:val="00B537C0"/>
    <w:rsid w:val="00B538AF"/>
    <w:rsid w:val="00B53E3B"/>
    <w:rsid w:val="00B53F3E"/>
    <w:rsid w:val="00B547F5"/>
    <w:rsid w:val="00B558E3"/>
    <w:rsid w:val="00B5590A"/>
    <w:rsid w:val="00B55AD5"/>
    <w:rsid w:val="00B5620F"/>
    <w:rsid w:val="00B56D71"/>
    <w:rsid w:val="00B57353"/>
    <w:rsid w:val="00B57564"/>
    <w:rsid w:val="00B57732"/>
    <w:rsid w:val="00B57C3B"/>
    <w:rsid w:val="00B6011E"/>
    <w:rsid w:val="00B6071F"/>
    <w:rsid w:val="00B60E03"/>
    <w:rsid w:val="00B6147E"/>
    <w:rsid w:val="00B616E8"/>
    <w:rsid w:val="00B617DA"/>
    <w:rsid w:val="00B61B12"/>
    <w:rsid w:val="00B61C3E"/>
    <w:rsid w:val="00B61D3F"/>
    <w:rsid w:val="00B6243B"/>
    <w:rsid w:val="00B62955"/>
    <w:rsid w:val="00B64211"/>
    <w:rsid w:val="00B64392"/>
    <w:rsid w:val="00B64ACE"/>
    <w:rsid w:val="00B66214"/>
    <w:rsid w:val="00B6670D"/>
    <w:rsid w:val="00B66777"/>
    <w:rsid w:val="00B668AA"/>
    <w:rsid w:val="00B66DFA"/>
    <w:rsid w:val="00B66FCD"/>
    <w:rsid w:val="00B676BE"/>
    <w:rsid w:val="00B704E1"/>
    <w:rsid w:val="00B7108D"/>
    <w:rsid w:val="00B71223"/>
    <w:rsid w:val="00B71646"/>
    <w:rsid w:val="00B71A93"/>
    <w:rsid w:val="00B71C93"/>
    <w:rsid w:val="00B71E81"/>
    <w:rsid w:val="00B72E49"/>
    <w:rsid w:val="00B73445"/>
    <w:rsid w:val="00B73839"/>
    <w:rsid w:val="00B75562"/>
    <w:rsid w:val="00B76CA3"/>
    <w:rsid w:val="00B777C3"/>
    <w:rsid w:val="00B80577"/>
    <w:rsid w:val="00B8114C"/>
    <w:rsid w:val="00B815A5"/>
    <w:rsid w:val="00B81B06"/>
    <w:rsid w:val="00B820E2"/>
    <w:rsid w:val="00B82175"/>
    <w:rsid w:val="00B824AC"/>
    <w:rsid w:val="00B82EE1"/>
    <w:rsid w:val="00B83015"/>
    <w:rsid w:val="00B83493"/>
    <w:rsid w:val="00B83614"/>
    <w:rsid w:val="00B8474A"/>
    <w:rsid w:val="00B84FEC"/>
    <w:rsid w:val="00B852D3"/>
    <w:rsid w:val="00B859D3"/>
    <w:rsid w:val="00B85CA7"/>
    <w:rsid w:val="00B85CE2"/>
    <w:rsid w:val="00B8604B"/>
    <w:rsid w:val="00B861AF"/>
    <w:rsid w:val="00B86E57"/>
    <w:rsid w:val="00B87BC7"/>
    <w:rsid w:val="00B87CC6"/>
    <w:rsid w:val="00B87DDB"/>
    <w:rsid w:val="00B903AE"/>
    <w:rsid w:val="00B905DE"/>
    <w:rsid w:val="00B9104C"/>
    <w:rsid w:val="00B9105B"/>
    <w:rsid w:val="00B91415"/>
    <w:rsid w:val="00B91C53"/>
    <w:rsid w:val="00B91E90"/>
    <w:rsid w:val="00B92199"/>
    <w:rsid w:val="00B9293C"/>
    <w:rsid w:val="00B93BCE"/>
    <w:rsid w:val="00B93D00"/>
    <w:rsid w:val="00B940BB"/>
    <w:rsid w:val="00B943DB"/>
    <w:rsid w:val="00B95320"/>
    <w:rsid w:val="00B95E49"/>
    <w:rsid w:val="00BA0106"/>
    <w:rsid w:val="00BA034C"/>
    <w:rsid w:val="00BA0CF5"/>
    <w:rsid w:val="00BA12DA"/>
    <w:rsid w:val="00BA1706"/>
    <w:rsid w:val="00BA35A9"/>
    <w:rsid w:val="00BA3746"/>
    <w:rsid w:val="00BA38A4"/>
    <w:rsid w:val="00BA3BA2"/>
    <w:rsid w:val="00BA49C5"/>
    <w:rsid w:val="00BA4A66"/>
    <w:rsid w:val="00BA54C3"/>
    <w:rsid w:val="00BA559D"/>
    <w:rsid w:val="00BA7D5B"/>
    <w:rsid w:val="00BA7D61"/>
    <w:rsid w:val="00BA7E93"/>
    <w:rsid w:val="00BB0328"/>
    <w:rsid w:val="00BB1D67"/>
    <w:rsid w:val="00BB258E"/>
    <w:rsid w:val="00BB2A09"/>
    <w:rsid w:val="00BB2E82"/>
    <w:rsid w:val="00BB2F0B"/>
    <w:rsid w:val="00BB2F42"/>
    <w:rsid w:val="00BB3644"/>
    <w:rsid w:val="00BB364B"/>
    <w:rsid w:val="00BB37A8"/>
    <w:rsid w:val="00BB45B6"/>
    <w:rsid w:val="00BB4A21"/>
    <w:rsid w:val="00BB4A5C"/>
    <w:rsid w:val="00BB4AE5"/>
    <w:rsid w:val="00BB4E1E"/>
    <w:rsid w:val="00BB50D3"/>
    <w:rsid w:val="00BB6F5D"/>
    <w:rsid w:val="00BC00E4"/>
    <w:rsid w:val="00BC04AC"/>
    <w:rsid w:val="00BC092D"/>
    <w:rsid w:val="00BC09C5"/>
    <w:rsid w:val="00BC0BB8"/>
    <w:rsid w:val="00BC0DB8"/>
    <w:rsid w:val="00BC1B28"/>
    <w:rsid w:val="00BC1D2E"/>
    <w:rsid w:val="00BC2BB4"/>
    <w:rsid w:val="00BC3C06"/>
    <w:rsid w:val="00BC3CC1"/>
    <w:rsid w:val="00BC3D6E"/>
    <w:rsid w:val="00BC3F9A"/>
    <w:rsid w:val="00BC433F"/>
    <w:rsid w:val="00BC4CC4"/>
    <w:rsid w:val="00BC4E9F"/>
    <w:rsid w:val="00BC4F39"/>
    <w:rsid w:val="00BC510B"/>
    <w:rsid w:val="00BC5439"/>
    <w:rsid w:val="00BC57DA"/>
    <w:rsid w:val="00BC5960"/>
    <w:rsid w:val="00BC6068"/>
    <w:rsid w:val="00BC6A65"/>
    <w:rsid w:val="00BC7419"/>
    <w:rsid w:val="00BC773B"/>
    <w:rsid w:val="00BC7823"/>
    <w:rsid w:val="00BC7C36"/>
    <w:rsid w:val="00BD0367"/>
    <w:rsid w:val="00BD0A48"/>
    <w:rsid w:val="00BD14B7"/>
    <w:rsid w:val="00BD1D4E"/>
    <w:rsid w:val="00BD1F5E"/>
    <w:rsid w:val="00BD289C"/>
    <w:rsid w:val="00BD2F98"/>
    <w:rsid w:val="00BD35AD"/>
    <w:rsid w:val="00BD3A60"/>
    <w:rsid w:val="00BD3A64"/>
    <w:rsid w:val="00BD3C14"/>
    <w:rsid w:val="00BD3CCC"/>
    <w:rsid w:val="00BD4D14"/>
    <w:rsid w:val="00BD57C1"/>
    <w:rsid w:val="00BD583F"/>
    <w:rsid w:val="00BD5888"/>
    <w:rsid w:val="00BD5B89"/>
    <w:rsid w:val="00BD6527"/>
    <w:rsid w:val="00BD7E3F"/>
    <w:rsid w:val="00BE0990"/>
    <w:rsid w:val="00BE12C0"/>
    <w:rsid w:val="00BE167E"/>
    <w:rsid w:val="00BE18CE"/>
    <w:rsid w:val="00BE1EA7"/>
    <w:rsid w:val="00BE231D"/>
    <w:rsid w:val="00BE231F"/>
    <w:rsid w:val="00BE237C"/>
    <w:rsid w:val="00BE2745"/>
    <w:rsid w:val="00BE33B0"/>
    <w:rsid w:val="00BE33BC"/>
    <w:rsid w:val="00BE466B"/>
    <w:rsid w:val="00BE5618"/>
    <w:rsid w:val="00BE5EF6"/>
    <w:rsid w:val="00BE6158"/>
    <w:rsid w:val="00BE6192"/>
    <w:rsid w:val="00BE699D"/>
    <w:rsid w:val="00BE6FDB"/>
    <w:rsid w:val="00BE7EEE"/>
    <w:rsid w:val="00BF0AB6"/>
    <w:rsid w:val="00BF0DC1"/>
    <w:rsid w:val="00BF15BB"/>
    <w:rsid w:val="00BF1900"/>
    <w:rsid w:val="00BF1C29"/>
    <w:rsid w:val="00BF2558"/>
    <w:rsid w:val="00BF257D"/>
    <w:rsid w:val="00BF26B4"/>
    <w:rsid w:val="00BF2A4F"/>
    <w:rsid w:val="00BF2F1E"/>
    <w:rsid w:val="00BF34CB"/>
    <w:rsid w:val="00BF376D"/>
    <w:rsid w:val="00BF48D6"/>
    <w:rsid w:val="00BF4BBE"/>
    <w:rsid w:val="00BF558A"/>
    <w:rsid w:val="00BF569F"/>
    <w:rsid w:val="00BF5AD6"/>
    <w:rsid w:val="00BF5D62"/>
    <w:rsid w:val="00BF6577"/>
    <w:rsid w:val="00BF7860"/>
    <w:rsid w:val="00BF7B7C"/>
    <w:rsid w:val="00BF7CA4"/>
    <w:rsid w:val="00C009A4"/>
    <w:rsid w:val="00C014AA"/>
    <w:rsid w:val="00C0271A"/>
    <w:rsid w:val="00C02C54"/>
    <w:rsid w:val="00C02DB5"/>
    <w:rsid w:val="00C038BC"/>
    <w:rsid w:val="00C03D8A"/>
    <w:rsid w:val="00C03E77"/>
    <w:rsid w:val="00C04B78"/>
    <w:rsid w:val="00C05241"/>
    <w:rsid w:val="00C053DC"/>
    <w:rsid w:val="00C057A7"/>
    <w:rsid w:val="00C0696A"/>
    <w:rsid w:val="00C06B6E"/>
    <w:rsid w:val="00C07039"/>
    <w:rsid w:val="00C07BAA"/>
    <w:rsid w:val="00C07C3B"/>
    <w:rsid w:val="00C07CC2"/>
    <w:rsid w:val="00C10681"/>
    <w:rsid w:val="00C10C46"/>
    <w:rsid w:val="00C119FC"/>
    <w:rsid w:val="00C11A78"/>
    <w:rsid w:val="00C1263F"/>
    <w:rsid w:val="00C14000"/>
    <w:rsid w:val="00C14294"/>
    <w:rsid w:val="00C1448B"/>
    <w:rsid w:val="00C14B89"/>
    <w:rsid w:val="00C1536F"/>
    <w:rsid w:val="00C1584B"/>
    <w:rsid w:val="00C15D01"/>
    <w:rsid w:val="00C16380"/>
    <w:rsid w:val="00C16A3C"/>
    <w:rsid w:val="00C17096"/>
    <w:rsid w:val="00C176D4"/>
    <w:rsid w:val="00C177A3"/>
    <w:rsid w:val="00C17BCA"/>
    <w:rsid w:val="00C20B84"/>
    <w:rsid w:val="00C20C3F"/>
    <w:rsid w:val="00C20F4B"/>
    <w:rsid w:val="00C21157"/>
    <w:rsid w:val="00C21501"/>
    <w:rsid w:val="00C219A7"/>
    <w:rsid w:val="00C22A3F"/>
    <w:rsid w:val="00C22DA3"/>
    <w:rsid w:val="00C2364D"/>
    <w:rsid w:val="00C236EC"/>
    <w:rsid w:val="00C239FA"/>
    <w:rsid w:val="00C2423F"/>
    <w:rsid w:val="00C24399"/>
    <w:rsid w:val="00C24EE1"/>
    <w:rsid w:val="00C254B6"/>
    <w:rsid w:val="00C25860"/>
    <w:rsid w:val="00C25CAC"/>
    <w:rsid w:val="00C25D12"/>
    <w:rsid w:val="00C26810"/>
    <w:rsid w:val="00C26D17"/>
    <w:rsid w:val="00C26D46"/>
    <w:rsid w:val="00C26F0D"/>
    <w:rsid w:val="00C271FB"/>
    <w:rsid w:val="00C27B51"/>
    <w:rsid w:val="00C27B6E"/>
    <w:rsid w:val="00C27CD3"/>
    <w:rsid w:val="00C27D25"/>
    <w:rsid w:val="00C3032C"/>
    <w:rsid w:val="00C30F77"/>
    <w:rsid w:val="00C31296"/>
    <w:rsid w:val="00C32708"/>
    <w:rsid w:val="00C32C11"/>
    <w:rsid w:val="00C34854"/>
    <w:rsid w:val="00C348E1"/>
    <w:rsid w:val="00C352F2"/>
    <w:rsid w:val="00C35EDE"/>
    <w:rsid w:val="00C36C3A"/>
    <w:rsid w:val="00C36E8C"/>
    <w:rsid w:val="00C370D5"/>
    <w:rsid w:val="00C3783D"/>
    <w:rsid w:val="00C37AD8"/>
    <w:rsid w:val="00C401D4"/>
    <w:rsid w:val="00C4024F"/>
    <w:rsid w:val="00C40990"/>
    <w:rsid w:val="00C40AE3"/>
    <w:rsid w:val="00C413F6"/>
    <w:rsid w:val="00C41CDC"/>
    <w:rsid w:val="00C422AF"/>
    <w:rsid w:val="00C4271B"/>
    <w:rsid w:val="00C42B11"/>
    <w:rsid w:val="00C43363"/>
    <w:rsid w:val="00C43689"/>
    <w:rsid w:val="00C438FF"/>
    <w:rsid w:val="00C43E77"/>
    <w:rsid w:val="00C446CC"/>
    <w:rsid w:val="00C447F5"/>
    <w:rsid w:val="00C44DF0"/>
    <w:rsid w:val="00C45B0C"/>
    <w:rsid w:val="00C46A7A"/>
    <w:rsid w:val="00C473FE"/>
    <w:rsid w:val="00C47C81"/>
    <w:rsid w:val="00C501F2"/>
    <w:rsid w:val="00C510A5"/>
    <w:rsid w:val="00C518DF"/>
    <w:rsid w:val="00C519FB"/>
    <w:rsid w:val="00C51EEB"/>
    <w:rsid w:val="00C53113"/>
    <w:rsid w:val="00C534BE"/>
    <w:rsid w:val="00C53D52"/>
    <w:rsid w:val="00C53D68"/>
    <w:rsid w:val="00C54216"/>
    <w:rsid w:val="00C54522"/>
    <w:rsid w:val="00C5473A"/>
    <w:rsid w:val="00C55959"/>
    <w:rsid w:val="00C56091"/>
    <w:rsid w:val="00C56A24"/>
    <w:rsid w:val="00C56CEA"/>
    <w:rsid w:val="00C57310"/>
    <w:rsid w:val="00C578D9"/>
    <w:rsid w:val="00C6143F"/>
    <w:rsid w:val="00C639E5"/>
    <w:rsid w:val="00C63A83"/>
    <w:rsid w:val="00C6444F"/>
    <w:rsid w:val="00C646AC"/>
    <w:rsid w:val="00C646D7"/>
    <w:rsid w:val="00C65C27"/>
    <w:rsid w:val="00C661FB"/>
    <w:rsid w:val="00C665DD"/>
    <w:rsid w:val="00C66865"/>
    <w:rsid w:val="00C66993"/>
    <w:rsid w:val="00C67226"/>
    <w:rsid w:val="00C67331"/>
    <w:rsid w:val="00C67D31"/>
    <w:rsid w:val="00C70B8E"/>
    <w:rsid w:val="00C70D31"/>
    <w:rsid w:val="00C71A9F"/>
    <w:rsid w:val="00C71AF7"/>
    <w:rsid w:val="00C72261"/>
    <w:rsid w:val="00C72D87"/>
    <w:rsid w:val="00C73307"/>
    <w:rsid w:val="00C73A08"/>
    <w:rsid w:val="00C744FC"/>
    <w:rsid w:val="00C75063"/>
    <w:rsid w:val="00C7574D"/>
    <w:rsid w:val="00C7580F"/>
    <w:rsid w:val="00C76232"/>
    <w:rsid w:val="00C7640D"/>
    <w:rsid w:val="00C772DB"/>
    <w:rsid w:val="00C802F4"/>
    <w:rsid w:val="00C80F0D"/>
    <w:rsid w:val="00C810FC"/>
    <w:rsid w:val="00C814EE"/>
    <w:rsid w:val="00C81B11"/>
    <w:rsid w:val="00C81E30"/>
    <w:rsid w:val="00C821A0"/>
    <w:rsid w:val="00C82579"/>
    <w:rsid w:val="00C82909"/>
    <w:rsid w:val="00C831C0"/>
    <w:rsid w:val="00C8324C"/>
    <w:rsid w:val="00C8355D"/>
    <w:rsid w:val="00C83A81"/>
    <w:rsid w:val="00C83BF7"/>
    <w:rsid w:val="00C84258"/>
    <w:rsid w:val="00C845DA"/>
    <w:rsid w:val="00C86222"/>
    <w:rsid w:val="00C862D5"/>
    <w:rsid w:val="00C867BF"/>
    <w:rsid w:val="00C86967"/>
    <w:rsid w:val="00C87A70"/>
    <w:rsid w:val="00C87FA8"/>
    <w:rsid w:val="00C914A8"/>
    <w:rsid w:val="00C915B9"/>
    <w:rsid w:val="00C92492"/>
    <w:rsid w:val="00C93244"/>
    <w:rsid w:val="00C93BCC"/>
    <w:rsid w:val="00C94949"/>
    <w:rsid w:val="00C94DB9"/>
    <w:rsid w:val="00C94DD0"/>
    <w:rsid w:val="00C94F21"/>
    <w:rsid w:val="00C95358"/>
    <w:rsid w:val="00C95426"/>
    <w:rsid w:val="00C95642"/>
    <w:rsid w:val="00C958BC"/>
    <w:rsid w:val="00C95F1D"/>
    <w:rsid w:val="00C96EBA"/>
    <w:rsid w:val="00C96F8B"/>
    <w:rsid w:val="00C97443"/>
    <w:rsid w:val="00C97EBC"/>
    <w:rsid w:val="00CA0A43"/>
    <w:rsid w:val="00CA0F42"/>
    <w:rsid w:val="00CA12E1"/>
    <w:rsid w:val="00CA1C2C"/>
    <w:rsid w:val="00CA1C57"/>
    <w:rsid w:val="00CA34C8"/>
    <w:rsid w:val="00CA39FC"/>
    <w:rsid w:val="00CA3E07"/>
    <w:rsid w:val="00CA4062"/>
    <w:rsid w:val="00CA42D1"/>
    <w:rsid w:val="00CA4BAA"/>
    <w:rsid w:val="00CA4D6F"/>
    <w:rsid w:val="00CA5A84"/>
    <w:rsid w:val="00CA5BFB"/>
    <w:rsid w:val="00CA66D4"/>
    <w:rsid w:val="00CA67CE"/>
    <w:rsid w:val="00CA6E6C"/>
    <w:rsid w:val="00CA710F"/>
    <w:rsid w:val="00CB0016"/>
    <w:rsid w:val="00CB0633"/>
    <w:rsid w:val="00CB111E"/>
    <w:rsid w:val="00CB2A7C"/>
    <w:rsid w:val="00CB3D20"/>
    <w:rsid w:val="00CB6040"/>
    <w:rsid w:val="00CB62F3"/>
    <w:rsid w:val="00CB6926"/>
    <w:rsid w:val="00CB6AF2"/>
    <w:rsid w:val="00CB7FF1"/>
    <w:rsid w:val="00CC06A7"/>
    <w:rsid w:val="00CC09AA"/>
    <w:rsid w:val="00CC1870"/>
    <w:rsid w:val="00CC1C0F"/>
    <w:rsid w:val="00CC1C3A"/>
    <w:rsid w:val="00CC1CE7"/>
    <w:rsid w:val="00CC23A8"/>
    <w:rsid w:val="00CC2477"/>
    <w:rsid w:val="00CC2CE5"/>
    <w:rsid w:val="00CC3281"/>
    <w:rsid w:val="00CC3506"/>
    <w:rsid w:val="00CC3699"/>
    <w:rsid w:val="00CC4227"/>
    <w:rsid w:val="00CC46F3"/>
    <w:rsid w:val="00CC479C"/>
    <w:rsid w:val="00CC53C6"/>
    <w:rsid w:val="00CC7602"/>
    <w:rsid w:val="00CD0250"/>
    <w:rsid w:val="00CD0A69"/>
    <w:rsid w:val="00CD0EC0"/>
    <w:rsid w:val="00CD112F"/>
    <w:rsid w:val="00CD1316"/>
    <w:rsid w:val="00CD2F63"/>
    <w:rsid w:val="00CD34D6"/>
    <w:rsid w:val="00CD3FDF"/>
    <w:rsid w:val="00CD5AB0"/>
    <w:rsid w:val="00CD62F7"/>
    <w:rsid w:val="00CD66ED"/>
    <w:rsid w:val="00CD67C9"/>
    <w:rsid w:val="00CD695C"/>
    <w:rsid w:val="00CD705F"/>
    <w:rsid w:val="00CD726D"/>
    <w:rsid w:val="00CD7C74"/>
    <w:rsid w:val="00CE0103"/>
    <w:rsid w:val="00CE1319"/>
    <w:rsid w:val="00CE158D"/>
    <w:rsid w:val="00CE1A2D"/>
    <w:rsid w:val="00CE2CC5"/>
    <w:rsid w:val="00CE2D2E"/>
    <w:rsid w:val="00CE2EE4"/>
    <w:rsid w:val="00CE32A4"/>
    <w:rsid w:val="00CE33BF"/>
    <w:rsid w:val="00CE3996"/>
    <w:rsid w:val="00CE43B6"/>
    <w:rsid w:val="00CE44FE"/>
    <w:rsid w:val="00CE5217"/>
    <w:rsid w:val="00CE57B4"/>
    <w:rsid w:val="00CE6666"/>
    <w:rsid w:val="00CE68E4"/>
    <w:rsid w:val="00CE692B"/>
    <w:rsid w:val="00CE6DA1"/>
    <w:rsid w:val="00CE6F21"/>
    <w:rsid w:val="00CE711D"/>
    <w:rsid w:val="00CE77E5"/>
    <w:rsid w:val="00CE7A5B"/>
    <w:rsid w:val="00CE7B02"/>
    <w:rsid w:val="00CF0C31"/>
    <w:rsid w:val="00CF1050"/>
    <w:rsid w:val="00CF1593"/>
    <w:rsid w:val="00CF1E3E"/>
    <w:rsid w:val="00CF2961"/>
    <w:rsid w:val="00CF2AAB"/>
    <w:rsid w:val="00CF2DF2"/>
    <w:rsid w:val="00CF32B1"/>
    <w:rsid w:val="00CF39F3"/>
    <w:rsid w:val="00CF3B7F"/>
    <w:rsid w:val="00CF3E77"/>
    <w:rsid w:val="00CF457B"/>
    <w:rsid w:val="00CF45EE"/>
    <w:rsid w:val="00CF4D0A"/>
    <w:rsid w:val="00CF529C"/>
    <w:rsid w:val="00CF604A"/>
    <w:rsid w:val="00CF693E"/>
    <w:rsid w:val="00CF6C71"/>
    <w:rsid w:val="00CF762C"/>
    <w:rsid w:val="00CF78ED"/>
    <w:rsid w:val="00D00364"/>
    <w:rsid w:val="00D011AB"/>
    <w:rsid w:val="00D014CF"/>
    <w:rsid w:val="00D0172B"/>
    <w:rsid w:val="00D01838"/>
    <w:rsid w:val="00D019AC"/>
    <w:rsid w:val="00D01A7D"/>
    <w:rsid w:val="00D025EC"/>
    <w:rsid w:val="00D02A6B"/>
    <w:rsid w:val="00D0394C"/>
    <w:rsid w:val="00D04FC9"/>
    <w:rsid w:val="00D05B5D"/>
    <w:rsid w:val="00D05DC4"/>
    <w:rsid w:val="00D06CDB"/>
    <w:rsid w:val="00D07308"/>
    <w:rsid w:val="00D07629"/>
    <w:rsid w:val="00D07C0D"/>
    <w:rsid w:val="00D10397"/>
    <w:rsid w:val="00D10B7A"/>
    <w:rsid w:val="00D10DC6"/>
    <w:rsid w:val="00D10EE3"/>
    <w:rsid w:val="00D11A9E"/>
    <w:rsid w:val="00D128D0"/>
    <w:rsid w:val="00D12DBE"/>
    <w:rsid w:val="00D1367B"/>
    <w:rsid w:val="00D13A27"/>
    <w:rsid w:val="00D1401E"/>
    <w:rsid w:val="00D14937"/>
    <w:rsid w:val="00D14ADE"/>
    <w:rsid w:val="00D151E5"/>
    <w:rsid w:val="00D165EA"/>
    <w:rsid w:val="00D174FF"/>
    <w:rsid w:val="00D178BC"/>
    <w:rsid w:val="00D17D1E"/>
    <w:rsid w:val="00D20A3D"/>
    <w:rsid w:val="00D20B98"/>
    <w:rsid w:val="00D21672"/>
    <w:rsid w:val="00D232F0"/>
    <w:rsid w:val="00D2335C"/>
    <w:rsid w:val="00D233D5"/>
    <w:rsid w:val="00D23899"/>
    <w:rsid w:val="00D23AA8"/>
    <w:rsid w:val="00D2467F"/>
    <w:rsid w:val="00D24779"/>
    <w:rsid w:val="00D24DD9"/>
    <w:rsid w:val="00D25A29"/>
    <w:rsid w:val="00D25E62"/>
    <w:rsid w:val="00D26012"/>
    <w:rsid w:val="00D2607C"/>
    <w:rsid w:val="00D2617C"/>
    <w:rsid w:val="00D262D4"/>
    <w:rsid w:val="00D2630F"/>
    <w:rsid w:val="00D265FC"/>
    <w:rsid w:val="00D267C4"/>
    <w:rsid w:val="00D26A98"/>
    <w:rsid w:val="00D26E48"/>
    <w:rsid w:val="00D30792"/>
    <w:rsid w:val="00D311EE"/>
    <w:rsid w:val="00D3178A"/>
    <w:rsid w:val="00D31AAE"/>
    <w:rsid w:val="00D31C39"/>
    <w:rsid w:val="00D31FF7"/>
    <w:rsid w:val="00D325D2"/>
    <w:rsid w:val="00D3276A"/>
    <w:rsid w:val="00D32B6A"/>
    <w:rsid w:val="00D32D14"/>
    <w:rsid w:val="00D33485"/>
    <w:rsid w:val="00D34528"/>
    <w:rsid w:val="00D34BC3"/>
    <w:rsid w:val="00D3524E"/>
    <w:rsid w:val="00D35FD9"/>
    <w:rsid w:val="00D36396"/>
    <w:rsid w:val="00D36537"/>
    <w:rsid w:val="00D37528"/>
    <w:rsid w:val="00D4058D"/>
    <w:rsid w:val="00D40B94"/>
    <w:rsid w:val="00D40ED9"/>
    <w:rsid w:val="00D43411"/>
    <w:rsid w:val="00D43BB8"/>
    <w:rsid w:val="00D43EBF"/>
    <w:rsid w:val="00D44303"/>
    <w:rsid w:val="00D44E1E"/>
    <w:rsid w:val="00D450AA"/>
    <w:rsid w:val="00D453F4"/>
    <w:rsid w:val="00D4551B"/>
    <w:rsid w:val="00D45C04"/>
    <w:rsid w:val="00D45C83"/>
    <w:rsid w:val="00D461FE"/>
    <w:rsid w:val="00D47FA6"/>
    <w:rsid w:val="00D51636"/>
    <w:rsid w:val="00D51AAA"/>
    <w:rsid w:val="00D51AD0"/>
    <w:rsid w:val="00D51E16"/>
    <w:rsid w:val="00D52C48"/>
    <w:rsid w:val="00D52D5B"/>
    <w:rsid w:val="00D53257"/>
    <w:rsid w:val="00D53B49"/>
    <w:rsid w:val="00D54E45"/>
    <w:rsid w:val="00D552C3"/>
    <w:rsid w:val="00D5564E"/>
    <w:rsid w:val="00D55A34"/>
    <w:rsid w:val="00D55D2C"/>
    <w:rsid w:val="00D57590"/>
    <w:rsid w:val="00D57F1F"/>
    <w:rsid w:val="00D60BBC"/>
    <w:rsid w:val="00D60CCF"/>
    <w:rsid w:val="00D61AEC"/>
    <w:rsid w:val="00D61CC4"/>
    <w:rsid w:val="00D62057"/>
    <w:rsid w:val="00D62CCC"/>
    <w:rsid w:val="00D632E6"/>
    <w:rsid w:val="00D63BC9"/>
    <w:rsid w:val="00D63CCF"/>
    <w:rsid w:val="00D64279"/>
    <w:rsid w:val="00D646F0"/>
    <w:rsid w:val="00D64C9C"/>
    <w:rsid w:val="00D65FF1"/>
    <w:rsid w:val="00D66204"/>
    <w:rsid w:val="00D6666E"/>
    <w:rsid w:val="00D666BA"/>
    <w:rsid w:val="00D6670C"/>
    <w:rsid w:val="00D6676A"/>
    <w:rsid w:val="00D667B5"/>
    <w:rsid w:val="00D66892"/>
    <w:rsid w:val="00D66DCF"/>
    <w:rsid w:val="00D670F5"/>
    <w:rsid w:val="00D678F1"/>
    <w:rsid w:val="00D716B2"/>
    <w:rsid w:val="00D71BD8"/>
    <w:rsid w:val="00D71FE0"/>
    <w:rsid w:val="00D72500"/>
    <w:rsid w:val="00D729B2"/>
    <w:rsid w:val="00D730C8"/>
    <w:rsid w:val="00D731CC"/>
    <w:rsid w:val="00D7373C"/>
    <w:rsid w:val="00D73AF4"/>
    <w:rsid w:val="00D73B65"/>
    <w:rsid w:val="00D74134"/>
    <w:rsid w:val="00D744F2"/>
    <w:rsid w:val="00D74C47"/>
    <w:rsid w:val="00D76D15"/>
    <w:rsid w:val="00D7779D"/>
    <w:rsid w:val="00D77D96"/>
    <w:rsid w:val="00D80389"/>
    <w:rsid w:val="00D80491"/>
    <w:rsid w:val="00D804D3"/>
    <w:rsid w:val="00D805CA"/>
    <w:rsid w:val="00D809D5"/>
    <w:rsid w:val="00D80A66"/>
    <w:rsid w:val="00D8115B"/>
    <w:rsid w:val="00D814C8"/>
    <w:rsid w:val="00D81698"/>
    <w:rsid w:val="00D81EA0"/>
    <w:rsid w:val="00D826F8"/>
    <w:rsid w:val="00D82A0E"/>
    <w:rsid w:val="00D83598"/>
    <w:rsid w:val="00D8359F"/>
    <w:rsid w:val="00D837B0"/>
    <w:rsid w:val="00D83997"/>
    <w:rsid w:val="00D847D6"/>
    <w:rsid w:val="00D85769"/>
    <w:rsid w:val="00D859E7"/>
    <w:rsid w:val="00D85A51"/>
    <w:rsid w:val="00D85E2B"/>
    <w:rsid w:val="00D862ED"/>
    <w:rsid w:val="00D869C2"/>
    <w:rsid w:val="00D86A60"/>
    <w:rsid w:val="00D86F41"/>
    <w:rsid w:val="00D86F48"/>
    <w:rsid w:val="00D8783A"/>
    <w:rsid w:val="00D90A3F"/>
    <w:rsid w:val="00D9124A"/>
    <w:rsid w:val="00D9172E"/>
    <w:rsid w:val="00D91F73"/>
    <w:rsid w:val="00D928E9"/>
    <w:rsid w:val="00D92E13"/>
    <w:rsid w:val="00D93B62"/>
    <w:rsid w:val="00D93F91"/>
    <w:rsid w:val="00D9438E"/>
    <w:rsid w:val="00D94537"/>
    <w:rsid w:val="00D94C5C"/>
    <w:rsid w:val="00D94CA5"/>
    <w:rsid w:val="00D97586"/>
    <w:rsid w:val="00D97605"/>
    <w:rsid w:val="00D97FCB"/>
    <w:rsid w:val="00DA022A"/>
    <w:rsid w:val="00DA03A9"/>
    <w:rsid w:val="00DA0E3B"/>
    <w:rsid w:val="00DA2D1A"/>
    <w:rsid w:val="00DA33BD"/>
    <w:rsid w:val="00DA3467"/>
    <w:rsid w:val="00DA36D4"/>
    <w:rsid w:val="00DA3954"/>
    <w:rsid w:val="00DA3ADA"/>
    <w:rsid w:val="00DA3C77"/>
    <w:rsid w:val="00DA4D50"/>
    <w:rsid w:val="00DA4E78"/>
    <w:rsid w:val="00DA4E9D"/>
    <w:rsid w:val="00DA54E0"/>
    <w:rsid w:val="00DA5F00"/>
    <w:rsid w:val="00DA66D7"/>
    <w:rsid w:val="00DA683C"/>
    <w:rsid w:val="00DA68F2"/>
    <w:rsid w:val="00DA7373"/>
    <w:rsid w:val="00DA7E69"/>
    <w:rsid w:val="00DB0678"/>
    <w:rsid w:val="00DB0DD1"/>
    <w:rsid w:val="00DB115F"/>
    <w:rsid w:val="00DB12BD"/>
    <w:rsid w:val="00DB2876"/>
    <w:rsid w:val="00DB4020"/>
    <w:rsid w:val="00DB5B4F"/>
    <w:rsid w:val="00DB6233"/>
    <w:rsid w:val="00DB681D"/>
    <w:rsid w:val="00DC0507"/>
    <w:rsid w:val="00DC1F91"/>
    <w:rsid w:val="00DC25E9"/>
    <w:rsid w:val="00DC2DBA"/>
    <w:rsid w:val="00DC30B3"/>
    <w:rsid w:val="00DC3176"/>
    <w:rsid w:val="00DC39EA"/>
    <w:rsid w:val="00DC4223"/>
    <w:rsid w:val="00DC435B"/>
    <w:rsid w:val="00DC519A"/>
    <w:rsid w:val="00DC5527"/>
    <w:rsid w:val="00DC6247"/>
    <w:rsid w:val="00DC6E1D"/>
    <w:rsid w:val="00DC6F22"/>
    <w:rsid w:val="00DC75B7"/>
    <w:rsid w:val="00DD0261"/>
    <w:rsid w:val="00DD05D6"/>
    <w:rsid w:val="00DD0AE1"/>
    <w:rsid w:val="00DD0B29"/>
    <w:rsid w:val="00DD0F40"/>
    <w:rsid w:val="00DD1507"/>
    <w:rsid w:val="00DD2CBA"/>
    <w:rsid w:val="00DD3AEC"/>
    <w:rsid w:val="00DD426B"/>
    <w:rsid w:val="00DD44C6"/>
    <w:rsid w:val="00DD44FC"/>
    <w:rsid w:val="00DD588B"/>
    <w:rsid w:val="00DD590F"/>
    <w:rsid w:val="00DD5E99"/>
    <w:rsid w:val="00DD69E9"/>
    <w:rsid w:val="00DD7A22"/>
    <w:rsid w:val="00DE016A"/>
    <w:rsid w:val="00DE10E1"/>
    <w:rsid w:val="00DE1568"/>
    <w:rsid w:val="00DE1731"/>
    <w:rsid w:val="00DE1990"/>
    <w:rsid w:val="00DE26C2"/>
    <w:rsid w:val="00DE2E4E"/>
    <w:rsid w:val="00DE42A0"/>
    <w:rsid w:val="00DE4746"/>
    <w:rsid w:val="00DE53FE"/>
    <w:rsid w:val="00DE5A82"/>
    <w:rsid w:val="00DE5D72"/>
    <w:rsid w:val="00DE6B02"/>
    <w:rsid w:val="00DE7A9A"/>
    <w:rsid w:val="00DF01BB"/>
    <w:rsid w:val="00DF1895"/>
    <w:rsid w:val="00DF1EDB"/>
    <w:rsid w:val="00DF2230"/>
    <w:rsid w:val="00DF231A"/>
    <w:rsid w:val="00DF4F9A"/>
    <w:rsid w:val="00DF5371"/>
    <w:rsid w:val="00DF567C"/>
    <w:rsid w:val="00DF602D"/>
    <w:rsid w:val="00DF66B2"/>
    <w:rsid w:val="00DF73B4"/>
    <w:rsid w:val="00DF76C4"/>
    <w:rsid w:val="00DF7A9C"/>
    <w:rsid w:val="00E00055"/>
    <w:rsid w:val="00E0049A"/>
    <w:rsid w:val="00E008B5"/>
    <w:rsid w:val="00E00F06"/>
    <w:rsid w:val="00E00FE2"/>
    <w:rsid w:val="00E010E0"/>
    <w:rsid w:val="00E01506"/>
    <w:rsid w:val="00E02589"/>
    <w:rsid w:val="00E03B95"/>
    <w:rsid w:val="00E04F9A"/>
    <w:rsid w:val="00E065C9"/>
    <w:rsid w:val="00E06C17"/>
    <w:rsid w:val="00E06CEF"/>
    <w:rsid w:val="00E07080"/>
    <w:rsid w:val="00E10EAE"/>
    <w:rsid w:val="00E112DF"/>
    <w:rsid w:val="00E113AE"/>
    <w:rsid w:val="00E114A1"/>
    <w:rsid w:val="00E115BB"/>
    <w:rsid w:val="00E11822"/>
    <w:rsid w:val="00E11B69"/>
    <w:rsid w:val="00E1219E"/>
    <w:rsid w:val="00E123D0"/>
    <w:rsid w:val="00E124AF"/>
    <w:rsid w:val="00E12989"/>
    <w:rsid w:val="00E13B0C"/>
    <w:rsid w:val="00E1429E"/>
    <w:rsid w:val="00E14343"/>
    <w:rsid w:val="00E14480"/>
    <w:rsid w:val="00E14723"/>
    <w:rsid w:val="00E14E80"/>
    <w:rsid w:val="00E14F95"/>
    <w:rsid w:val="00E15B9D"/>
    <w:rsid w:val="00E1678B"/>
    <w:rsid w:val="00E168F8"/>
    <w:rsid w:val="00E16FFA"/>
    <w:rsid w:val="00E17227"/>
    <w:rsid w:val="00E17271"/>
    <w:rsid w:val="00E20CD8"/>
    <w:rsid w:val="00E2136A"/>
    <w:rsid w:val="00E21DAB"/>
    <w:rsid w:val="00E2358B"/>
    <w:rsid w:val="00E23678"/>
    <w:rsid w:val="00E240D8"/>
    <w:rsid w:val="00E247E5"/>
    <w:rsid w:val="00E25139"/>
    <w:rsid w:val="00E251A6"/>
    <w:rsid w:val="00E259FA"/>
    <w:rsid w:val="00E25E92"/>
    <w:rsid w:val="00E26821"/>
    <w:rsid w:val="00E26C15"/>
    <w:rsid w:val="00E26DD8"/>
    <w:rsid w:val="00E2793C"/>
    <w:rsid w:val="00E30C97"/>
    <w:rsid w:val="00E30EB7"/>
    <w:rsid w:val="00E31187"/>
    <w:rsid w:val="00E31654"/>
    <w:rsid w:val="00E31925"/>
    <w:rsid w:val="00E32535"/>
    <w:rsid w:val="00E32FAF"/>
    <w:rsid w:val="00E3317D"/>
    <w:rsid w:val="00E33708"/>
    <w:rsid w:val="00E34329"/>
    <w:rsid w:val="00E34453"/>
    <w:rsid w:val="00E34CD0"/>
    <w:rsid w:val="00E34D6E"/>
    <w:rsid w:val="00E350E1"/>
    <w:rsid w:val="00E36380"/>
    <w:rsid w:val="00E36402"/>
    <w:rsid w:val="00E36879"/>
    <w:rsid w:val="00E375B3"/>
    <w:rsid w:val="00E40759"/>
    <w:rsid w:val="00E42C09"/>
    <w:rsid w:val="00E43456"/>
    <w:rsid w:val="00E43C5C"/>
    <w:rsid w:val="00E444CC"/>
    <w:rsid w:val="00E44D92"/>
    <w:rsid w:val="00E4538C"/>
    <w:rsid w:val="00E459B0"/>
    <w:rsid w:val="00E46E67"/>
    <w:rsid w:val="00E47A22"/>
    <w:rsid w:val="00E5002D"/>
    <w:rsid w:val="00E5080C"/>
    <w:rsid w:val="00E50DEB"/>
    <w:rsid w:val="00E5197F"/>
    <w:rsid w:val="00E51D5F"/>
    <w:rsid w:val="00E53160"/>
    <w:rsid w:val="00E53B60"/>
    <w:rsid w:val="00E53BCF"/>
    <w:rsid w:val="00E53C09"/>
    <w:rsid w:val="00E53D54"/>
    <w:rsid w:val="00E53F04"/>
    <w:rsid w:val="00E542AC"/>
    <w:rsid w:val="00E54307"/>
    <w:rsid w:val="00E5472D"/>
    <w:rsid w:val="00E551AE"/>
    <w:rsid w:val="00E569D0"/>
    <w:rsid w:val="00E56BD0"/>
    <w:rsid w:val="00E57457"/>
    <w:rsid w:val="00E57717"/>
    <w:rsid w:val="00E6031F"/>
    <w:rsid w:val="00E613CD"/>
    <w:rsid w:val="00E6215C"/>
    <w:rsid w:val="00E6248F"/>
    <w:rsid w:val="00E62A93"/>
    <w:rsid w:val="00E62CC3"/>
    <w:rsid w:val="00E6378C"/>
    <w:rsid w:val="00E63AF8"/>
    <w:rsid w:val="00E645D2"/>
    <w:rsid w:val="00E6472E"/>
    <w:rsid w:val="00E649E0"/>
    <w:rsid w:val="00E64ECA"/>
    <w:rsid w:val="00E65620"/>
    <w:rsid w:val="00E65CA2"/>
    <w:rsid w:val="00E660F0"/>
    <w:rsid w:val="00E66582"/>
    <w:rsid w:val="00E66C9B"/>
    <w:rsid w:val="00E67988"/>
    <w:rsid w:val="00E71146"/>
    <w:rsid w:val="00E720EB"/>
    <w:rsid w:val="00E724E5"/>
    <w:rsid w:val="00E72893"/>
    <w:rsid w:val="00E72E19"/>
    <w:rsid w:val="00E7302C"/>
    <w:rsid w:val="00E73204"/>
    <w:rsid w:val="00E73777"/>
    <w:rsid w:val="00E74FF2"/>
    <w:rsid w:val="00E751F7"/>
    <w:rsid w:val="00E75678"/>
    <w:rsid w:val="00E75720"/>
    <w:rsid w:val="00E7600E"/>
    <w:rsid w:val="00E761FD"/>
    <w:rsid w:val="00E763EA"/>
    <w:rsid w:val="00E76659"/>
    <w:rsid w:val="00E77DB6"/>
    <w:rsid w:val="00E80669"/>
    <w:rsid w:val="00E8080E"/>
    <w:rsid w:val="00E8093F"/>
    <w:rsid w:val="00E81755"/>
    <w:rsid w:val="00E817E7"/>
    <w:rsid w:val="00E81B42"/>
    <w:rsid w:val="00E81CF3"/>
    <w:rsid w:val="00E82135"/>
    <w:rsid w:val="00E834A9"/>
    <w:rsid w:val="00E83876"/>
    <w:rsid w:val="00E850E4"/>
    <w:rsid w:val="00E8576B"/>
    <w:rsid w:val="00E85B2C"/>
    <w:rsid w:val="00E8629A"/>
    <w:rsid w:val="00E86323"/>
    <w:rsid w:val="00E864A0"/>
    <w:rsid w:val="00E864C1"/>
    <w:rsid w:val="00E86960"/>
    <w:rsid w:val="00E8764E"/>
    <w:rsid w:val="00E87C82"/>
    <w:rsid w:val="00E87CF2"/>
    <w:rsid w:val="00E87FED"/>
    <w:rsid w:val="00E90274"/>
    <w:rsid w:val="00E91381"/>
    <w:rsid w:val="00E91F32"/>
    <w:rsid w:val="00E9228C"/>
    <w:rsid w:val="00E923B6"/>
    <w:rsid w:val="00E92DDE"/>
    <w:rsid w:val="00E92ED3"/>
    <w:rsid w:val="00E93989"/>
    <w:rsid w:val="00E93FD2"/>
    <w:rsid w:val="00E9520C"/>
    <w:rsid w:val="00E95363"/>
    <w:rsid w:val="00E95484"/>
    <w:rsid w:val="00E963E8"/>
    <w:rsid w:val="00E96562"/>
    <w:rsid w:val="00E96F70"/>
    <w:rsid w:val="00E9787A"/>
    <w:rsid w:val="00E97C10"/>
    <w:rsid w:val="00EA0AD3"/>
    <w:rsid w:val="00EA26BB"/>
    <w:rsid w:val="00EA299D"/>
    <w:rsid w:val="00EA2CBA"/>
    <w:rsid w:val="00EA2F8C"/>
    <w:rsid w:val="00EA34BE"/>
    <w:rsid w:val="00EA37C4"/>
    <w:rsid w:val="00EA3AB3"/>
    <w:rsid w:val="00EA3B27"/>
    <w:rsid w:val="00EA3B2C"/>
    <w:rsid w:val="00EA4427"/>
    <w:rsid w:val="00EA5708"/>
    <w:rsid w:val="00EA5E21"/>
    <w:rsid w:val="00EA60BD"/>
    <w:rsid w:val="00EA6999"/>
    <w:rsid w:val="00EA6A9F"/>
    <w:rsid w:val="00EA6CEC"/>
    <w:rsid w:val="00EA7255"/>
    <w:rsid w:val="00EA77E4"/>
    <w:rsid w:val="00EA7BF2"/>
    <w:rsid w:val="00EA7D0F"/>
    <w:rsid w:val="00EB0527"/>
    <w:rsid w:val="00EB0972"/>
    <w:rsid w:val="00EB1096"/>
    <w:rsid w:val="00EB12CC"/>
    <w:rsid w:val="00EB185A"/>
    <w:rsid w:val="00EB26B7"/>
    <w:rsid w:val="00EB2E7B"/>
    <w:rsid w:val="00EB3372"/>
    <w:rsid w:val="00EB4005"/>
    <w:rsid w:val="00EB4865"/>
    <w:rsid w:val="00EB4B33"/>
    <w:rsid w:val="00EB4E5F"/>
    <w:rsid w:val="00EB4EE1"/>
    <w:rsid w:val="00EB5AA9"/>
    <w:rsid w:val="00EB5B15"/>
    <w:rsid w:val="00EB6019"/>
    <w:rsid w:val="00EB6651"/>
    <w:rsid w:val="00EB6AD5"/>
    <w:rsid w:val="00EB6C4A"/>
    <w:rsid w:val="00EB7289"/>
    <w:rsid w:val="00EB78EC"/>
    <w:rsid w:val="00EC019F"/>
    <w:rsid w:val="00EC0357"/>
    <w:rsid w:val="00EC0E24"/>
    <w:rsid w:val="00EC191C"/>
    <w:rsid w:val="00EC1E67"/>
    <w:rsid w:val="00EC4B9F"/>
    <w:rsid w:val="00EC4E9D"/>
    <w:rsid w:val="00EC508C"/>
    <w:rsid w:val="00EC5F0E"/>
    <w:rsid w:val="00EC62D1"/>
    <w:rsid w:val="00EC72CA"/>
    <w:rsid w:val="00EC7533"/>
    <w:rsid w:val="00EC77F0"/>
    <w:rsid w:val="00EC7A4A"/>
    <w:rsid w:val="00ED00A6"/>
    <w:rsid w:val="00ED00E3"/>
    <w:rsid w:val="00ED06D6"/>
    <w:rsid w:val="00ED0F22"/>
    <w:rsid w:val="00ED0F6B"/>
    <w:rsid w:val="00ED134E"/>
    <w:rsid w:val="00ED14B7"/>
    <w:rsid w:val="00ED164B"/>
    <w:rsid w:val="00ED1C85"/>
    <w:rsid w:val="00ED1ECE"/>
    <w:rsid w:val="00ED2086"/>
    <w:rsid w:val="00ED220F"/>
    <w:rsid w:val="00ED23B7"/>
    <w:rsid w:val="00ED23DE"/>
    <w:rsid w:val="00ED2B0C"/>
    <w:rsid w:val="00ED2BBC"/>
    <w:rsid w:val="00ED2BD5"/>
    <w:rsid w:val="00ED4723"/>
    <w:rsid w:val="00ED52D9"/>
    <w:rsid w:val="00ED5569"/>
    <w:rsid w:val="00ED56C7"/>
    <w:rsid w:val="00ED5766"/>
    <w:rsid w:val="00ED584A"/>
    <w:rsid w:val="00ED6431"/>
    <w:rsid w:val="00ED691D"/>
    <w:rsid w:val="00ED6A00"/>
    <w:rsid w:val="00ED6C48"/>
    <w:rsid w:val="00ED6C63"/>
    <w:rsid w:val="00ED7171"/>
    <w:rsid w:val="00ED7429"/>
    <w:rsid w:val="00ED7A4C"/>
    <w:rsid w:val="00ED7D61"/>
    <w:rsid w:val="00ED7F2D"/>
    <w:rsid w:val="00EE01DB"/>
    <w:rsid w:val="00EE0C8F"/>
    <w:rsid w:val="00EE254A"/>
    <w:rsid w:val="00EE38AC"/>
    <w:rsid w:val="00EE3B6B"/>
    <w:rsid w:val="00EE4AA6"/>
    <w:rsid w:val="00EE5CF2"/>
    <w:rsid w:val="00EE5E97"/>
    <w:rsid w:val="00EE6395"/>
    <w:rsid w:val="00EE7213"/>
    <w:rsid w:val="00EE7363"/>
    <w:rsid w:val="00EE7627"/>
    <w:rsid w:val="00EE79E2"/>
    <w:rsid w:val="00EF0A00"/>
    <w:rsid w:val="00EF143C"/>
    <w:rsid w:val="00EF15D9"/>
    <w:rsid w:val="00EF1DC4"/>
    <w:rsid w:val="00EF1F8A"/>
    <w:rsid w:val="00EF272A"/>
    <w:rsid w:val="00EF3F68"/>
    <w:rsid w:val="00EF578D"/>
    <w:rsid w:val="00EF599D"/>
    <w:rsid w:val="00EF5D54"/>
    <w:rsid w:val="00EF6C09"/>
    <w:rsid w:val="00EF71F4"/>
    <w:rsid w:val="00EF73E1"/>
    <w:rsid w:val="00EF74A0"/>
    <w:rsid w:val="00F0053E"/>
    <w:rsid w:val="00F00606"/>
    <w:rsid w:val="00F008F2"/>
    <w:rsid w:val="00F00B9E"/>
    <w:rsid w:val="00F019A0"/>
    <w:rsid w:val="00F01C83"/>
    <w:rsid w:val="00F01EF4"/>
    <w:rsid w:val="00F02AA6"/>
    <w:rsid w:val="00F035C9"/>
    <w:rsid w:val="00F039EC"/>
    <w:rsid w:val="00F03AB5"/>
    <w:rsid w:val="00F041E3"/>
    <w:rsid w:val="00F0449B"/>
    <w:rsid w:val="00F04F13"/>
    <w:rsid w:val="00F05999"/>
    <w:rsid w:val="00F05A9B"/>
    <w:rsid w:val="00F05B41"/>
    <w:rsid w:val="00F05B57"/>
    <w:rsid w:val="00F05BD1"/>
    <w:rsid w:val="00F0653B"/>
    <w:rsid w:val="00F06864"/>
    <w:rsid w:val="00F06FD9"/>
    <w:rsid w:val="00F073FC"/>
    <w:rsid w:val="00F07443"/>
    <w:rsid w:val="00F07A5D"/>
    <w:rsid w:val="00F07A6A"/>
    <w:rsid w:val="00F07CFE"/>
    <w:rsid w:val="00F104DC"/>
    <w:rsid w:val="00F12596"/>
    <w:rsid w:val="00F12795"/>
    <w:rsid w:val="00F13D70"/>
    <w:rsid w:val="00F14181"/>
    <w:rsid w:val="00F167C0"/>
    <w:rsid w:val="00F16D1B"/>
    <w:rsid w:val="00F170A6"/>
    <w:rsid w:val="00F177E3"/>
    <w:rsid w:val="00F17B6B"/>
    <w:rsid w:val="00F17DD6"/>
    <w:rsid w:val="00F2029C"/>
    <w:rsid w:val="00F210A3"/>
    <w:rsid w:val="00F21227"/>
    <w:rsid w:val="00F21579"/>
    <w:rsid w:val="00F2198C"/>
    <w:rsid w:val="00F21FED"/>
    <w:rsid w:val="00F233A1"/>
    <w:rsid w:val="00F23D30"/>
    <w:rsid w:val="00F24614"/>
    <w:rsid w:val="00F2468A"/>
    <w:rsid w:val="00F2470C"/>
    <w:rsid w:val="00F24848"/>
    <w:rsid w:val="00F26602"/>
    <w:rsid w:val="00F269CF"/>
    <w:rsid w:val="00F2720B"/>
    <w:rsid w:val="00F278AE"/>
    <w:rsid w:val="00F31084"/>
    <w:rsid w:val="00F3124E"/>
    <w:rsid w:val="00F3136F"/>
    <w:rsid w:val="00F31555"/>
    <w:rsid w:val="00F318A6"/>
    <w:rsid w:val="00F319E2"/>
    <w:rsid w:val="00F3209F"/>
    <w:rsid w:val="00F320F6"/>
    <w:rsid w:val="00F32252"/>
    <w:rsid w:val="00F333AA"/>
    <w:rsid w:val="00F33409"/>
    <w:rsid w:val="00F33458"/>
    <w:rsid w:val="00F33AE1"/>
    <w:rsid w:val="00F33F47"/>
    <w:rsid w:val="00F33F88"/>
    <w:rsid w:val="00F34BFE"/>
    <w:rsid w:val="00F3507B"/>
    <w:rsid w:val="00F352F5"/>
    <w:rsid w:val="00F362C9"/>
    <w:rsid w:val="00F36750"/>
    <w:rsid w:val="00F3764D"/>
    <w:rsid w:val="00F40EF9"/>
    <w:rsid w:val="00F414E6"/>
    <w:rsid w:val="00F41598"/>
    <w:rsid w:val="00F43353"/>
    <w:rsid w:val="00F433DD"/>
    <w:rsid w:val="00F43A4F"/>
    <w:rsid w:val="00F43C27"/>
    <w:rsid w:val="00F449B5"/>
    <w:rsid w:val="00F44A07"/>
    <w:rsid w:val="00F45341"/>
    <w:rsid w:val="00F4535D"/>
    <w:rsid w:val="00F45EE2"/>
    <w:rsid w:val="00F46185"/>
    <w:rsid w:val="00F46871"/>
    <w:rsid w:val="00F46B21"/>
    <w:rsid w:val="00F47643"/>
    <w:rsid w:val="00F5061F"/>
    <w:rsid w:val="00F50A3F"/>
    <w:rsid w:val="00F50C0B"/>
    <w:rsid w:val="00F50F4E"/>
    <w:rsid w:val="00F52275"/>
    <w:rsid w:val="00F52986"/>
    <w:rsid w:val="00F534C8"/>
    <w:rsid w:val="00F545D0"/>
    <w:rsid w:val="00F55309"/>
    <w:rsid w:val="00F559E1"/>
    <w:rsid w:val="00F55FD2"/>
    <w:rsid w:val="00F56145"/>
    <w:rsid w:val="00F56597"/>
    <w:rsid w:val="00F56A06"/>
    <w:rsid w:val="00F56CD0"/>
    <w:rsid w:val="00F57499"/>
    <w:rsid w:val="00F6008A"/>
    <w:rsid w:val="00F618CA"/>
    <w:rsid w:val="00F61A0C"/>
    <w:rsid w:val="00F61F8D"/>
    <w:rsid w:val="00F6224C"/>
    <w:rsid w:val="00F62448"/>
    <w:rsid w:val="00F6254C"/>
    <w:rsid w:val="00F6289F"/>
    <w:rsid w:val="00F62D88"/>
    <w:rsid w:val="00F63794"/>
    <w:rsid w:val="00F63AE8"/>
    <w:rsid w:val="00F63BC1"/>
    <w:rsid w:val="00F64203"/>
    <w:rsid w:val="00F64C4F"/>
    <w:rsid w:val="00F6503D"/>
    <w:rsid w:val="00F658A1"/>
    <w:rsid w:val="00F66344"/>
    <w:rsid w:val="00F668A7"/>
    <w:rsid w:val="00F66B3A"/>
    <w:rsid w:val="00F671F5"/>
    <w:rsid w:val="00F714FC"/>
    <w:rsid w:val="00F715B3"/>
    <w:rsid w:val="00F7205F"/>
    <w:rsid w:val="00F720B7"/>
    <w:rsid w:val="00F72109"/>
    <w:rsid w:val="00F72238"/>
    <w:rsid w:val="00F72B17"/>
    <w:rsid w:val="00F7345C"/>
    <w:rsid w:val="00F73C6F"/>
    <w:rsid w:val="00F73D28"/>
    <w:rsid w:val="00F7459D"/>
    <w:rsid w:val="00F74C57"/>
    <w:rsid w:val="00F75E1B"/>
    <w:rsid w:val="00F76185"/>
    <w:rsid w:val="00F76941"/>
    <w:rsid w:val="00F7706E"/>
    <w:rsid w:val="00F778A8"/>
    <w:rsid w:val="00F77EC4"/>
    <w:rsid w:val="00F80FCE"/>
    <w:rsid w:val="00F81111"/>
    <w:rsid w:val="00F81903"/>
    <w:rsid w:val="00F81F71"/>
    <w:rsid w:val="00F8266D"/>
    <w:rsid w:val="00F83260"/>
    <w:rsid w:val="00F8328A"/>
    <w:rsid w:val="00F8408D"/>
    <w:rsid w:val="00F849E7"/>
    <w:rsid w:val="00F84C2B"/>
    <w:rsid w:val="00F85173"/>
    <w:rsid w:val="00F85B51"/>
    <w:rsid w:val="00F85E0B"/>
    <w:rsid w:val="00F86923"/>
    <w:rsid w:val="00F86B91"/>
    <w:rsid w:val="00F901E2"/>
    <w:rsid w:val="00F906E7"/>
    <w:rsid w:val="00F9102E"/>
    <w:rsid w:val="00F915AB"/>
    <w:rsid w:val="00F92323"/>
    <w:rsid w:val="00F93E3D"/>
    <w:rsid w:val="00F94260"/>
    <w:rsid w:val="00F94367"/>
    <w:rsid w:val="00F94675"/>
    <w:rsid w:val="00F94D79"/>
    <w:rsid w:val="00F953E6"/>
    <w:rsid w:val="00F9593E"/>
    <w:rsid w:val="00F96236"/>
    <w:rsid w:val="00F96A97"/>
    <w:rsid w:val="00F96C1D"/>
    <w:rsid w:val="00FA03AB"/>
    <w:rsid w:val="00FA046A"/>
    <w:rsid w:val="00FA0D1B"/>
    <w:rsid w:val="00FA123E"/>
    <w:rsid w:val="00FA1392"/>
    <w:rsid w:val="00FA1621"/>
    <w:rsid w:val="00FA21F4"/>
    <w:rsid w:val="00FA2278"/>
    <w:rsid w:val="00FA2A92"/>
    <w:rsid w:val="00FA3188"/>
    <w:rsid w:val="00FA329F"/>
    <w:rsid w:val="00FA3421"/>
    <w:rsid w:val="00FA3F0B"/>
    <w:rsid w:val="00FA442C"/>
    <w:rsid w:val="00FA44D2"/>
    <w:rsid w:val="00FA4688"/>
    <w:rsid w:val="00FA478D"/>
    <w:rsid w:val="00FA484E"/>
    <w:rsid w:val="00FA5592"/>
    <w:rsid w:val="00FA560B"/>
    <w:rsid w:val="00FA5941"/>
    <w:rsid w:val="00FA5ED4"/>
    <w:rsid w:val="00FA6294"/>
    <w:rsid w:val="00FA6719"/>
    <w:rsid w:val="00FA6B37"/>
    <w:rsid w:val="00FA6E43"/>
    <w:rsid w:val="00FA6F73"/>
    <w:rsid w:val="00FA7081"/>
    <w:rsid w:val="00FA73F0"/>
    <w:rsid w:val="00FA7725"/>
    <w:rsid w:val="00FA7C17"/>
    <w:rsid w:val="00FB1365"/>
    <w:rsid w:val="00FB1935"/>
    <w:rsid w:val="00FB1E1D"/>
    <w:rsid w:val="00FB25FE"/>
    <w:rsid w:val="00FB281E"/>
    <w:rsid w:val="00FB2C56"/>
    <w:rsid w:val="00FB2D01"/>
    <w:rsid w:val="00FB32A6"/>
    <w:rsid w:val="00FB3FD4"/>
    <w:rsid w:val="00FB416B"/>
    <w:rsid w:val="00FB425D"/>
    <w:rsid w:val="00FB44B4"/>
    <w:rsid w:val="00FB4FEC"/>
    <w:rsid w:val="00FB5682"/>
    <w:rsid w:val="00FB5737"/>
    <w:rsid w:val="00FB5757"/>
    <w:rsid w:val="00FB6D0F"/>
    <w:rsid w:val="00FB7597"/>
    <w:rsid w:val="00FB78D0"/>
    <w:rsid w:val="00FB7A40"/>
    <w:rsid w:val="00FB7EA5"/>
    <w:rsid w:val="00FC0163"/>
    <w:rsid w:val="00FC1659"/>
    <w:rsid w:val="00FC215B"/>
    <w:rsid w:val="00FC23AC"/>
    <w:rsid w:val="00FC23C6"/>
    <w:rsid w:val="00FC3873"/>
    <w:rsid w:val="00FC4396"/>
    <w:rsid w:val="00FC443A"/>
    <w:rsid w:val="00FC44A7"/>
    <w:rsid w:val="00FC5741"/>
    <w:rsid w:val="00FC5C20"/>
    <w:rsid w:val="00FC61C2"/>
    <w:rsid w:val="00FC6398"/>
    <w:rsid w:val="00FC63C0"/>
    <w:rsid w:val="00FC6443"/>
    <w:rsid w:val="00FC6B74"/>
    <w:rsid w:val="00FC7938"/>
    <w:rsid w:val="00FD0293"/>
    <w:rsid w:val="00FD0660"/>
    <w:rsid w:val="00FD0789"/>
    <w:rsid w:val="00FD0AE4"/>
    <w:rsid w:val="00FD0C8B"/>
    <w:rsid w:val="00FD1358"/>
    <w:rsid w:val="00FD15CE"/>
    <w:rsid w:val="00FD1641"/>
    <w:rsid w:val="00FD1C46"/>
    <w:rsid w:val="00FD2263"/>
    <w:rsid w:val="00FD22D0"/>
    <w:rsid w:val="00FD264A"/>
    <w:rsid w:val="00FD2DCB"/>
    <w:rsid w:val="00FD33A5"/>
    <w:rsid w:val="00FD4048"/>
    <w:rsid w:val="00FD4D9D"/>
    <w:rsid w:val="00FD4FD1"/>
    <w:rsid w:val="00FD5344"/>
    <w:rsid w:val="00FD548C"/>
    <w:rsid w:val="00FD58C1"/>
    <w:rsid w:val="00FD5FF1"/>
    <w:rsid w:val="00FD6447"/>
    <w:rsid w:val="00FD6570"/>
    <w:rsid w:val="00FD6E4C"/>
    <w:rsid w:val="00FD7657"/>
    <w:rsid w:val="00FD76E6"/>
    <w:rsid w:val="00FD7815"/>
    <w:rsid w:val="00FD7848"/>
    <w:rsid w:val="00FD7D33"/>
    <w:rsid w:val="00FE17D7"/>
    <w:rsid w:val="00FE1FA0"/>
    <w:rsid w:val="00FE2154"/>
    <w:rsid w:val="00FE239A"/>
    <w:rsid w:val="00FE2C9A"/>
    <w:rsid w:val="00FE33CA"/>
    <w:rsid w:val="00FE3798"/>
    <w:rsid w:val="00FE48D2"/>
    <w:rsid w:val="00FE4BE4"/>
    <w:rsid w:val="00FE51A2"/>
    <w:rsid w:val="00FE5251"/>
    <w:rsid w:val="00FE52ED"/>
    <w:rsid w:val="00FE6006"/>
    <w:rsid w:val="00FE63F9"/>
    <w:rsid w:val="00FE6992"/>
    <w:rsid w:val="00FE6AF7"/>
    <w:rsid w:val="00FE707E"/>
    <w:rsid w:val="00FE71F5"/>
    <w:rsid w:val="00FE7373"/>
    <w:rsid w:val="00FE7BAF"/>
    <w:rsid w:val="00FE7E05"/>
    <w:rsid w:val="00FF0913"/>
    <w:rsid w:val="00FF102C"/>
    <w:rsid w:val="00FF15F8"/>
    <w:rsid w:val="00FF1CBE"/>
    <w:rsid w:val="00FF2A66"/>
    <w:rsid w:val="00FF43C3"/>
    <w:rsid w:val="00FF529D"/>
    <w:rsid w:val="00FF5482"/>
    <w:rsid w:val="00FF573A"/>
    <w:rsid w:val="00FF5858"/>
    <w:rsid w:val="00FF7445"/>
    <w:rsid w:val="00FF765B"/>
    <w:rsid w:val="00FF7A5F"/>
    <w:rsid w:val="00FF7E97"/>
    <w:rsid w:val="014C3CC0"/>
    <w:rsid w:val="01C34013"/>
    <w:rsid w:val="01F79D13"/>
    <w:rsid w:val="028A0C29"/>
    <w:rsid w:val="02E9DE3A"/>
    <w:rsid w:val="02ECE4FC"/>
    <w:rsid w:val="02F33C31"/>
    <w:rsid w:val="04042050"/>
    <w:rsid w:val="052B4BEE"/>
    <w:rsid w:val="05532723"/>
    <w:rsid w:val="0558A05B"/>
    <w:rsid w:val="07605B6A"/>
    <w:rsid w:val="078B03A2"/>
    <w:rsid w:val="07C242F9"/>
    <w:rsid w:val="094D2D0D"/>
    <w:rsid w:val="097D3004"/>
    <w:rsid w:val="09804B48"/>
    <w:rsid w:val="0994D5C7"/>
    <w:rsid w:val="09D60EF2"/>
    <w:rsid w:val="0A04CE20"/>
    <w:rsid w:val="0A8E9E49"/>
    <w:rsid w:val="0ABE00C0"/>
    <w:rsid w:val="0B49E3A1"/>
    <w:rsid w:val="0B55F984"/>
    <w:rsid w:val="0B58D2E9"/>
    <w:rsid w:val="0BE74C6B"/>
    <w:rsid w:val="0CCCF766"/>
    <w:rsid w:val="0CE136D0"/>
    <w:rsid w:val="0EB90D37"/>
    <w:rsid w:val="0ED7C0B1"/>
    <w:rsid w:val="0F3F71E1"/>
    <w:rsid w:val="0F58BF61"/>
    <w:rsid w:val="0FCB6844"/>
    <w:rsid w:val="0FE80181"/>
    <w:rsid w:val="103D5157"/>
    <w:rsid w:val="107C20E2"/>
    <w:rsid w:val="10C3FA39"/>
    <w:rsid w:val="1116450C"/>
    <w:rsid w:val="11343AAC"/>
    <w:rsid w:val="11942C88"/>
    <w:rsid w:val="11E14574"/>
    <w:rsid w:val="11E89BEA"/>
    <w:rsid w:val="1208AA07"/>
    <w:rsid w:val="12E6FC58"/>
    <w:rsid w:val="132C01BC"/>
    <w:rsid w:val="138DB48E"/>
    <w:rsid w:val="13EA7490"/>
    <w:rsid w:val="14252A4C"/>
    <w:rsid w:val="142E9FBA"/>
    <w:rsid w:val="1461D36B"/>
    <w:rsid w:val="14CC1FCF"/>
    <w:rsid w:val="14FEA7E4"/>
    <w:rsid w:val="150EAA29"/>
    <w:rsid w:val="1524DF03"/>
    <w:rsid w:val="1550152A"/>
    <w:rsid w:val="158F3E3E"/>
    <w:rsid w:val="1598BF18"/>
    <w:rsid w:val="1624B88F"/>
    <w:rsid w:val="169C2694"/>
    <w:rsid w:val="169F7A9E"/>
    <w:rsid w:val="18412359"/>
    <w:rsid w:val="1865F54F"/>
    <w:rsid w:val="18AFDFB3"/>
    <w:rsid w:val="190BC615"/>
    <w:rsid w:val="1983B068"/>
    <w:rsid w:val="19C8DCDA"/>
    <w:rsid w:val="19CAC352"/>
    <w:rsid w:val="1A1792EC"/>
    <w:rsid w:val="1AFE3132"/>
    <w:rsid w:val="1C5681F6"/>
    <w:rsid w:val="1C7E08AA"/>
    <w:rsid w:val="1CE50152"/>
    <w:rsid w:val="1D113418"/>
    <w:rsid w:val="1D790F01"/>
    <w:rsid w:val="1E985184"/>
    <w:rsid w:val="1F38CC92"/>
    <w:rsid w:val="1F740AEA"/>
    <w:rsid w:val="1FEC3462"/>
    <w:rsid w:val="1FEEFDAA"/>
    <w:rsid w:val="21001B62"/>
    <w:rsid w:val="2112B318"/>
    <w:rsid w:val="213A76D0"/>
    <w:rsid w:val="217D1DFA"/>
    <w:rsid w:val="218E8219"/>
    <w:rsid w:val="21A9C090"/>
    <w:rsid w:val="2259D315"/>
    <w:rsid w:val="22A965A2"/>
    <w:rsid w:val="22F5D38C"/>
    <w:rsid w:val="24294E5F"/>
    <w:rsid w:val="2521BF91"/>
    <w:rsid w:val="253AD042"/>
    <w:rsid w:val="257BEDD6"/>
    <w:rsid w:val="25E4CF62"/>
    <w:rsid w:val="278E098F"/>
    <w:rsid w:val="27AC1C3F"/>
    <w:rsid w:val="28294DAC"/>
    <w:rsid w:val="285A0359"/>
    <w:rsid w:val="29E3DDC4"/>
    <w:rsid w:val="2A59B38C"/>
    <w:rsid w:val="2AE0EAA0"/>
    <w:rsid w:val="2BBAA349"/>
    <w:rsid w:val="2C09B2B4"/>
    <w:rsid w:val="2CEA6D91"/>
    <w:rsid w:val="2EA98D99"/>
    <w:rsid w:val="2F0D8AA8"/>
    <w:rsid w:val="3038C7E7"/>
    <w:rsid w:val="306FF939"/>
    <w:rsid w:val="30BB31FE"/>
    <w:rsid w:val="30EA1126"/>
    <w:rsid w:val="31F16A13"/>
    <w:rsid w:val="32ED72AD"/>
    <w:rsid w:val="330E43D1"/>
    <w:rsid w:val="334E6F03"/>
    <w:rsid w:val="337663E3"/>
    <w:rsid w:val="34048960"/>
    <w:rsid w:val="341A5D15"/>
    <w:rsid w:val="3421BFC0"/>
    <w:rsid w:val="349D9103"/>
    <w:rsid w:val="35233D86"/>
    <w:rsid w:val="3534CB25"/>
    <w:rsid w:val="371FC77E"/>
    <w:rsid w:val="37814D39"/>
    <w:rsid w:val="37916067"/>
    <w:rsid w:val="380B0FD0"/>
    <w:rsid w:val="383EF7B0"/>
    <w:rsid w:val="386B503E"/>
    <w:rsid w:val="394C5A65"/>
    <w:rsid w:val="397FE3C5"/>
    <w:rsid w:val="39F430E8"/>
    <w:rsid w:val="3B505F38"/>
    <w:rsid w:val="3C4A3212"/>
    <w:rsid w:val="3CCF405C"/>
    <w:rsid w:val="3D7FC113"/>
    <w:rsid w:val="3DF15431"/>
    <w:rsid w:val="3E0D5FBF"/>
    <w:rsid w:val="3EAE671F"/>
    <w:rsid w:val="3EC87289"/>
    <w:rsid w:val="3F56D75C"/>
    <w:rsid w:val="407E9307"/>
    <w:rsid w:val="40C4338D"/>
    <w:rsid w:val="41D66B7C"/>
    <w:rsid w:val="420B80E9"/>
    <w:rsid w:val="423A2D56"/>
    <w:rsid w:val="431B16A4"/>
    <w:rsid w:val="432EBB16"/>
    <w:rsid w:val="43890591"/>
    <w:rsid w:val="43ED9DB2"/>
    <w:rsid w:val="441781DE"/>
    <w:rsid w:val="4425DCEE"/>
    <w:rsid w:val="4465C48E"/>
    <w:rsid w:val="447454C8"/>
    <w:rsid w:val="44A3383F"/>
    <w:rsid w:val="44A36638"/>
    <w:rsid w:val="44BBC730"/>
    <w:rsid w:val="44C83D47"/>
    <w:rsid w:val="44F1A34D"/>
    <w:rsid w:val="452F7477"/>
    <w:rsid w:val="45418E14"/>
    <w:rsid w:val="45EBF8F0"/>
    <w:rsid w:val="4609295C"/>
    <w:rsid w:val="461D94C0"/>
    <w:rsid w:val="4620FA90"/>
    <w:rsid w:val="4647D06E"/>
    <w:rsid w:val="46856915"/>
    <w:rsid w:val="46B5FB9E"/>
    <w:rsid w:val="46CFB486"/>
    <w:rsid w:val="47115406"/>
    <w:rsid w:val="47184C3C"/>
    <w:rsid w:val="4767119F"/>
    <w:rsid w:val="47C5BACB"/>
    <w:rsid w:val="49440196"/>
    <w:rsid w:val="498BFBB0"/>
    <w:rsid w:val="49A778A2"/>
    <w:rsid w:val="49D8EF33"/>
    <w:rsid w:val="4A547FA3"/>
    <w:rsid w:val="4B72DFB0"/>
    <w:rsid w:val="4B7DA7FA"/>
    <w:rsid w:val="4BEB6137"/>
    <w:rsid w:val="4C2A1896"/>
    <w:rsid w:val="4C7F6F9F"/>
    <w:rsid w:val="4CA232BD"/>
    <w:rsid w:val="4CDB1571"/>
    <w:rsid w:val="4DBCF275"/>
    <w:rsid w:val="4E6793E8"/>
    <w:rsid w:val="4E88770B"/>
    <w:rsid w:val="4EE68116"/>
    <w:rsid w:val="4EF2FA1A"/>
    <w:rsid w:val="4F017CEE"/>
    <w:rsid w:val="4F213DAA"/>
    <w:rsid w:val="4F2C0D0F"/>
    <w:rsid w:val="4F3F42DE"/>
    <w:rsid w:val="4F47450E"/>
    <w:rsid w:val="501E06E8"/>
    <w:rsid w:val="5083E0B7"/>
    <w:rsid w:val="508CAA1D"/>
    <w:rsid w:val="50EE56A3"/>
    <w:rsid w:val="51A89A6B"/>
    <w:rsid w:val="51C2D1BE"/>
    <w:rsid w:val="51D050B5"/>
    <w:rsid w:val="51DC491D"/>
    <w:rsid w:val="5246FCC9"/>
    <w:rsid w:val="52C57BD3"/>
    <w:rsid w:val="53EB5119"/>
    <w:rsid w:val="53F486DF"/>
    <w:rsid w:val="54272292"/>
    <w:rsid w:val="550F1E5E"/>
    <w:rsid w:val="553D0058"/>
    <w:rsid w:val="5574C2D4"/>
    <w:rsid w:val="5595A048"/>
    <w:rsid w:val="55B79C49"/>
    <w:rsid w:val="5631DCDC"/>
    <w:rsid w:val="56E4ECF0"/>
    <w:rsid w:val="57F81FAC"/>
    <w:rsid w:val="5972C580"/>
    <w:rsid w:val="59D49713"/>
    <w:rsid w:val="59F01A56"/>
    <w:rsid w:val="5A188315"/>
    <w:rsid w:val="5A2A2D04"/>
    <w:rsid w:val="5A764013"/>
    <w:rsid w:val="5AB390A0"/>
    <w:rsid w:val="5B197F26"/>
    <w:rsid w:val="5B665F47"/>
    <w:rsid w:val="5B8EA633"/>
    <w:rsid w:val="5BE29507"/>
    <w:rsid w:val="5C03E823"/>
    <w:rsid w:val="5C9CC89B"/>
    <w:rsid w:val="5D1D9629"/>
    <w:rsid w:val="5D790285"/>
    <w:rsid w:val="5DC00986"/>
    <w:rsid w:val="5DC3265F"/>
    <w:rsid w:val="5E40FB17"/>
    <w:rsid w:val="5E429CB0"/>
    <w:rsid w:val="5EC72FBE"/>
    <w:rsid w:val="5F2ADB64"/>
    <w:rsid w:val="5F497A8B"/>
    <w:rsid w:val="5F923EC4"/>
    <w:rsid w:val="5FD7FBF0"/>
    <w:rsid w:val="603166DC"/>
    <w:rsid w:val="6099AF85"/>
    <w:rsid w:val="60BC1046"/>
    <w:rsid w:val="6137ED46"/>
    <w:rsid w:val="613D38AF"/>
    <w:rsid w:val="61807860"/>
    <w:rsid w:val="61842554"/>
    <w:rsid w:val="6289A74F"/>
    <w:rsid w:val="62EA43BD"/>
    <w:rsid w:val="62FA69A6"/>
    <w:rsid w:val="65173E40"/>
    <w:rsid w:val="65447028"/>
    <w:rsid w:val="65A45D90"/>
    <w:rsid w:val="65ABBD94"/>
    <w:rsid w:val="65F10AE5"/>
    <w:rsid w:val="6647C770"/>
    <w:rsid w:val="664A03D5"/>
    <w:rsid w:val="666A193A"/>
    <w:rsid w:val="66DC2764"/>
    <w:rsid w:val="66E0401C"/>
    <w:rsid w:val="672215FC"/>
    <w:rsid w:val="6745E624"/>
    <w:rsid w:val="67A0EF46"/>
    <w:rsid w:val="68EFAA1E"/>
    <w:rsid w:val="695BB66F"/>
    <w:rsid w:val="697F0AF9"/>
    <w:rsid w:val="69959A2B"/>
    <w:rsid w:val="69A25A8A"/>
    <w:rsid w:val="69D07DD0"/>
    <w:rsid w:val="69E695D1"/>
    <w:rsid w:val="6B5D31DA"/>
    <w:rsid w:val="6BA80E88"/>
    <w:rsid w:val="6BC7D9F8"/>
    <w:rsid w:val="6BCE28C1"/>
    <w:rsid w:val="6C14EA0B"/>
    <w:rsid w:val="6C53B5E9"/>
    <w:rsid w:val="6D7508D7"/>
    <w:rsid w:val="6DAD36E7"/>
    <w:rsid w:val="6DAEC22B"/>
    <w:rsid w:val="6E5C4B19"/>
    <w:rsid w:val="6F1526EA"/>
    <w:rsid w:val="7001CFEA"/>
    <w:rsid w:val="701C1AAD"/>
    <w:rsid w:val="72169D9C"/>
    <w:rsid w:val="721A313E"/>
    <w:rsid w:val="7220E49A"/>
    <w:rsid w:val="72F1C2E1"/>
    <w:rsid w:val="7313C97A"/>
    <w:rsid w:val="74880AB6"/>
    <w:rsid w:val="74A46A02"/>
    <w:rsid w:val="74F8D27C"/>
    <w:rsid w:val="7579B2E1"/>
    <w:rsid w:val="75B1A2A6"/>
    <w:rsid w:val="762B9554"/>
    <w:rsid w:val="7651CB13"/>
    <w:rsid w:val="77AF3C77"/>
    <w:rsid w:val="78D9BF4C"/>
    <w:rsid w:val="78F560F1"/>
    <w:rsid w:val="7A8DA482"/>
    <w:rsid w:val="7B5ECC88"/>
    <w:rsid w:val="7B6E29AC"/>
    <w:rsid w:val="7CD9BF32"/>
    <w:rsid w:val="7CFBF1C8"/>
    <w:rsid w:val="7D082D86"/>
    <w:rsid w:val="7D405BAD"/>
    <w:rsid w:val="7D72BBCC"/>
    <w:rsid w:val="7D7EBF0A"/>
    <w:rsid w:val="7DBDA292"/>
    <w:rsid w:val="7DD1DE7B"/>
    <w:rsid w:val="7F8E44BC"/>
    <w:rsid w:val="7F942E15"/>
    <w:rsid w:val="7FC8D106"/>
  </w:rsids>
  <m:mathPr>
    <m:mathFont m:val="Cambria Math"/>
    <m:brkBin m:val="before"/>
    <m:brkBinSub m:val="--"/>
    <m:smallFrac m:val="0"/>
    <m:dispDef/>
    <m:lMargin m:val="0"/>
    <m:rMargin m:val="0"/>
    <m:defJc m:val="centerGroup"/>
    <m:wrapIndent m:val="1440"/>
    <m:intLim m:val="subSup"/>
    <m:naryLim m:val="undOvr"/>
  </m:mathPr>
  <w:themeFontLang w:val="en-AU"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C633BE0"/>
  <w15:chartTrackingRefBased/>
  <w15:docId w15:val="{CFFB2C5E-41AC-40FF-909C-09164239F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1B74"/>
  </w:style>
  <w:style w:type="paragraph" w:styleId="Heading1">
    <w:name w:val="heading 1"/>
    <w:basedOn w:val="Normal"/>
    <w:next w:val="Normal"/>
    <w:link w:val="Heading1Char"/>
    <w:uiPriority w:val="9"/>
    <w:qFormat/>
    <w:rsid w:val="00F06FD9"/>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F06FD9"/>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F06FD9"/>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F06FD9"/>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unhideWhenUsed/>
    <w:qFormat/>
    <w:rsid w:val="00F06FD9"/>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F06FD9"/>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F06FD9"/>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aliases w:val="OriginalHeading 8"/>
    <w:basedOn w:val="Normal"/>
    <w:next w:val="Normal"/>
    <w:link w:val="Heading8Char"/>
    <w:uiPriority w:val="9"/>
    <w:semiHidden/>
    <w:unhideWhenUsed/>
    <w:qFormat/>
    <w:rsid w:val="00F06FD9"/>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aliases w:val="OriginalHeading 9"/>
    <w:basedOn w:val="Normal"/>
    <w:next w:val="Normal"/>
    <w:link w:val="Heading9Char"/>
    <w:uiPriority w:val="9"/>
    <w:semiHidden/>
    <w:unhideWhenUsed/>
    <w:qFormat/>
    <w:rsid w:val="00F06FD9"/>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FD9"/>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F06FD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06FD9"/>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F06FD9"/>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rsid w:val="00F06FD9"/>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F06FD9"/>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F06FD9"/>
    <w:rPr>
      <w:rFonts w:asciiTheme="majorHAnsi" w:eastAsiaTheme="majorEastAsia" w:hAnsiTheme="majorHAnsi" w:cstheme="majorBidi"/>
      <w:b/>
      <w:bCs/>
      <w:color w:val="1F4E79" w:themeColor="accent1" w:themeShade="80"/>
    </w:rPr>
  </w:style>
  <w:style w:type="character" w:customStyle="1" w:styleId="Heading8Char">
    <w:name w:val="Heading 8 Char"/>
    <w:aliases w:val="OriginalHeading 8 Char"/>
    <w:basedOn w:val="DefaultParagraphFont"/>
    <w:link w:val="Heading8"/>
    <w:uiPriority w:val="9"/>
    <w:semiHidden/>
    <w:rsid w:val="00F06FD9"/>
    <w:rPr>
      <w:rFonts w:asciiTheme="majorHAnsi" w:eastAsiaTheme="majorEastAsia" w:hAnsiTheme="majorHAnsi" w:cstheme="majorBidi"/>
      <w:b/>
      <w:bCs/>
      <w:i/>
      <w:iCs/>
      <w:color w:val="1F4E79" w:themeColor="accent1" w:themeShade="80"/>
    </w:rPr>
  </w:style>
  <w:style w:type="character" w:customStyle="1" w:styleId="Heading9Char">
    <w:name w:val="Heading 9 Char"/>
    <w:aliases w:val="OriginalHeading 9 Char"/>
    <w:basedOn w:val="DefaultParagraphFont"/>
    <w:link w:val="Heading9"/>
    <w:uiPriority w:val="9"/>
    <w:semiHidden/>
    <w:rsid w:val="00F06FD9"/>
    <w:rPr>
      <w:rFonts w:asciiTheme="majorHAnsi" w:eastAsiaTheme="majorEastAsia" w:hAnsiTheme="majorHAnsi" w:cstheme="majorBidi"/>
      <w:i/>
      <w:iCs/>
      <w:color w:val="1F4E79" w:themeColor="accent1" w:themeShade="80"/>
    </w:rPr>
  </w:style>
  <w:style w:type="numbering" w:styleId="111111">
    <w:name w:val="Outline List 2"/>
    <w:basedOn w:val="NoList"/>
    <w:semiHidden/>
    <w:rsid w:val="00413613"/>
    <w:pPr>
      <w:numPr>
        <w:numId w:val="9"/>
      </w:numPr>
    </w:pPr>
  </w:style>
  <w:style w:type="numbering" w:styleId="1ai">
    <w:name w:val="Outline List 1"/>
    <w:basedOn w:val="NoList"/>
    <w:semiHidden/>
    <w:rsid w:val="00413613"/>
    <w:pPr>
      <w:numPr>
        <w:numId w:val="10"/>
      </w:numPr>
    </w:pPr>
  </w:style>
  <w:style w:type="numbering" w:styleId="ArticleSection">
    <w:name w:val="Outline List 3"/>
    <w:basedOn w:val="NoList"/>
    <w:semiHidden/>
    <w:rsid w:val="00413613"/>
    <w:pPr>
      <w:numPr>
        <w:numId w:val="11"/>
      </w:numPr>
    </w:pPr>
  </w:style>
  <w:style w:type="paragraph" w:styleId="BlockText">
    <w:name w:val="Block Text"/>
    <w:basedOn w:val="Normal"/>
    <w:semiHidden/>
    <w:rsid w:val="00413613"/>
    <w:pPr>
      <w:spacing w:after="120"/>
      <w:ind w:left="1440" w:right="1440"/>
    </w:pPr>
  </w:style>
  <w:style w:type="paragraph" w:styleId="BodyText">
    <w:name w:val="Body Text"/>
    <w:basedOn w:val="Normal"/>
    <w:link w:val="BodyTextChar"/>
    <w:semiHidden/>
    <w:rsid w:val="00D632E6"/>
    <w:pPr>
      <w:spacing w:after="80"/>
      <w:jc w:val="both"/>
    </w:pPr>
  </w:style>
  <w:style w:type="character" w:customStyle="1" w:styleId="BodyTextChar">
    <w:name w:val="Body Text Char"/>
    <w:basedOn w:val="DefaultParagraphFont"/>
    <w:link w:val="BodyText"/>
    <w:semiHidden/>
    <w:rsid w:val="00D632E6"/>
    <w:rPr>
      <w:rFonts w:ascii="Trebuchet MS" w:eastAsia="Times New Roman" w:hAnsi="Trebuchet MS" w:cs="Times New Roman"/>
      <w:color w:val="808080"/>
      <w:szCs w:val="24"/>
      <w:lang w:eastAsia="de-DE"/>
    </w:rPr>
  </w:style>
  <w:style w:type="paragraph" w:styleId="BodyText2">
    <w:name w:val="Body Text 2"/>
    <w:basedOn w:val="Normal"/>
    <w:link w:val="BodyText2Char"/>
    <w:semiHidden/>
    <w:rsid w:val="00413613"/>
    <w:pPr>
      <w:spacing w:after="120" w:line="480" w:lineRule="auto"/>
    </w:pPr>
  </w:style>
  <w:style w:type="character" w:customStyle="1" w:styleId="BodyText2Char">
    <w:name w:val="Body Text 2 Char"/>
    <w:basedOn w:val="DefaultParagraphFont"/>
    <w:link w:val="BodyText2"/>
    <w:semiHidden/>
    <w:rsid w:val="00413613"/>
    <w:rPr>
      <w:rFonts w:ascii="Henderson BCG Serif" w:eastAsia="Times New Roman" w:hAnsi="Henderson BCG Serif" w:cs="Times New Roman"/>
      <w:szCs w:val="24"/>
      <w:lang w:val="de-DE" w:eastAsia="de-DE"/>
    </w:rPr>
  </w:style>
  <w:style w:type="paragraph" w:styleId="BodyText3">
    <w:name w:val="Body Text 3"/>
    <w:basedOn w:val="Normal"/>
    <w:link w:val="BodyText3Char"/>
    <w:semiHidden/>
    <w:rsid w:val="00413613"/>
    <w:pPr>
      <w:spacing w:after="120"/>
    </w:pPr>
    <w:rPr>
      <w:sz w:val="16"/>
      <w:szCs w:val="16"/>
    </w:rPr>
  </w:style>
  <w:style w:type="character" w:customStyle="1" w:styleId="BodyText3Char">
    <w:name w:val="Body Text 3 Char"/>
    <w:basedOn w:val="DefaultParagraphFont"/>
    <w:link w:val="BodyText3"/>
    <w:semiHidden/>
    <w:rsid w:val="00413613"/>
    <w:rPr>
      <w:rFonts w:ascii="Henderson BCG Serif" w:eastAsia="Times New Roman" w:hAnsi="Henderson BCG Serif" w:cs="Times New Roman"/>
      <w:sz w:val="16"/>
      <w:szCs w:val="16"/>
      <w:lang w:val="de-DE" w:eastAsia="de-DE"/>
    </w:rPr>
  </w:style>
  <w:style w:type="paragraph" w:styleId="BodyTextFirstIndent">
    <w:name w:val="Body Text First Indent"/>
    <w:basedOn w:val="BodyText"/>
    <w:link w:val="BodyTextFirstIndentChar"/>
    <w:semiHidden/>
    <w:rsid w:val="00413613"/>
    <w:pPr>
      <w:ind w:firstLine="210"/>
    </w:pPr>
  </w:style>
  <w:style w:type="character" w:customStyle="1" w:styleId="BodyTextFirstIndentChar">
    <w:name w:val="Body Text First Indent Char"/>
    <w:basedOn w:val="BodyTextChar"/>
    <w:link w:val="BodyTextFirstIndent"/>
    <w:semiHidden/>
    <w:rsid w:val="00413613"/>
    <w:rPr>
      <w:rFonts w:ascii="Henderson BCG Serif" w:eastAsia="Times New Roman" w:hAnsi="Henderson BCG Serif" w:cs="Times New Roman"/>
      <w:color w:val="808080"/>
      <w:szCs w:val="24"/>
      <w:lang w:val="de-DE" w:eastAsia="de-DE"/>
    </w:rPr>
  </w:style>
  <w:style w:type="paragraph" w:styleId="BodyTextIndent">
    <w:name w:val="Body Text Indent"/>
    <w:basedOn w:val="Normal"/>
    <w:link w:val="BodyTextIndentChar"/>
    <w:semiHidden/>
    <w:rsid w:val="00413613"/>
    <w:pPr>
      <w:spacing w:after="120"/>
      <w:ind w:left="360"/>
    </w:pPr>
  </w:style>
  <w:style w:type="character" w:customStyle="1" w:styleId="BodyTextIndentChar">
    <w:name w:val="Body Text Indent Char"/>
    <w:basedOn w:val="DefaultParagraphFont"/>
    <w:link w:val="BodyTextIndent"/>
    <w:semiHidden/>
    <w:rsid w:val="00413613"/>
    <w:rPr>
      <w:rFonts w:ascii="Henderson BCG Serif" w:eastAsia="Times New Roman" w:hAnsi="Henderson BCG Serif" w:cs="Times New Roman"/>
      <w:szCs w:val="24"/>
      <w:lang w:val="de-DE" w:eastAsia="de-DE"/>
    </w:rPr>
  </w:style>
  <w:style w:type="paragraph" w:styleId="BodyTextFirstIndent2">
    <w:name w:val="Body Text First Indent 2"/>
    <w:basedOn w:val="BodyTextIndent"/>
    <w:link w:val="BodyTextFirstIndent2Char"/>
    <w:semiHidden/>
    <w:rsid w:val="00413613"/>
    <w:pPr>
      <w:ind w:firstLine="210"/>
    </w:pPr>
  </w:style>
  <w:style w:type="character" w:customStyle="1" w:styleId="BodyTextFirstIndent2Char">
    <w:name w:val="Body Text First Indent 2 Char"/>
    <w:basedOn w:val="BodyTextIndentChar"/>
    <w:link w:val="BodyTextFirstIndent2"/>
    <w:semiHidden/>
    <w:rsid w:val="00413613"/>
    <w:rPr>
      <w:rFonts w:ascii="Henderson BCG Serif" w:eastAsia="Times New Roman" w:hAnsi="Henderson BCG Serif" w:cs="Times New Roman"/>
      <w:szCs w:val="24"/>
      <w:lang w:val="de-DE" w:eastAsia="de-DE"/>
    </w:rPr>
  </w:style>
  <w:style w:type="paragraph" w:styleId="BodyTextIndent2">
    <w:name w:val="Body Text Indent 2"/>
    <w:basedOn w:val="Normal"/>
    <w:link w:val="BodyTextIndent2Char"/>
    <w:semiHidden/>
    <w:rsid w:val="00413613"/>
    <w:pPr>
      <w:spacing w:after="120" w:line="480" w:lineRule="auto"/>
      <w:ind w:left="360"/>
    </w:pPr>
  </w:style>
  <w:style w:type="character" w:customStyle="1" w:styleId="BodyTextIndent2Char">
    <w:name w:val="Body Text Indent 2 Char"/>
    <w:basedOn w:val="DefaultParagraphFont"/>
    <w:link w:val="BodyTextIndent2"/>
    <w:semiHidden/>
    <w:rsid w:val="00413613"/>
    <w:rPr>
      <w:rFonts w:ascii="Henderson BCG Serif" w:eastAsia="Times New Roman" w:hAnsi="Henderson BCG Serif" w:cs="Times New Roman"/>
      <w:szCs w:val="24"/>
      <w:lang w:val="de-DE" w:eastAsia="de-DE"/>
    </w:rPr>
  </w:style>
  <w:style w:type="paragraph" w:styleId="BodyTextIndent3">
    <w:name w:val="Body Text Indent 3"/>
    <w:basedOn w:val="Normal"/>
    <w:link w:val="BodyTextIndent3Char"/>
    <w:semiHidden/>
    <w:rsid w:val="00413613"/>
    <w:pPr>
      <w:spacing w:after="120"/>
      <w:ind w:left="360"/>
    </w:pPr>
    <w:rPr>
      <w:sz w:val="16"/>
      <w:szCs w:val="16"/>
    </w:rPr>
  </w:style>
  <w:style w:type="character" w:customStyle="1" w:styleId="BodyTextIndent3Char">
    <w:name w:val="Body Text Indent 3 Char"/>
    <w:basedOn w:val="DefaultParagraphFont"/>
    <w:link w:val="BodyTextIndent3"/>
    <w:semiHidden/>
    <w:rsid w:val="00413613"/>
    <w:rPr>
      <w:rFonts w:ascii="Henderson BCG Serif" w:eastAsia="Times New Roman" w:hAnsi="Henderson BCG Serif" w:cs="Times New Roman"/>
      <w:sz w:val="16"/>
      <w:szCs w:val="16"/>
      <w:lang w:val="de-DE" w:eastAsia="de-DE"/>
    </w:rPr>
  </w:style>
  <w:style w:type="paragraph" w:styleId="Closing">
    <w:name w:val="Closing"/>
    <w:basedOn w:val="Normal"/>
    <w:link w:val="ClosingChar"/>
    <w:semiHidden/>
    <w:rsid w:val="00413613"/>
    <w:pPr>
      <w:ind w:left="4320"/>
    </w:pPr>
  </w:style>
  <w:style w:type="character" w:customStyle="1" w:styleId="ClosingChar">
    <w:name w:val="Closing Char"/>
    <w:basedOn w:val="DefaultParagraphFont"/>
    <w:link w:val="Closing"/>
    <w:semiHidden/>
    <w:rsid w:val="00413613"/>
    <w:rPr>
      <w:rFonts w:ascii="Henderson BCG Serif" w:eastAsia="Times New Roman" w:hAnsi="Henderson BCG Serif" w:cs="Times New Roman"/>
      <w:szCs w:val="24"/>
      <w:lang w:val="de-DE" w:eastAsia="de-DE"/>
    </w:rPr>
  </w:style>
  <w:style w:type="paragraph" w:styleId="Date">
    <w:name w:val="Date"/>
    <w:basedOn w:val="Normal"/>
    <w:next w:val="Normal"/>
    <w:link w:val="DateChar"/>
    <w:semiHidden/>
    <w:rsid w:val="00413613"/>
  </w:style>
  <w:style w:type="character" w:customStyle="1" w:styleId="DateChar">
    <w:name w:val="Date Char"/>
    <w:basedOn w:val="DefaultParagraphFont"/>
    <w:link w:val="Date"/>
    <w:semiHidden/>
    <w:rsid w:val="00413613"/>
    <w:rPr>
      <w:rFonts w:ascii="Henderson BCG Serif" w:eastAsia="Times New Roman" w:hAnsi="Henderson BCG Serif" w:cs="Times New Roman"/>
      <w:szCs w:val="24"/>
      <w:lang w:val="de-DE" w:eastAsia="de-DE"/>
    </w:rPr>
  </w:style>
  <w:style w:type="paragraph" w:styleId="E-mailSignature">
    <w:name w:val="E-mail Signature"/>
    <w:basedOn w:val="Normal"/>
    <w:link w:val="E-mailSignatureChar"/>
    <w:semiHidden/>
    <w:rsid w:val="00413613"/>
  </w:style>
  <w:style w:type="character" w:customStyle="1" w:styleId="E-mailSignatureChar">
    <w:name w:val="E-mail Signature Char"/>
    <w:basedOn w:val="DefaultParagraphFont"/>
    <w:link w:val="E-mailSignature"/>
    <w:semiHidden/>
    <w:rsid w:val="00413613"/>
    <w:rPr>
      <w:rFonts w:ascii="Henderson BCG Serif" w:eastAsia="Times New Roman" w:hAnsi="Henderson BCG Serif" w:cs="Times New Roman"/>
      <w:szCs w:val="24"/>
      <w:lang w:val="de-DE" w:eastAsia="de-DE"/>
    </w:rPr>
  </w:style>
  <w:style w:type="paragraph" w:styleId="EnvelopeAddress">
    <w:name w:val="envelope address"/>
    <w:basedOn w:val="Normal"/>
    <w:semiHidden/>
    <w:rsid w:val="00413613"/>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413613"/>
    <w:rPr>
      <w:rFonts w:ascii="Arial" w:hAnsi="Arial" w:cs="Arial"/>
      <w:szCs w:val="20"/>
    </w:rPr>
  </w:style>
  <w:style w:type="character" w:styleId="FollowedHyperlink">
    <w:name w:val="FollowedHyperlink"/>
    <w:basedOn w:val="DefaultParagraphFont"/>
    <w:semiHidden/>
    <w:rsid w:val="00413613"/>
    <w:rPr>
      <w:color w:val="800080"/>
      <w:u w:val="single"/>
    </w:rPr>
  </w:style>
  <w:style w:type="paragraph" w:styleId="Footer">
    <w:name w:val="footer"/>
    <w:basedOn w:val="Normal"/>
    <w:link w:val="FooterChar"/>
    <w:uiPriority w:val="99"/>
    <w:rsid w:val="00413613"/>
    <w:pPr>
      <w:tabs>
        <w:tab w:val="center" w:pos="4320"/>
        <w:tab w:val="right" w:pos="8640"/>
      </w:tabs>
    </w:pPr>
  </w:style>
  <w:style w:type="character" w:customStyle="1" w:styleId="FooterChar">
    <w:name w:val="Footer Char"/>
    <w:basedOn w:val="DefaultParagraphFont"/>
    <w:link w:val="Footer"/>
    <w:uiPriority w:val="99"/>
    <w:rsid w:val="00413613"/>
    <w:rPr>
      <w:rFonts w:ascii="Henderson BCG Serif" w:eastAsia="Times New Roman" w:hAnsi="Henderson BCG Serif" w:cs="Times New Roman"/>
      <w:szCs w:val="24"/>
      <w:lang w:val="de-DE" w:eastAsia="de-DE"/>
    </w:rPr>
  </w:style>
  <w:style w:type="paragraph" w:styleId="Header">
    <w:name w:val="header"/>
    <w:basedOn w:val="Normal"/>
    <w:link w:val="HeaderChar"/>
    <w:semiHidden/>
    <w:rsid w:val="00413613"/>
    <w:pPr>
      <w:tabs>
        <w:tab w:val="center" w:pos="4320"/>
        <w:tab w:val="right" w:pos="8640"/>
      </w:tabs>
    </w:pPr>
  </w:style>
  <w:style w:type="character" w:customStyle="1" w:styleId="HeaderChar">
    <w:name w:val="Header Char"/>
    <w:basedOn w:val="DefaultParagraphFont"/>
    <w:link w:val="Header"/>
    <w:semiHidden/>
    <w:rsid w:val="00413613"/>
    <w:rPr>
      <w:rFonts w:ascii="Henderson BCG Serif" w:eastAsia="Times New Roman" w:hAnsi="Henderson BCG Serif" w:cs="Times New Roman"/>
      <w:szCs w:val="24"/>
      <w:lang w:val="de-DE" w:eastAsia="de-DE"/>
    </w:rPr>
  </w:style>
  <w:style w:type="character" w:styleId="HTMLAcronym">
    <w:name w:val="HTML Acronym"/>
    <w:basedOn w:val="DefaultParagraphFont"/>
    <w:semiHidden/>
    <w:rsid w:val="00413613"/>
  </w:style>
  <w:style w:type="paragraph" w:styleId="HTMLAddress">
    <w:name w:val="HTML Address"/>
    <w:basedOn w:val="Normal"/>
    <w:link w:val="HTMLAddressChar"/>
    <w:semiHidden/>
    <w:rsid w:val="00413613"/>
    <w:rPr>
      <w:i/>
      <w:iCs/>
    </w:rPr>
  </w:style>
  <w:style w:type="character" w:customStyle="1" w:styleId="HTMLAddressChar">
    <w:name w:val="HTML Address Char"/>
    <w:basedOn w:val="DefaultParagraphFont"/>
    <w:link w:val="HTMLAddress"/>
    <w:semiHidden/>
    <w:rsid w:val="00413613"/>
    <w:rPr>
      <w:rFonts w:ascii="Henderson BCG Serif" w:eastAsia="Times New Roman" w:hAnsi="Henderson BCG Serif" w:cs="Times New Roman"/>
      <w:i/>
      <w:iCs/>
      <w:szCs w:val="24"/>
      <w:lang w:val="de-DE" w:eastAsia="de-DE"/>
    </w:rPr>
  </w:style>
  <w:style w:type="character" w:styleId="HTMLCite">
    <w:name w:val="HTML Cite"/>
    <w:basedOn w:val="DefaultParagraphFont"/>
    <w:semiHidden/>
    <w:rsid w:val="00413613"/>
    <w:rPr>
      <w:i/>
      <w:iCs/>
    </w:rPr>
  </w:style>
  <w:style w:type="character" w:styleId="HTMLCode">
    <w:name w:val="HTML Code"/>
    <w:basedOn w:val="DefaultParagraphFont"/>
    <w:semiHidden/>
    <w:rsid w:val="00413613"/>
    <w:rPr>
      <w:rFonts w:ascii="Courier New" w:hAnsi="Courier New" w:cs="Courier New"/>
      <w:sz w:val="20"/>
      <w:szCs w:val="20"/>
    </w:rPr>
  </w:style>
  <w:style w:type="character" w:styleId="HTMLDefinition">
    <w:name w:val="HTML Definition"/>
    <w:basedOn w:val="DefaultParagraphFont"/>
    <w:semiHidden/>
    <w:rsid w:val="00413613"/>
    <w:rPr>
      <w:i/>
      <w:iCs/>
    </w:rPr>
  </w:style>
  <w:style w:type="character" w:styleId="HTMLKeyboard">
    <w:name w:val="HTML Keyboard"/>
    <w:basedOn w:val="DefaultParagraphFont"/>
    <w:semiHidden/>
    <w:rsid w:val="00413613"/>
    <w:rPr>
      <w:rFonts w:ascii="Courier New" w:hAnsi="Courier New" w:cs="Courier New"/>
      <w:sz w:val="20"/>
      <w:szCs w:val="20"/>
    </w:rPr>
  </w:style>
  <w:style w:type="paragraph" w:styleId="HTMLPreformatted">
    <w:name w:val="HTML Preformatted"/>
    <w:basedOn w:val="Normal"/>
    <w:link w:val="HTMLPreformattedChar"/>
    <w:semiHidden/>
    <w:rsid w:val="00413613"/>
    <w:rPr>
      <w:rFonts w:ascii="Courier New" w:hAnsi="Courier New" w:cs="Courier New"/>
      <w:szCs w:val="20"/>
    </w:rPr>
  </w:style>
  <w:style w:type="character" w:customStyle="1" w:styleId="HTMLPreformattedChar">
    <w:name w:val="HTML Preformatted Char"/>
    <w:basedOn w:val="DefaultParagraphFont"/>
    <w:link w:val="HTMLPreformatted"/>
    <w:semiHidden/>
    <w:rsid w:val="00413613"/>
    <w:rPr>
      <w:rFonts w:ascii="Courier New" w:eastAsia="Times New Roman" w:hAnsi="Courier New" w:cs="Courier New"/>
      <w:sz w:val="20"/>
      <w:szCs w:val="20"/>
      <w:lang w:val="de-DE" w:eastAsia="de-DE"/>
    </w:rPr>
  </w:style>
  <w:style w:type="character" w:styleId="HTMLSample">
    <w:name w:val="HTML Sample"/>
    <w:basedOn w:val="DefaultParagraphFont"/>
    <w:semiHidden/>
    <w:rsid w:val="00413613"/>
    <w:rPr>
      <w:rFonts w:ascii="Courier New" w:hAnsi="Courier New" w:cs="Courier New"/>
    </w:rPr>
  </w:style>
  <w:style w:type="character" w:styleId="HTMLTypewriter">
    <w:name w:val="HTML Typewriter"/>
    <w:basedOn w:val="DefaultParagraphFont"/>
    <w:semiHidden/>
    <w:rsid w:val="00413613"/>
    <w:rPr>
      <w:rFonts w:ascii="Courier New" w:hAnsi="Courier New" w:cs="Courier New"/>
      <w:sz w:val="20"/>
      <w:szCs w:val="20"/>
    </w:rPr>
  </w:style>
  <w:style w:type="character" w:styleId="HTMLVariable">
    <w:name w:val="HTML Variable"/>
    <w:basedOn w:val="DefaultParagraphFont"/>
    <w:semiHidden/>
    <w:rsid w:val="00413613"/>
    <w:rPr>
      <w:i/>
      <w:iCs/>
    </w:rPr>
  </w:style>
  <w:style w:type="character" w:styleId="Hyperlink">
    <w:name w:val="Hyperlink"/>
    <w:basedOn w:val="DefaultParagraphFont"/>
    <w:uiPriority w:val="99"/>
    <w:rsid w:val="00413613"/>
    <w:rPr>
      <w:color w:val="0000FF"/>
      <w:u w:val="single"/>
    </w:rPr>
  </w:style>
  <w:style w:type="character" w:styleId="LineNumber">
    <w:name w:val="line number"/>
    <w:basedOn w:val="DefaultParagraphFont"/>
    <w:semiHidden/>
    <w:rsid w:val="00413613"/>
  </w:style>
  <w:style w:type="paragraph" w:styleId="List">
    <w:name w:val="List"/>
    <w:basedOn w:val="Normal"/>
    <w:semiHidden/>
    <w:rsid w:val="00413613"/>
    <w:pPr>
      <w:ind w:left="360" w:hanging="360"/>
    </w:pPr>
  </w:style>
  <w:style w:type="paragraph" w:styleId="List2">
    <w:name w:val="List 2"/>
    <w:basedOn w:val="Normal"/>
    <w:semiHidden/>
    <w:rsid w:val="00413613"/>
    <w:pPr>
      <w:ind w:left="720" w:hanging="360"/>
    </w:pPr>
  </w:style>
  <w:style w:type="paragraph" w:styleId="List3">
    <w:name w:val="List 3"/>
    <w:basedOn w:val="Normal"/>
    <w:semiHidden/>
    <w:rsid w:val="00413613"/>
    <w:pPr>
      <w:ind w:left="1080" w:hanging="360"/>
    </w:pPr>
  </w:style>
  <w:style w:type="paragraph" w:styleId="List4">
    <w:name w:val="List 4"/>
    <w:basedOn w:val="Normal"/>
    <w:semiHidden/>
    <w:rsid w:val="00413613"/>
    <w:pPr>
      <w:ind w:left="1440" w:hanging="360"/>
    </w:pPr>
  </w:style>
  <w:style w:type="paragraph" w:styleId="List5">
    <w:name w:val="List 5"/>
    <w:basedOn w:val="Normal"/>
    <w:semiHidden/>
    <w:rsid w:val="00413613"/>
    <w:pPr>
      <w:ind w:left="1800" w:hanging="360"/>
    </w:pPr>
  </w:style>
  <w:style w:type="paragraph" w:styleId="ListBullet">
    <w:name w:val="List Bullet"/>
    <w:basedOn w:val="Normal"/>
    <w:semiHidden/>
    <w:rsid w:val="00D632E6"/>
    <w:pPr>
      <w:numPr>
        <w:numId w:val="16"/>
      </w:numPr>
      <w:spacing w:after="200"/>
      <w:contextualSpacing/>
    </w:pPr>
    <w:rPr>
      <w:i/>
    </w:rPr>
  </w:style>
  <w:style w:type="paragraph" w:styleId="ListBullet2">
    <w:name w:val="List Bullet 2"/>
    <w:basedOn w:val="Normal"/>
    <w:semiHidden/>
    <w:rsid w:val="00413613"/>
    <w:pPr>
      <w:numPr>
        <w:numId w:val="1"/>
      </w:numPr>
    </w:pPr>
  </w:style>
  <w:style w:type="paragraph" w:styleId="ListBullet3">
    <w:name w:val="List Bullet 3"/>
    <w:basedOn w:val="Normal"/>
    <w:semiHidden/>
    <w:rsid w:val="00413613"/>
    <w:pPr>
      <w:numPr>
        <w:numId w:val="2"/>
      </w:numPr>
    </w:pPr>
  </w:style>
  <w:style w:type="paragraph" w:styleId="ListBullet4">
    <w:name w:val="List Bullet 4"/>
    <w:basedOn w:val="Normal"/>
    <w:semiHidden/>
    <w:rsid w:val="00413613"/>
    <w:pPr>
      <w:numPr>
        <w:numId w:val="3"/>
      </w:numPr>
    </w:pPr>
  </w:style>
  <w:style w:type="paragraph" w:styleId="ListBullet5">
    <w:name w:val="List Bullet 5"/>
    <w:basedOn w:val="Normal"/>
    <w:semiHidden/>
    <w:rsid w:val="00413613"/>
    <w:pPr>
      <w:numPr>
        <w:numId w:val="4"/>
      </w:numPr>
    </w:pPr>
  </w:style>
  <w:style w:type="paragraph" w:styleId="ListContinue">
    <w:name w:val="List Continue"/>
    <w:basedOn w:val="Normal"/>
    <w:semiHidden/>
    <w:rsid w:val="00413613"/>
    <w:pPr>
      <w:spacing w:after="120"/>
      <w:ind w:left="360"/>
    </w:pPr>
  </w:style>
  <w:style w:type="paragraph" w:styleId="ListContinue2">
    <w:name w:val="List Continue 2"/>
    <w:basedOn w:val="Normal"/>
    <w:semiHidden/>
    <w:rsid w:val="00413613"/>
    <w:pPr>
      <w:spacing w:after="120"/>
      <w:ind w:left="720"/>
    </w:pPr>
  </w:style>
  <w:style w:type="paragraph" w:styleId="ListContinue3">
    <w:name w:val="List Continue 3"/>
    <w:basedOn w:val="Normal"/>
    <w:semiHidden/>
    <w:rsid w:val="00413613"/>
    <w:pPr>
      <w:spacing w:after="120"/>
      <w:ind w:left="1080"/>
    </w:pPr>
  </w:style>
  <w:style w:type="paragraph" w:styleId="ListContinue4">
    <w:name w:val="List Continue 4"/>
    <w:basedOn w:val="Normal"/>
    <w:semiHidden/>
    <w:rsid w:val="00413613"/>
    <w:pPr>
      <w:spacing w:after="120"/>
      <w:ind w:left="1440"/>
    </w:pPr>
  </w:style>
  <w:style w:type="paragraph" w:styleId="ListContinue5">
    <w:name w:val="List Continue 5"/>
    <w:basedOn w:val="Normal"/>
    <w:semiHidden/>
    <w:rsid w:val="00413613"/>
    <w:pPr>
      <w:spacing w:after="120"/>
      <w:ind w:left="1800"/>
    </w:pPr>
  </w:style>
  <w:style w:type="paragraph" w:styleId="ListNumber">
    <w:name w:val="List Number"/>
    <w:basedOn w:val="Normal"/>
    <w:semiHidden/>
    <w:rsid w:val="00D632E6"/>
    <w:pPr>
      <w:numPr>
        <w:numId w:val="15"/>
      </w:numPr>
      <w:spacing w:after="200"/>
      <w:contextualSpacing/>
    </w:pPr>
  </w:style>
  <w:style w:type="paragraph" w:styleId="ListNumber2">
    <w:name w:val="List Number 2"/>
    <w:basedOn w:val="Normal"/>
    <w:semiHidden/>
    <w:rsid w:val="00D632E6"/>
    <w:pPr>
      <w:numPr>
        <w:numId w:val="5"/>
      </w:numPr>
      <w:spacing w:after="200"/>
      <w:contextualSpacing/>
    </w:pPr>
  </w:style>
  <w:style w:type="paragraph" w:styleId="ListNumber3">
    <w:name w:val="List Number 3"/>
    <w:basedOn w:val="Normal"/>
    <w:semiHidden/>
    <w:rsid w:val="00413613"/>
    <w:pPr>
      <w:numPr>
        <w:numId w:val="6"/>
      </w:numPr>
    </w:pPr>
  </w:style>
  <w:style w:type="paragraph" w:styleId="ListNumber4">
    <w:name w:val="List Number 4"/>
    <w:basedOn w:val="Normal"/>
    <w:semiHidden/>
    <w:rsid w:val="00413613"/>
    <w:pPr>
      <w:numPr>
        <w:numId w:val="7"/>
      </w:numPr>
    </w:pPr>
  </w:style>
  <w:style w:type="paragraph" w:styleId="ListNumber5">
    <w:name w:val="List Number 5"/>
    <w:basedOn w:val="Normal"/>
    <w:semiHidden/>
    <w:rsid w:val="00413613"/>
    <w:pPr>
      <w:numPr>
        <w:numId w:val="8"/>
      </w:numPr>
    </w:pPr>
  </w:style>
  <w:style w:type="paragraph" w:styleId="MessageHeader">
    <w:name w:val="Message Header"/>
    <w:basedOn w:val="Normal"/>
    <w:link w:val="MessageHeaderChar"/>
    <w:semiHidden/>
    <w:rsid w:val="0041361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character" w:customStyle="1" w:styleId="MessageHeaderChar">
    <w:name w:val="Message Header Char"/>
    <w:basedOn w:val="DefaultParagraphFont"/>
    <w:link w:val="MessageHeader"/>
    <w:semiHidden/>
    <w:rsid w:val="00413613"/>
    <w:rPr>
      <w:rFonts w:ascii="Arial" w:eastAsia="Times New Roman" w:hAnsi="Arial" w:cs="Arial"/>
      <w:sz w:val="24"/>
      <w:szCs w:val="24"/>
      <w:shd w:val="pct20" w:color="auto" w:fill="auto"/>
      <w:lang w:val="de-DE" w:eastAsia="de-DE"/>
    </w:rPr>
  </w:style>
  <w:style w:type="paragraph" w:styleId="NormalWeb">
    <w:name w:val="Normal (Web)"/>
    <w:basedOn w:val="Normal"/>
    <w:uiPriority w:val="99"/>
    <w:semiHidden/>
    <w:rsid w:val="00413613"/>
    <w:rPr>
      <w:rFonts w:ascii="Times New Roman" w:hAnsi="Times New Roman"/>
      <w:sz w:val="24"/>
    </w:rPr>
  </w:style>
  <w:style w:type="paragraph" w:styleId="NormalIndent">
    <w:name w:val="Normal Indent"/>
    <w:basedOn w:val="Normal"/>
    <w:semiHidden/>
    <w:rsid w:val="00413613"/>
    <w:pPr>
      <w:ind w:left="720"/>
    </w:pPr>
  </w:style>
  <w:style w:type="paragraph" w:styleId="NoteHeading">
    <w:name w:val="Note Heading"/>
    <w:basedOn w:val="Normal"/>
    <w:next w:val="Normal"/>
    <w:link w:val="NoteHeadingChar"/>
    <w:semiHidden/>
    <w:rsid w:val="00413613"/>
  </w:style>
  <w:style w:type="character" w:customStyle="1" w:styleId="NoteHeadingChar">
    <w:name w:val="Note Heading Char"/>
    <w:basedOn w:val="DefaultParagraphFont"/>
    <w:link w:val="NoteHeading"/>
    <w:semiHidden/>
    <w:rsid w:val="00413613"/>
    <w:rPr>
      <w:rFonts w:ascii="Henderson BCG Serif" w:eastAsia="Times New Roman" w:hAnsi="Henderson BCG Serif" w:cs="Times New Roman"/>
      <w:szCs w:val="24"/>
      <w:lang w:val="de-DE" w:eastAsia="de-DE"/>
    </w:rPr>
  </w:style>
  <w:style w:type="character" w:styleId="PageNumber">
    <w:name w:val="page number"/>
    <w:basedOn w:val="DefaultParagraphFont"/>
    <w:semiHidden/>
    <w:rsid w:val="00413613"/>
  </w:style>
  <w:style w:type="paragraph" w:styleId="PlainText">
    <w:name w:val="Plain Text"/>
    <w:basedOn w:val="Normal"/>
    <w:link w:val="PlainTextChar"/>
    <w:semiHidden/>
    <w:rsid w:val="00413613"/>
    <w:rPr>
      <w:rFonts w:ascii="Courier New" w:hAnsi="Courier New" w:cs="Courier New"/>
      <w:szCs w:val="20"/>
    </w:rPr>
  </w:style>
  <w:style w:type="character" w:customStyle="1" w:styleId="PlainTextChar">
    <w:name w:val="Plain Text Char"/>
    <w:basedOn w:val="DefaultParagraphFont"/>
    <w:link w:val="PlainText"/>
    <w:semiHidden/>
    <w:rsid w:val="00413613"/>
    <w:rPr>
      <w:rFonts w:ascii="Courier New" w:eastAsia="Times New Roman" w:hAnsi="Courier New" w:cs="Courier New"/>
      <w:sz w:val="20"/>
      <w:szCs w:val="20"/>
      <w:lang w:val="de-DE" w:eastAsia="de-DE"/>
    </w:rPr>
  </w:style>
  <w:style w:type="paragraph" w:styleId="Salutation">
    <w:name w:val="Salutation"/>
    <w:basedOn w:val="Normal"/>
    <w:next w:val="Normal"/>
    <w:link w:val="SalutationChar"/>
    <w:semiHidden/>
    <w:rsid w:val="00413613"/>
  </w:style>
  <w:style w:type="character" w:customStyle="1" w:styleId="SalutationChar">
    <w:name w:val="Salutation Char"/>
    <w:basedOn w:val="DefaultParagraphFont"/>
    <w:link w:val="Salutation"/>
    <w:semiHidden/>
    <w:rsid w:val="00413613"/>
    <w:rPr>
      <w:rFonts w:ascii="Henderson BCG Serif" w:eastAsia="Times New Roman" w:hAnsi="Henderson BCG Serif" w:cs="Times New Roman"/>
      <w:szCs w:val="24"/>
      <w:lang w:val="de-DE" w:eastAsia="de-DE"/>
    </w:rPr>
  </w:style>
  <w:style w:type="paragraph" w:styleId="Signature">
    <w:name w:val="Signature"/>
    <w:basedOn w:val="Normal"/>
    <w:link w:val="SignatureChar"/>
    <w:semiHidden/>
    <w:rsid w:val="00413613"/>
    <w:pPr>
      <w:ind w:left="4320"/>
    </w:pPr>
  </w:style>
  <w:style w:type="character" w:customStyle="1" w:styleId="SignatureChar">
    <w:name w:val="Signature Char"/>
    <w:basedOn w:val="DefaultParagraphFont"/>
    <w:link w:val="Signature"/>
    <w:semiHidden/>
    <w:rsid w:val="00413613"/>
    <w:rPr>
      <w:rFonts w:ascii="Henderson BCG Serif" w:eastAsia="Times New Roman" w:hAnsi="Henderson BCG Serif" w:cs="Times New Roman"/>
      <w:szCs w:val="24"/>
      <w:lang w:val="de-DE" w:eastAsia="de-DE"/>
    </w:rPr>
  </w:style>
  <w:style w:type="table" w:styleId="Table3Deffects1">
    <w:name w:val="Table 3D effects 1"/>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13613"/>
    <w:pPr>
      <w:spacing w:after="0" w:line="240" w:lineRule="auto"/>
      <w:jc w:val="both"/>
    </w:pPr>
    <w:rPr>
      <w:rFonts w:ascii="Times New Roman" w:eastAsia="Times New Roman" w:hAnsi="Times New Roman" w:cs="Times New Roman"/>
      <w:color w:val="000080"/>
      <w:sz w:val="20"/>
      <w:szCs w:val="20"/>
      <w:lang w:val="en-US"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13613"/>
    <w:pPr>
      <w:spacing w:after="0" w:line="240" w:lineRule="auto"/>
      <w:jc w:val="both"/>
    </w:pPr>
    <w:rPr>
      <w:rFonts w:ascii="Times New Roman" w:eastAsia="Times New Roman" w:hAnsi="Times New Roman" w:cs="Times New Roman"/>
      <w:color w:val="FFFFFF"/>
      <w:sz w:val="20"/>
      <w:szCs w:val="20"/>
      <w:lang w:val="en-US"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13613"/>
    <w:pPr>
      <w:spacing w:after="0" w:line="240" w:lineRule="auto"/>
      <w:jc w:val="both"/>
    </w:pPr>
    <w:rPr>
      <w:rFonts w:ascii="Times New Roman" w:eastAsia="Times New Roman" w:hAnsi="Times New Roman" w:cs="Times New Roman"/>
      <w:b/>
      <w:bCs/>
      <w:sz w:val="20"/>
      <w:szCs w:val="20"/>
      <w:lang w:val="en-US"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13613"/>
    <w:pPr>
      <w:spacing w:after="0" w:line="240" w:lineRule="auto"/>
      <w:jc w:val="both"/>
    </w:pPr>
    <w:rPr>
      <w:rFonts w:ascii="Times New Roman" w:eastAsia="Times New Roman" w:hAnsi="Times New Roman" w:cs="Times New Roman"/>
      <w:b/>
      <w:bCs/>
      <w:sz w:val="20"/>
      <w:szCs w:val="20"/>
      <w:lang w:val="en-US"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13613"/>
    <w:pPr>
      <w:spacing w:after="0" w:line="240" w:lineRule="auto"/>
      <w:jc w:val="both"/>
    </w:pPr>
    <w:rPr>
      <w:rFonts w:ascii="Times New Roman" w:eastAsia="Times New Roman" w:hAnsi="Times New Roman" w:cs="Times New Roman"/>
      <w:b/>
      <w:bCs/>
      <w:sz w:val="20"/>
      <w:szCs w:val="20"/>
      <w:lang w:val="en-US"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413613"/>
    <w:pPr>
      <w:spacing w:after="0" w:line="240" w:lineRule="auto"/>
      <w:jc w:val="both"/>
    </w:pPr>
    <w:rPr>
      <w:rFonts w:ascii="Times New Roman" w:eastAsia="Times New Roman" w:hAnsi="Times New Roman" w:cs="Times New Roman"/>
      <w:sz w:val="20"/>
      <w:szCs w:val="20"/>
      <w:lang w:val="en-US"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13613"/>
    <w:pPr>
      <w:spacing w:after="0" w:line="240" w:lineRule="auto"/>
      <w:jc w:val="both"/>
    </w:pPr>
    <w:rPr>
      <w:rFonts w:ascii="Times New Roman" w:eastAsia="Times New Roman" w:hAnsi="Times New Roman" w:cs="Times New Roman"/>
      <w:b/>
      <w:bCs/>
      <w:sz w:val="20"/>
      <w:szCs w:val="20"/>
      <w:lang w:val="en-US"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13613"/>
    <w:pPr>
      <w:spacing w:after="0" w:line="240" w:lineRule="auto"/>
      <w:jc w:val="both"/>
    </w:pPr>
    <w:rPr>
      <w:rFonts w:ascii="Times New Roman" w:eastAsia="Times New Roman" w:hAnsi="Times New Roman" w:cs="Times New Roman"/>
      <w:sz w:val="20"/>
      <w:szCs w:val="20"/>
      <w:lang w:val="en-US"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1">
    <w:name w:val="Bullet 1"/>
    <w:basedOn w:val="Normal"/>
    <w:rsid w:val="00413613"/>
    <w:pPr>
      <w:numPr>
        <w:numId w:val="12"/>
      </w:numPr>
      <w:spacing w:before="60" w:after="60"/>
    </w:pPr>
  </w:style>
  <w:style w:type="paragraph" w:customStyle="1" w:styleId="Bullet2">
    <w:name w:val="Bullet 2"/>
    <w:basedOn w:val="Normal"/>
    <w:rsid w:val="00413613"/>
    <w:pPr>
      <w:numPr>
        <w:numId w:val="13"/>
      </w:numPr>
      <w:spacing w:before="60" w:after="60"/>
    </w:pPr>
  </w:style>
  <w:style w:type="paragraph" w:customStyle="1" w:styleId="Bullet3">
    <w:name w:val="Bullet 3"/>
    <w:basedOn w:val="Normal"/>
    <w:rsid w:val="00413613"/>
    <w:pPr>
      <w:numPr>
        <w:numId w:val="14"/>
      </w:numPr>
      <w:spacing w:before="60" w:after="60"/>
    </w:pPr>
  </w:style>
  <w:style w:type="paragraph" w:styleId="Bibliography">
    <w:name w:val="Bibliography"/>
    <w:basedOn w:val="Normal"/>
    <w:next w:val="Normal"/>
    <w:uiPriority w:val="37"/>
    <w:semiHidden/>
    <w:unhideWhenUsed/>
    <w:rsid w:val="00413613"/>
  </w:style>
  <w:style w:type="paragraph" w:styleId="Caption">
    <w:name w:val="caption"/>
    <w:basedOn w:val="Normal"/>
    <w:next w:val="Normal"/>
    <w:uiPriority w:val="35"/>
    <w:unhideWhenUsed/>
    <w:qFormat/>
    <w:rsid w:val="00F06FD9"/>
    <w:pPr>
      <w:spacing w:line="240" w:lineRule="auto"/>
    </w:pPr>
    <w:rPr>
      <w:b/>
      <w:bCs/>
      <w:smallCaps/>
      <w:color w:val="44546A" w:themeColor="text2"/>
    </w:rPr>
  </w:style>
  <w:style w:type="table" w:styleId="ColorfulGrid">
    <w:name w:val="Colorful Grid"/>
    <w:basedOn w:val="TableNormal"/>
    <w:uiPriority w:val="73"/>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413613"/>
    <w:rPr>
      <w:sz w:val="16"/>
      <w:szCs w:val="16"/>
    </w:rPr>
  </w:style>
  <w:style w:type="paragraph" w:styleId="CommentText">
    <w:name w:val="annotation text"/>
    <w:basedOn w:val="Normal"/>
    <w:link w:val="CommentTextChar"/>
    <w:uiPriority w:val="99"/>
    <w:unhideWhenUsed/>
    <w:rsid w:val="00413613"/>
    <w:rPr>
      <w:szCs w:val="20"/>
    </w:rPr>
  </w:style>
  <w:style w:type="character" w:customStyle="1" w:styleId="CommentTextChar">
    <w:name w:val="Comment Text Char"/>
    <w:basedOn w:val="DefaultParagraphFont"/>
    <w:link w:val="CommentText"/>
    <w:uiPriority w:val="99"/>
    <w:rsid w:val="00413613"/>
    <w:rPr>
      <w:rFonts w:ascii="Henderson BCG Serif" w:eastAsia="Times New Roman" w:hAnsi="Henderson BCG Serif"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413613"/>
    <w:rPr>
      <w:b/>
      <w:bCs/>
    </w:rPr>
  </w:style>
  <w:style w:type="character" w:customStyle="1" w:styleId="CommentSubjectChar">
    <w:name w:val="Comment Subject Char"/>
    <w:basedOn w:val="CommentTextChar"/>
    <w:link w:val="CommentSubject"/>
    <w:uiPriority w:val="99"/>
    <w:semiHidden/>
    <w:rsid w:val="00413613"/>
    <w:rPr>
      <w:rFonts w:ascii="Henderson BCG Serif" w:eastAsia="Times New Roman" w:hAnsi="Henderson BCG Serif" w:cs="Times New Roman"/>
      <w:b/>
      <w:bCs/>
      <w:sz w:val="20"/>
      <w:szCs w:val="20"/>
      <w:lang w:val="de-DE" w:eastAsia="de-DE"/>
    </w:rPr>
  </w:style>
  <w:style w:type="table" w:styleId="DarkList">
    <w:name w:val="Dark List"/>
    <w:basedOn w:val="TableNormal"/>
    <w:uiPriority w:val="70"/>
    <w:rsid w:val="00413613"/>
    <w:pPr>
      <w:spacing w:after="0" w:line="240" w:lineRule="auto"/>
    </w:pPr>
    <w:rPr>
      <w:rFonts w:ascii="Times New Roman" w:hAnsi="Times New Roman" w:cs="Times New Roman"/>
      <w:color w:val="FFFFFF" w:themeColor="background1"/>
      <w:sz w:val="20"/>
      <w:szCs w:val="20"/>
      <w:lang w:val="de-DE" w:eastAsia="de-DE"/>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413613"/>
    <w:pPr>
      <w:spacing w:after="0" w:line="240" w:lineRule="auto"/>
    </w:pPr>
    <w:rPr>
      <w:rFonts w:ascii="Times New Roman" w:hAnsi="Times New Roman" w:cs="Times New Roman"/>
      <w:color w:val="FFFFFF" w:themeColor="background1"/>
      <w:sz w:val="20"/>
      <w:szCs w:val="20"/>
      <w:lang w:val="de-DE" w:eastAsia="de-DE"/>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rsid w:val="00413613"/>
    <w:pPr>
      <w:spacing w:after="0" w:line="240" w:lineRule="auto"/>
    </w:pPr>
    <w:rPr>
      <w:rFonts w:ascii="Times New Roman" w:hAnsi="Times New Roman" w:cs="Times New Roman"/>
      <w:color w:val="FFFFFF" w:themeColor="background1"/>
      <w:sz w:val="20"/>
      <w:szCs w:val="20"/>
      <w:lang w:val="de-DE" w:eastAsia="de-DE"/>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413613"/>
    <w:pPr>
      <w:spacing w:after="0" w:line="240" w:lineRule="auto"/>
    </w:pPr>
    <w:rPr>
      <w:rFonts w:ascii="Times New Roman" w:hAnsi="Times New Roman" w:cs="Times New Roman"/>
      <w:color w:val="FFFFFF" w:themeColor="background1"/>
      <w:sz w:val="20"/>
      <w:szCs w:val="20"/>
      <w:lang w:val="de-DE" w:eastAsia="de-DE"/>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413613"/>
    <w:pPr>
      <w:spacing w:after="0" w:line="240" w:lineRule="auto"/>
    </w:pPr>
    <w:rPr>
      <w:rFonts w:ascii="Times New Roman" w:hAnsi="Times New Roman" w:cs="Times New Roman"/>
      <w:color w:val="FFFFFF" w:themeColor="background1"/>
      <w:sz w:val="20"/>
      <w:szCs w:val="20"/>
      <w:lang w:val="de-DE" w:eastAsia="de-DE"/>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413613"/>
    <w:pPr>
      <w:spacing w:after="0" w:line="240" w:lineRule="auto"/>
    </w:pPr>
    <w:rPr>
      <w:rFonts w:ascii="Times New Roman" w:hAnsi="Times New Roman" w:cs="Times New Roman"/>
      <w:color w:val="FFFFFF" w:themeColor="background1"/>
      <w:sz w:val="20"/>
      <w:szCs w:val="20"/>
      <w:lang w:val="de-DE" w:eastAsia="de-DE"/>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rsid w:val="00413613"/>
    <w:pPr>
      <w:spacing w:after="0" w:line="240" w:lineRule="auto"/>
    </w:pPr>
    <w:rPr>
      <w:rFonts w:ascii="Times New Roman" w:hAnsi="Times New Roman" w:cs="Times New Roman"/>
      <w:color w:val="FFFFFF" w:themeColor="background1"/>
      <w:sz w:val="20"/>
      <w:szCs w:val="20"/>
      <w:lang w:val="de-DE" w:eastAsia="de-DE"/>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ocumentMap">
    <w:name w:val="Document Map"/>
    <w:basedOn w:val="Normal"/>
    <w:link w:val="DocumentMapChar"/>
    <w:uiPriority w:val="99"/>
    <w:semiHidden/>
    <w:unhideWhenUsed/>
    <w:rsid w:val="00413613"/>
    <w:rPr>
      <w:rFonts w:ascii="Tahoma" w:hAnsi="Tahoma" w:cs="Tahoma"/>
      <w:sz w:val="16"/>
      <w:szCs w:val="16"/>
    </w:rPr>
  </w:style>
  <w:style w:type="character" w:customStyle="1" w:styleId="DocumentMapChar">
    <w:name w:val="Document Map Char"/>
    <w:basedOn w:val="DefaultParagraphFont"/>
    <w:link w:val="DocumentMap"/>
    <w:uiPriority w:val="99"/>
    <w:semiHidden/>
    <w:rsid w:val="00413613"/>
    <w:rPr>
      <w:rFonts w:ascii="Tahoma" w:eastAsia="Times New Roman" w:hAnsi="Tahoma" w:cs="Tahoma"/>
      <w:sz w:val="16"/>
      <w:szCs w:val="16"/>
      <w:lang w:val="de-DE" w:eastAsia="de-DE"/>
    </w:rPr>
  </w:style>
  <w:style w:type="character" w:styleId="EndnoteReference">
    <w:name w:val="endnote reference"/>
    <w:basedOn w:val="DefaultParagraphFont"/>
    <w:uiPriority w:val="99"/>
    <w:semiHidden/>
    <w:unhideWhenUsed/>
    <w:rsid w:val="00413613"/>
    <w:rPr>
      <w:vertAlign w:val="superscript"/>
    </w:rPr>
  </w:style>
  <w:style w:type="paragraph" w:styleId="EndnoteText">
    <w:name w:val="endnote text"/>
    <w:basedOn w:val="Normal"/>
    <w:link w:val="EndnoteTextChar"/>
    <w:uiPriority w:val="99"/>
    <w:semiHidden/>
    <w:unhideWhenUsed/>
    <w:rsid w:val="00413613"/>
    <w:rPr>
      <w:szCs w:val="20"/>
    </w:rPr>
  </w:style>
  <w:style w:type="character" w:customStyle="1" w:styleId="EndnoteTextChar">
    <w:name w:val="Endnote Text Char"/>
    <w:basedOn w:val="DefaultParagraphFont"/>
    <w:link w:val="EndnoteText"/>
    <w:uiPriority w:val="99"/>
    <w:semiHidden/>
    <w:rsid w:val="00413613"/>
    <w:rPr>
      <w:rFonts w:ascii="Henderson BCG Serif" w:eastAsia="Times New Roman" w:hAnsi="Henderson BCG Serif" w:cs="Times New Roman"/>
      <w:sz w:val="20"/>
      <w:szCs w:val="20"/>
      <w:lang w:val="de-DE" w:eastAsia="de-DE"/>
    </w:rPr>
  </w:style>
  <w:style w:type="character" w:styleId="FootnoteReference">
    <w:name w:val="footnote reference"/>
    <w:basedOn w:val="DefaultParagraphFont"/>
    <w:uiPriority w:val="99"/>
    <w:semiHidden/>
    <w:unhideWhenUsed/>
    <w:rsid w:val="00413613"/>
    <w:rPr>
      <w:vertAlign w:val="superscript"/>
    </w:rPr>
  </w:style>
  <w:style w:type="paragraph" w:styleId="FootnoteText">
    <w:name w:val="footnote text"/>
    <w:basedOn w:val="Normal"/>
    <w:link w:val="FootnoteTextChar"/>
    <w:uiPriority w:val="99"/>
    <w:semiHidden/>
    <w:unhideWhenUsed/>
    <w:rsid w:val="00413613"/>
    <w:rPr>
      <w:szCs w:val="20"/>
    </w:rPr>
  </w:style>
  <w:style w:type="character" w:customStyle="1" w:styleId="FootnoteTextChar">
    <w:name w:val="Footnote Text Char"/>
    <w:basedOn w:val="DefaultParagraphFont"/>
    <w:link w:val="FootnoteText"/>
    <w:uiPriority w:val="99"/>
    <w:semiHidden/>
    <w:rsid w:val="00413613"/>
    <w:rPr>
      <w:rFonts w:ascii="Henderson BCG Serif" w:eastAsia="Times New Roman" w:hAnsi="Henderson BCG Serif" w:cs="Times New Roman"/>
      <w:sz w:val="20"/>
      <w:szCs w:val="20"/>
      <w:lang w:val="de-DE" w:eastAsia="de-DE"/>
    </w:rPr>
  </w:style>
  <w:style w:type="paragraph" w:styleId="Index1">
    <w:name w:val="index 1"/>
    <w:basedOn w:val="Normal"/>
    <w:next w:val="Normal"/>
    <w:autoRedefine/>
    <w:uiPriority w:val="99"/>
    <w:semiHidden/>
    <w:unhideWhenUsed/>
    <w:rsid w:val="00413613"/>
    <w:pPr>
      <w:ind w:left="220" w:hanging="220"/>
    </w:pPr>
  </w:style>
  <w:style w:type="paragraph" w:styleId="Index2">
    <w:name w:val="index 2"/>
    <w:basedOn w:val="Normal"/>
    <w:next w:val="Normal"/>
    <w:autoRedefine/>
    <w:uiPriority w:val="99"/>
    <w:semiHidden/>
    <w:unhideWhenUsed/>
    <w:rsid w:val="00413613"/>
    <w:pPr>
      <w:ind w:left="440" w:hanging="220"/>
    </w:pPr>
  </w:style>
  <w:style w:type="paragraph" w:styleId="Index3">
    <w:name w:val="index 3"/>
    <w:basedOn w:val="Normal"/>
    <w:next w:val="Normal"/>
    <w:autoRedefine/>
    <w:uiPriority w:val="99"/>
    <w:semiHidden/>
    <w:unhideWhenUsed/>
    <w:rsid w:val="00413613"/>
    <w:pPr>
      <w:ind w:left="660" w:hanging="220"/>
    </w:pPr>
  </w:style>
  <w:style w:type="paragraph" w:styleId="Index4">
    <w:name w:val="index 4"/>
    <w:basedOn w:val="Normal"/>
    <w:next w:val="Normal"/>
    <w:autoRedefine/>
    <w:uiPriority w:val="99"/>
    <w:semiHidden/>
    <w:unhideWhenUsed/>
    <w:rsid w:val="00413613"/>
    <w:pPr>
      <w:ind w:left="880" w:hanging="220"/>
    </w:pPr>
  </w:style>
  <w:style w:type="paragraph" w:styleId="Index5">
    <w:name w:val="index 5"/>
    <w:basedOn w:val="Normal"/>
    <w:next w:val="Normal"/>
    <w:autoRedefine/>
    <w:uiPriority w:val="99"/>
    <w:semiHidden/>
    <w:unhideWhenUsed/>
    <w:rsid w:val="00413613"/>
    <w:pPr>
      <w:ind w:left="1100" w:hanging="220"/>
    </w:pPr>
  </w:style>
  <w:style w:type="paragraph" w:styleId="Index6">
    <w:name w:val="index 6"/>
    <w:basedOn w:val="Normal"/>
    <w:next w:val="Normal"/>
    <w:autoRedefine/>
    <w:uiPriority w:val="99"/>
    <w:semiHidden/>
    <w:unhideWhenUsed/>
    <w:rsid w:val="00413613"/>
    <w:pPr>
      <w:ind w:left="1320" w:hanging="220"/>
    </w:pPr>
  </w:style>
  <w:style w:type="paragraph" w:styleId="Index7">
    <w:name w:val="index 7"/>
    <w:basedOn w:val="Normal"/>
    <w:next w:val="Normal"/>
    <w:autoRedefine/>
    <w:uiPriority w:val="99"/>
    <w:semiHidden/>
    <w:unhideWhenUsed/>
    <w:rsid w:val="00413613"/>
    <w:pPr>
      <w:ind w:left="1540" w:hanging="220"/>
    </w:pPr>
  </w:style>
  <w:style w:type="paragraph" w:styleId="Index8">
    <w:name w:val="index 8"/>
    <w:basedOn w:val="Normal"/>
    <w:next w:val="Normal"/>
    <w:autoRedefine/>
    <w:uiPriority w:val="99"/>
    <w:semiHidden/>
    <w:unhideWhenUsed/>
    <w:rsid w:val="00413613"/>
    <w:pPr>
      <w:ind w:left="1760" w:hanging="220"/>
    </w:pPr>
  </w:style>
  <w:style w:type="paragraph" w:styleId="Index9">
    <w:name w:val="index 9"/>
    <w:basedOn w:val="Normal"/>
    <w:next w:val="Normal"/>
    <w:autoRedefine/>
    <w:uiPriority w:val="99"/>
    <w:semiHidden/>
    <w:unhideWhenUsed/>
    <w:rsid w:val="00413613"/>
    <w:pPr>
      <w:ind w:left="1980" w:hanging="220"/>
    </w:pPr>
  </w:style>
  <w:style w:type="paragraph" w:styleId="IndexHeading">
    <w:name w:val="index heading"/>
    <w:basedOn w:val="Normal"/>
    <w:next w:val="Index1"/>
    <w:uiPriority w:val="99"/>
    <w:semiHidden/>
    <w:unhideWhenUsed/>
    <w:rsid w:val="00413613"/>
    <w:rPr>
      <w:rFonts w:asciiTheme="majorHAnsi" w:eastAsiaTheme="majorEastAsia" w:hAnsiTheme="majorHAnsi" w:cstheme="majorBidi"/>
      <w:b/>
      <w:bCs/>
    </w:rPr>
  </w:style>
  <w:style w:type="table" w:styleId="LightGrid">
    <w:name w:val="Light Grid"/>
    <w:basedOn w:val="TableNormal"/>
    <w:uiPriority w:val="62"/>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413613"/>
    <w:pPr>
      <w:spacing w:after="0" w:line="240" w:lineRule="auto"/>
    </w:pPr>
    <w:rPr>
      <w:rFonts w:ascii="Times New Roman" w:hAnsi="Times New Roman" w:cs="Times New Roman"/>
      <w:color w:val="000000" w:themeColor="text1" w:themeShade="BF"/>
      <w:sz w:val="20"/>
      <w:szCs w:val="20"/>
      <w:lang w:val="de-DE" w:eastAsia="de-D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13613"/>
    <w:pPr>
      <w:spacing w:after="0" w:line="240" w:lineRule="auto"/>
    </w:pPr>
    <w:rPr>
      <w:rFonts w:ascii="Times New Roman" w:hAnsi="Times New Roman" w:cs="Times New Roman"/>
      <w:color w:val="2E74B5" w:themeColor="accent1" w:themeShade="BF"/>
      <w:sz w:val="20"/>
      <w:szCs w:val="20"/>
      <w:lang w:val="de-DE" w:eastAsia="de-DE"/>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413613"/>
    <w:pPr>
      <w:spacing w:after="0" w:line="240" w:lineRule="auto"/>
    </w:pPr>
    <w:rPr>
      <w:rFonts w:ascii="Times New Roman" w:hAnsi="Times New Roman" w:cs="Times New Roman"/>
      <w:color w:val="C45911" w:themeColor="accent2" w:themeShade="BF"/>
      <w:sz w:val="20"/>
      <w:szCs w:val="20"/>
      <w:lang w:val="de-DE" w:eastAsia="de-DE"/>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413613"/>
    <w:pPr>
      <w:spacing w:after="0" w:line="240" w:lineRule="auto"/>
    </w:pPr>
    <w:rPr>
      <w:rFonts w:ascii="Times New Roman" w:hAnsi="Times New Roman" w:cs="Times New Roman"/>
      <w:color w:val="7B7B7B" w:themeColor="accent3" w:themeShade="BF"/>
      <w:sz w:val="20"/>
      <w:szCs w:val="20"/>
      <w:lang w:val="de-DE" w:eastAsia="de-DE"/>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413613"/>
    <w:pPr>
      <w:spacing w:after="0" w:line="240" w:lineRule="auto"/>
    </w:pPr>
    <w:rPr>
      <w:rFonts w:ascii="Times New Roman" w:hAnsi="Times New Roman" w:cs="Times New Roman"/>
      <w:color w:val="BF8F00" w:themeColor="accent4" w:themeShade="BF"/>
      <w:sz w:val="20"/>
      <w:szCs w:val="20"/>
      <w:lang w:val="de-DE" w:eastAsia="de-DE"/>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413613"/>
    <w:pPr>
      <w:spacing w:after="0" w:line="240" w:lineRule="auto"/>
    </w:pPr>
    <w:rPr>
      <w:rFonts w:ascii="Times New Roman" w:hAnsi="Times New Roman" w:cs="Times New Roman"/>
      <w:color w:val="2F5496" w:themeColor="accent5" w:themeShade="BF"/>
      <w:sz w:val="20"/>
      <w:szCs w:val="20"/>
      <w:lang w:val="de-DE" w:eastAsia="de-DE"/>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rsid w:val="00413613"/>
    <w:pPr>
      <w:spacing w:after="0" w:line="240" w:lineRule="auto"/>
    </w:pPr>
    <w:rPr>
      <w:rFonts w:ascii="Times New Roman" w:hAnsi="Times New Roman" w:cs="Times New Roman"/>
      <w:color w:val="538135" w:themeColor="accent6" w:themeShade="BF"/>
      <w:sz w:val="20"/>
      <w:szCs w:val="20"/>
      <w:lang w:val="de-DE" w:eastAsia="de-DE"/>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MacroText">
    <w:name w:val="macro"/>
    <w:link w:val="MacroTextChar"/>
    <w:uiPriority w:val="99"/>
    <w:semiHidden/>
    <w:unhideWhenUsed/>
    <w:rsid w:val="0041361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Times New Roman"/>
      <w:sz w:val="20"/>
      <w:szCs w:val="20"/>
      <w:lang w:val="de-DE" w:eastAsia="de-DE"/>
    </w:rPr>
  </w:style>
  <w:style w:type="character" w:customStyle="1" w:styleId="MacroTextChar">
    <w:name w:val="Macro Text Char"/>
    <w:basedOn w:val="DefaultParagraphFont"/>
    <w:link w:val="MacroText"/>
    <w:uiPriority w:val="99"/>
    <w:semiHidden/>
    <w:rsid w:val="00413613"/>
    <w:rPr>
      <w:rFonts w:ascii="Consolas" w:eastAsia="Times New Roman" w:hAnsi="Consolas" w:cs="Times New Roman"/>
      <w:sz w:val="20"/>
      <w:szCs w:val="20"/>
      <w:lang w:val="de-DE" w:eastAsia="de-DE"/>
    </w:rPr>
  </w:style>
  <w:style w:type="table" w:styleId="MediumGrid1">
    <w:name w:val="Medium Grid 1"/>
    <w:basedOn w:val="TableNormal"/>
    <w:uiPriority w:val="67"/>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413613"/>
    <w:pPr>
      <w:spacing w:after="0" w:line="240" w:lineRule="auto"/>
    </w:pPr>
    <w:rPr>
      <w:rFonts w:asciiTheme="majorHAnsi" w:eastAsiaTheme="majorEastAsia" w:hAnsiTheme="majorHAnsi" w:cstheme="majorBidi"/>
      <w:color w:val="000000" w:themeColor="text1"/>
      <w:sz w:val="20"/>
      <w:szCs w:val="20"/>
      <w:lang w:val="de-DE" w:eastAsia="de-D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413613"/>
    <w:pPr>
      <w:spacing w:after="0" w:line="240" w:lineRule="auto"/>
    </w:pPr>
    <w:rPr>
      <w:rFonts w:asciiTheme="majorHAnsi" w:eastAsiaTheme="majorEastAsia" w:hAnsiTheme="majorHAnsi" w:cstheme="majorBidi"/>
      <w:color w:val="000000" w:themeColor="text1"/>
      <w:sz w:val="20"/>
      <w:szCs w:val="20"/>
      <w:lang w:val="de-DE" w:eastAsia="de-DE"/>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413613"/>
    <w:pPr>
      <w:spacing w:after="0" w:line="240" w:lineRule="auto"/>
    </w:pPr>
    <w:rPr>
      <w:rFonts w:asciiTheme="majorHAnsi" w:eastAsiaTheme="majorEastAsia" w:hAnsiTheme="majorHAnsi" w:cstheme="majorBidi"/>
      <w:color w:val="000000" w:themeColor="text1"/>
      <w:sz w:val="20"/>
      <w:szCs w:val="20"/>
      <w:lang w:val="de-DE" w:eastAsia="de-D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413613"/>
    <w:pPr>
      <w:spacing w:after="0" w:line="240" w:lineRule="auto"/>
    </w:pPr>
    <w:rPr>
      <w:rFonts w:asciiTheme="majorHAnsi" w:eastAsiaTheme="majorEastAsia" w:hAnsiTheme="majorHAnsi" w:cstheme="majorBidi"/>
      <w:color w:val="000000" w:themeColor="text1"/>
      <w:sz w:val="20"/>
      <w:szCs w:val="20"/>
      <w:lang w:val="de-DE" w:eastAsia="de-D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413613"/>
    <w:pPr>
      <w:spacing w:after="0" w:line="240" w:lineRule="auto"/>
    </w:pPr>
    <w:rPr>
      <w:rFonts w:asciiTheme="majorHAnsi" w:eastAsiaTheme="majorEastAsia" w:hAnsiTheme="majorHAnsi" w:cstheme="majorBidi"/>
      <w:color w:val="000000" w:themeColor="text1"/>
      <w:sz w:val="20"/>
      <w:szCs w:val="20"/>
      <w:lang w:val="de-DE" w:eastAsia="de-D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413613"/>
    <w:pPr>
      <w:spacing w:after="0" w:line="240" w:lineRule="auto"/>
    </w:pPr>
    <w:rPr>
      <w:rFonts w:asciiTheme="majorHAnsi" w:eastAsiaTheme="majorEastAsia" w:hAnsiTheme="majorHAnsi" w:cstheme="majorBidi"/>
      <w:color w:val="000000" w:themeColor="text1"/>
      <w:sz w:val="20"/>
      <w:szCs w:val="20"/>
      <w:lang w:val="de-DE" w:eastAsia="de-DE"/>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413613"/>
    <w:pPr>
      <w:spacing w:after="0" w:line="240" w:lineRule="auto"/>
    </w:pPr>
    <w:rPr>
      <w:rFonts w:asciiTheme="majorHAnsi" w:eastAsiaTheme="majorEastAsia" w:hAnsiTheme="majorHAnsi" w:cstheme="majorBidi"/>
      <w:color w:val="000000" w:themeColor="text1"/>
      <w:sz w:val="20"/>
      <w:szCs w:val="20"/>
      <w:lang w:val="de-DE" w:eastAsia="de-D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rsid w:val="00413613"/>
    <w:pPr>
      <w:spacing w:after="0" w:line="240" w:lineRule="auto"/>
    </w:pPr>
    <w:rPr>
      <w:rFonts w:ascii="Times New Roman" w:hAnsi="Times New Roman" w:cs="Times New Roman"/>
      <w:color w:val="000000" w:themeColor="text1"/>
      <w:sz w:val="20"/>
      <w:szCs w:val="20"/>
      <w:lang w:val="de-DE" w:eastAsia="de-DE"/>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413613"/>
    <w:pPr>
      <w:spacing w:after="0" w:line="240" w:lineRule="auto"/>
    </w:pPr>
    <w:rPr>
      <w:rFonts w:asciiTheme="majorHAnsi" w:eastAsiaTheme="majorEastAsia" w:hAnsiTheme="majorHAnsi" w:cstheme="majorBidi"/>
      <w:color w:val="000000" w:themeColor="text1"/>
      <w:sz w:val="20"/>
      <w:szCs w:val="20"/>
      <w:lang w:val="de-DE" w:eastAsia="de-D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413613"/>
    <w:pPr>
      <w:spacing w:after="0" w:line="240" w:lineRule="auto"/>
    </w:pPr>
    <w:rPr>
      <w:rFonts w:asciiTheme="majorHAnsi" w:eastAsiaTheme="majorEastAsia" w:hAnsiTheme="majorHAnsi" w:cstheme="majorBidi"/>
      <w:color w:val="000000" w:themeColor="text1"/>
      <w:sz w:val="20"/>
      <w:szCs w:val="20"/>
      <w:lang w:val="de-DE" w:eastAsia="de-DE"/>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413613"/>
    <w:pPr>
      <w:spacing w:after="0" w:line="240" w:lineRule="auto"/>
    </w:pPr>
    <w:rPr>
      <w:rFonts w:asciiTheme="majorHAnsi" w:eastAsiaTheme="majorEastAsia" w:hAnsiTheme="majorHAnsi" w:cstheme="majorBidi"/>
      <w:color w:val="000000" w:themeColor="text1"/>
      <w:sz w:val="20"/>
      <w:szCs w:val="20"/>
      <w:lang w:val="de-DE" w:eastAsia="de-D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413613"/>
    <w:pPr>
      <w:spacing w:after="0" w:line="240" w:lineRule="auto"/>
    </w:pPr>
    <w:rPr>
      <w:rFonts w:asciiTheme="majorHAnsi" w:eastAsiaTheme="majorEastAsia" w:hAnsiTheme="majorHAnsi" w:cstheme="majorBidi"/>
      <w:color w:val="000000" w:themeColor="text1"/>
      <w:sz w:val="20"/>
      <w:szCs w:val="20"/>
      <w:lang w:val="de-DE" w:eastAsia="de-D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413613"/>
    <w:pPr>
      <w:spacing w:after="0" w:line="240" w:lineRule="auto"/>
    </w:pPr>
    <w:rPr>
      <w:rFonts w:asciiTheme="majorHAnsi" w:eastAsiaTheme="majorEastAsia" w:hAnsiTheme="majorHAnsi" w:cstheme="majorBidi"/>
      <w:color w:val="000000" w:themeColor="text1"/>
      <w:sz w:val="20"/>
      <w:szCs w:val="20"/>
      <w:lang w:val="de-DE" w:eastAsia="de-D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413613"/>
    <w:pPr>
      <w:spacing w:after="0" w:line="240" w:lineRule="auto"/>
    </w:pPr>
    <w:rPr>
      <w:rFonts w:asciiTheme="majorHAnsi" w:eastAsiaTheme="majorEastAsia" w:hAnsiTheme="majorHAnsi" w:cstheme="majorBidi"/>
      <w:color w:val="000000" w:themeColor="text1"/>
      <w:sz w:val="20"/>
      <w:szCs w:val="20"/>
      <w:lang w:val="de-DE" w:eastAsia="de-DE"/>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413613"/>
    <w:pPr>
      <w:spacing w:after="0" w:line="240" w:lineRule="auto"/>
    </w:pPr>
    <w:rPr>
      <w:rFonts w:asciiTheme="majorHAnsi" w:eastAsiaTheme="majorEastAsia" w:hAnsiTheme="majorHAnsi" w:cstheme="majorBidi"/>
      <w:color w:val="000000" w:themeColor="text1"/>
      <w:sz w:val="20"/>
      <w:szCs w:val="20"/>
      <w:lang w:val="de-DE" w:eastAsia="de-D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413613"/>
    <w:pPr>
      <w:spacing w:after="0" w:line="240" w:lineRule="auto"/>
    </w:pPr>
    <w:rPr>
      <w:rFonts w:ascii="Times New Roman" w:hAnsi="Times New Roman" w:cs="Times New Roman"/>
      <w:sz w:val="20"/>
      <w:szCs w:val="20"/>
      <w:lang w:val="de-DE" w:eastAsia="de-D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PlaceholderText">
    <w:name w:val="Placeholder Text"/>
    <w:basedOn w:val="DefaultParagraphFont"/>
    <w:uiPriority w:val="99"/>
    <w:semiHidden/>
    <w:rsid w:val="00413613"/>
    <w:rPr>
      <w:color w:val="808080"/>
    </w:rPr>
  </w:style>
  <w:style w:type="paragraph" w:styleId="TableofAuthorities">
    <w:name w:val="table of authorities"/>
    <w:basedOn w:val="Normal"/>
    <w:next w:val="Normal"/>
    <w:uiPriority w:val="99"/>
    <w:semiHidden/>
    <w:unhideWhenUsed/>
    <w:rsid w:val="00413613"/>
    <w:pPr>
      <w:ind w:left="220" w:hanging="220"/>
    </w:pPr>
  </w:style>
  <w:style w:type="paragraph" w:styleId="TableofFigures">
    <w:name w:val="table of figures"/>
    <w:basedOn w:val="Normal"/>
    <w:next w:val="Normal"/>
    <w:uiPriority w:val="99"/>
    <w:semiHidden/>
    <w:unhideWhenUsed/>
    <w:rsid w:val="00413613"/>
  </w:style>
  <w:style w:type="paragraph" w:styleId="TOAHeading">
    <w:name w:val="toa heading"/>
    <w:basedOn w:val="Normal"/>
    <w:next w:val="Normal"/>
    <w:uiPriority w:val="99"/>
    <w:semiHidden/>
    <w:unhideWhenUsed/>
    <w:rsid w:val="00413613"/>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rsid w:val="00413613"/>
    <w:pPr>
      <w:spacing w:after="100"/>
    </w:pPr>
  </w:style>
  <w:style w:type="paragraph" w:styleId="TOC2">
    <w:name w:val="toc 2"/>
    <w:basedOn w:val="Normal"/>
    <w:next w:val="Normal"/>
    <w:autoRedefine/>
    <w:uiPriority w:val="39"/>
    <w:unhideWhenUsed/>
    <w:rsid w:val="00413613"/>
    <w:pPr>
      <w:spacing w:after="100"/>
      <w:ind w:left="220"/>
    </w:pPr>
  </w:style>
  <w:style w:type="paragraph" w:styleId="TOC3">
    <w:name w:val="toc 3"/>
    <w:basedOn w:val="Normal"/>
    <w:next w:val="Normal"/>
    <w:autoRedefine/>
    <w:uiPriority w:val="39"/>
    <w:semiHidden/>
    <w:unhideWhenUsed/>
    <w:rsid w:val="00413613"/>
    <w:pPr>
      <w:spacing w:after="100"/>
      <w:ind w:left="440"/>
    </w:pPr>
  </w:style>
  <w:style w:type="paragraph" w:styleId="TOC4">
    <w:name w:val="toc 4"/>
    <w:basedOn w:val="Normal"/>
    <w:next w:val="Normal"/>
    <w:autoRedefine/>
    <w:uiPriority w:val="39"/>
    <w:semiHidden/>
    <w:unhideWhenUsed/>
    <w:rsid w:val="00413613"/>
    <w:pPr>
      <w:spacing w:after="100"/>
      <w:ind w:left="660"/>
    </w:pPr>
  </w:style>
  <w:style w:type="paragraph" w:styleId="TOC5">
    <w:name w:val="toc 5"/>
    <w:basedOn w:val="Normal"/>
    <w:next w:val="Normal"/>
    <w:autoRedefine/>
    <w:uiPriority w:val="39"/>
    <w:semiHidden/>
    <w:unhideWhenUsed/>
    <w:rsid w:val="00413613"/>
    <w:pPr>
      <w:spacing w:after="100"/>
      <w:ind w:left="880"/>
    </w:pPr>
  </w:style>
  <w:style w:type="paragraph" w:styleId="TOC6">
    <w:name w:val="toc 6"/>
    <w:basedOn w:val="Normal"/>
    <w:next w:val="Normal"/>
    <w:autoRedefine/>
    <w:uiPriority w:val="39"/>
    <w:semiHidden/>
    <w:unhideWhenUsed/>
    <w:rsid w:val="00413613"/>
    <w:pPr>
      <w:spacing w:after="100"/>
      <w:ind w:left="1100"/>
    </w:pPr>
  </w:style>
  <w:style w:type="paragraph" w:styleId="TOC7">
    <w:name w:val="toc 7"/>
    <w:basedOn w:val="Normal"/>
    <w:next w:val="Normal"/>
    <w:autoRedefine/>
    <w:uiPriority w:val="39"/>
    <w:semiHidden/>
    <w:unhideWhenUsed/>
    <w:rsid w:val="00413613"/>
    <w:pPr>
      <w:spacing w:after="100"/>
      <w:ind w:left="1320"/>
    </w:pPr>
  </w:style>
  <w:style w:type="paragraph" w:styleId="TOC8">
    <w:name w:val="toc 8"/>
    <w:basedOn w:val="Normal"/>
    <w:next w:val="Normal"/>
    <w:autoRedefine/>
    <w:uiPriority w:val="39"/>
    <w:semiHidden/>
    <w:unhideWhenUsed/>
    <w:rsid w:val="00413613"/>
    <w:pPr>
      <w:spacing w:after="100"/>
      <w:ind w:left="1540"/>
    </w:pPr>
  </w:style>
  <w:style w:type="paragraph" w:styleId="TOC9">
    <w:name w:val="toc 9"/>
    <w:basedOn w:val="Normal"/>
    <w:next w:val="Normal"/>
    <w:autoRedefine/>
    <w:uiPriority w:val="39"/>
    <w:semiHidden/>
    <w:unhideWhenUsed/>
    <w:rsid w:val="00413613"/>
    <w:pPr>
      <w:spacing w:after="100"/>
      <w:ind w:left="1760"/>
    </w:pPr>
  </w:style>
  <w:style w:type="paragraph" w:styleId="TOCHeading">
    <w:name w:val="TOC Heading"/>
    <w:basedOn w:val="Heading1"/>
    <w:next w:val="Normal"/>
    <w:uiPriority w:val="39"/>
    <w:unhideWhenUsed/>
    <w:qFormat/>
    <w:rsid w:val="00F06FD9"/>
    <w:pPr>
      <w:outlineLvl w:val="9"/>
    </w:pPr>
  </w:style>
  <w:style w:type="paragraph" w:styleId="BalloonText">
    <w:name w:val="Balloon Text"/>
    <w:basedOn w:val="Normal"/>
    <w:link w:val="BalloonTextChar"/>
    <w:uiPriority w:val="99"/>
    <w:semiHidden/>
    <w:unhideWhenUsed/>
    <w:rsid w:val="0041361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3613"/>
    <w:rPr>
      <w:rFonts w:ascii="Segoe UI" w:eastAsia="Times New Roman" w:hAnsi="Segoe UI" w:cs="Segoe UI"/>
      <w:sz w:val="18"/>
      <w:szCs w:val="18"/>
      <w:lang w:val="de-DE" w:eastAsia="de-DE"/>
    </w:rPr>
  </w:style>
  <w:style w:type="character" w:styleId="BookTitle">
    <w:name w:val="Book Title"/>
    <w:basedOn w:val="DefaultParagraphFont"/>
    <w:uiPriority w:val="33"/>
    <w:qFormat/>
    <w:rsid w:val="00F06FD9"/>
    <w:rPr>
      <w:b/>
      <w:bCs/>
      <w:smallCaps/>
      <w:spacing w:val="10"/>
    </w:rPr>
  </w:style>
  <w:style w:type="character" w:styleId="Emphasis">
    <w:name w:val="Emphasis"/>
    <w:basedOn w:val="DefaultParagraphFont"/>
    <w:uiPriority w:val="20"/>
    <w:qFormat/>
    <w:rsid w:val="00F06FD9"/>
    <w:rPr>
      <w:i/>
      <w:iCs/>
    </w:rPr>
  </w:style>
  <w:style w:type="character" w:styleId="IntenseEmphasis">
    <w:name w:val="Intense Emphasis"/>
    <w:basedOn w:val="DefaultParagraphFont"/>
    <w:uiPriority w:val="21"/>
    <w:qFormat/>
    <w:rsid w:val="00F06FD9"/>
    <w:rPr>
      <w:b/>
      <w:bCs/>
      <w:i/>
      <w:iCs/>
    </w:rPr>
  </w:style>
  <w:style w:type="paragraph" w:styleId="IntenseQuote">
    <w:name w:val="Intense Quote"/>
    <w:basedOn w:val="Normal"/>
    <w:next w:val="Normal"/>
    <w:link w:val="IntenseQuoteChar"/>
    <w:uiPriority w:val="30"/>
    <w:qFormat/>
    <w:rsid w:val="00F06FD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06FD9"/>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F06FD9"/>
    <w:rPr>
      <w:b/>
      <w:bCs/>
      <w:smallCaps/>
      <w:color w:val="44546A" w:themeColor="text2"/>
      <w:u w:val="single"/>
    </w:rPr>
  </w:style>
  <w:style w:type="paragraph" w:styleId="ListParagraph">
    <w:name w:val="List Paragraph"/>
    <w:basedOn w:val="Normal"/>
    <w:link w:val="ListParagraphChar"/>
    <w:uiPriority w:val="34"/>
    <w:qFormat/>
    <w:rsid w:val="00D632E6"/>
    <w:pPr>
      <w:ind w:left="720"/>
      <w:contextualSpacing/>
    </w:pPr>
  </w:style>
  <w:style w:type="paragraph" w:styleId="NoSpacing">
    <w:name w:val="No Spacing"/>
    <w:link w:val="NoSpacingChar"/>
    <w:uiPriority w:val="1"/>
    <w:qFormat/>
    <w:rsid w:val="00F06FD9"/>
    <w:pPr>
      <w:spacing w:after="0" w:line="240" w:lineRule="auto"/>
    </w:pPr>
  </w:style>
  <w:style w:type="paragraph" w:styleId="Quote">
    <w:name w:val="Quote"/>
    <w:basedOn w:val="Normal"/>
    <w:next w:val="Normal"/>
    <w:link w:val="QuoteChar"/>
    <w:uiPriority w:val="29"/>
    <w:qFormat/>
    <w:rsid w:val="00F06FD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06FD9"/>
    <w:rPr>
      <w:color w:val="44546A" w:themeColor="text2"/>
      <w:sz w:val="24"/>
      <w:szCs w:val="24"/>
    </w:rPr>
  </w:style>
  <w:style w:type="character" w:styleId="Strong">
    <w:name w:val="Strong"/>
    <w:basedOn w:val="DefaultParagraphFont"/>
    <w:uiPriority w:val="22"/>
    <w:qFormat/>
    <w:rsid w:val="00F06FD9"/>
    <w:rPr>
      <w:b/>
      <w:bCs/>
    </w:rPr>
  </w:style>
  <w:style w:type="paragraph" w:styleId="Subtitle">
    <w:name w:val="Subtitle"/>
    <w:basedOn w:val="Normal"/>
    <w:next w:val="Normal"/>
    <w:link w:val="SubtitleChar"/>
    <w:uiPriority w:val="11"/>
    <w:qFormat/>
    <w:rsid w:val="00F06FD9"/>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F06FD9"/>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F06FD9"/>
    <w:rPr>
      <w:i/>
      <w:iCs/>
      <w:color w:val="595959" w:themeColor="text1" w:themeTint="A6"/>
    </w:rPr>
  </w:style>
  <w:style w:type="character" w:styleId="SubtleReference">
    <w:name w:val="Subtle Reference"/>
    <w:basedOn w:val="DefaultParagraphFont"/>
    <w:uiPriority w:val="31"/>
    <w:qFormat/>
    <w:rsid w:val="00F06FD9"/>
    <w:rPr>
      <w:smallCaps/>
      <w:color w:val="595959" w:themeColor="text1" w:themeTint="A6"/>
      <w:u w:val="none" w:color="7F7F7F" w:themeColor="text1" w:themeTint="80"/>
      <w:bdr w:val="none" w:sz="0" w:space="0" w:color="auto"/>
    </w:rPr>
  </w:style>
  <w:style w:type="paragraph" w:styleId="Title">
    <w:name w:val="Title"/>
    <w:basedOn w:val="Normal"/>
    <w:next w:val="Normal"/>
    <w:link w:val="TitleChar"/>
    <w:uiPriority w:val="10"/>
    <w:qFormat/>
    <w:rsid w:val="00F06FD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06FD9"/>
    <w:rPr>
      <w:rFonts w:asciiTheme="majorHAnsi" w:eastAsiaTheme="majorEastAsia" w:hAnsiTheme="majorHAnsi" w:cstheme="majorBidi"/>
      <w:caps/>
      <w:color w:val="44546A" w:themeColor="text2"/>
      <w:spacing w:val="-15"/>
      <w:sz w:val="72"/>
      <w:szCs w:val="72"/>
    </w:rPr>
  </w:style>
  <w:style w:type="paragraph" w:styleId="Revision">
    <w:name w:val="Revision"/>
    <w:hidden/>
    <w:uiPriority w:val="99"/>
    <w:semiHidden/>
    <w:rsid w:val="004D334B"/>
    <w:pPr>
      <w:spacing w:after="0" w:line="240" w:lineRule="auto"/>
    </w:pPr>
    <w:rPr>
      <w:rFonts w:ascii="Henderson BCG Serif" w:eastAsia="Times New Roman" w:hAnsi="Henderson BCG Serif" w:cs="Times New Roman"/>
      <w:szCs w:val="24"/>
      <w:lang w:eastAsia="de-DE"/>
    </w:rPr>
  </w:style>
  <w:style w:type="table" w:customStyle="1" w:styleId="TableGrid10">
    <w:name w:val="Table Grid1"/>
    <w:basedOn w:val="TableNormal"/>
    <w:next w:val="TableGrid"/>
    <w:uiPriority w:val="39"/>
    <w:rsid w:val="008B3C82"/>
    <w:pPr>
      <w:spacing w:after="0" w:line="240" w:lineRule="auto"/>
      <w:jc w:val="both"/>
    </w:pPr>
    <w:rPr>
      <w:rFonts w:ascii="Times New Roman" w:eastAsia="Times New Roman" w:hAnsi="Times New Roman" w:cs="Times New Roman"/>
      <w:sz w:val="20"/>
      <w:szCs w:val="20"/>
      <w:lang w:val="en-US"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632E6"/>
  </w:style>
  <w:style w:type="paragraph" w:customStyle="1" w:styleId="BodyTextCenter">
    <w:name w:val="Body Text Center"/>
    <w:basedOn w:val="Normal"/>
    <w:rsid w:val="00C831C0"/>
    <w:pPr>
      <w:spacing w:after="200"/>
      <w:jc w:val="center"/>
    </w:pPr>
  </w:style>
  <w:style w:type="character" w:styleId="Mention">
    <w:name w:val="Mention"/>
    <w:basedOn w:val="DefaultParagraphFont"/>
    <w:uiPriority w:val="99"/>
    <w:unhideWhenUsed/>
    <w:rsid w:val="008F1DAF"/>
    <w:rPr>
      <w:color w:val="2B579A"/>
      <w:shd w:val="clear" w:color="auto" w:fill="E6E6E6"/>
    </w:rPr>
  </w:style>
  <w:style w:type="character" w:customStyle="1" w:styleId="font341">
    <w:name w:val="font341"/>
    <w:basedOn w:val="DefaultParagraphFont"/>
    <w:rsid w:val="000570A7"/>
    <w:rPr>
      <w:rFonts w:ascii="Calibri" w:hAnsi="Calibri" w:cs="Calibri" w:hint="default"/>
      <w:b w:val="0"/>
      <w:bCs w:val="0"/>
      <w:i w:val="0"/>
      <w:iCs w:val="0"/>
      <w:color w:val="auto"/>
      <w:sz w:val="20"/>
      <w:szCs w:val="20"/>
      <w:u w:val="single"/>
    </w:rPr>
  </w:style>
  <w:style w:type="character" w:customStyle="1" w:styleId="font411">
    <w:name w:val="font411"/>
    <w:basedOn w:val="DefaultParagraphFont"/>
    <w:rsid w:val="000570A7"/>
    <w:rPr>
      <w:rFonts w:ascii="Calibri" w:hAnsi="Calibri" w:cs="Calibri" w:hint="default"/>
      <w:b/>
      <w:bCs/>
      <w:i w:val="0"/>
      <w:iCs w:val="0"/>
      <w:strike w:val="0"/>
      <w:dstrike w:val="0"/>
      <w:color w:val="000000"/>
      <w:sz w:val="20"/>
      <w:szCs w:val="20"/>
      <w:u w:val="none"/>
      <w:effect w:val="none"/>
    </w:rPr>
  </w:style>
  <w:style w:type="character" w:customStyle="1" w:styleId="font401">
    <w:name w:val="font401"/>
    <w:basedOn w:val="DefaultParagraphFont"/>
    <w:rsid w:val="000570A7"/>
    <w:rPr>
      <w:rFonts w:ascii="Calibri" w:hAnsi="Calibri" w:cs="Calibri" w:hint="default"/>
      <w:b w:val="0"/>
      <w:bCs w:val="0"/>
      <w:i w:val="0"/>
      <w:iCs w:val="0"/>
      <w:strike w:val="0"/>
      <w:dstrike w:val="0"/>
      <w:color w:val="000000"/>
      <w:sz w:val="20"/>
      <w:szCs w:val="20"/>
      <w:u w:val="none"/>
      <w:effect w:val="none"/>
    </w:rPr>
  </w:style>
  <w:style w:type="character" w:customStyle="1" w:styleId="font421">
    <w:name w:val="font421"/>
    <w:basedOn w:val="DefaultParagraphFont"/>
    <w:rsid w:val="000570A7"/>
    <w:rPr>
      <w:rFonts w:ascii="Calibri" w:hAnsi="Calibri" w:cs="Calibri" w:hint="default"/>
      <w:b w:val="0"/>
      <w:bCs w:val="0"/>
      <w:i w:val="0"/>
      <w:iCs w:val="0"/>
      <w:color w:val="000000"/>
      <w:sz w:val="20"/>
      <w:szCs w:val="20"/>
      <w:u w:val="single"/>
    </w:rPr>
  </w:style>
  <w:style w:type="character" w:customStyle="1" w:styleId="font261">
    <w:name w:val="font261"/>
    <w:basedOn w:val="DefaultParagraphFont"/>
    <w:rsid w:val="000570A7"/>
    <w:rPr>
      <w:rFonts w:ascii="Calibri" w:hAnsi="Calibri" w:cs="Calibri" w:hint="default"/>
      <w:b w:val="0"/>
      <w:bCs w:val="0"/>
      <w:i w:val="0"/>
      <w:iCs w:val="0"/>
      <w:strike w:val="0"/>
      <w:dstrike w:val="0"/>
      <w:color w:val="auto"/>
      <w:sz w:val="20"/>
      <w:szCs w:val="20"/>
      <w:u w:val="none"/>
      <w:effect w:val="none"/>
    </w:rPr>
  </w:style>
  <w:style w:type="character" w:styleId="UnresolvedMention">
    <w:name w:val="Unresolved Mention"/>
    <w:basedOn w:val="DefaultParagraphFont"/>
    <w:uiPriority w:val="99"/>
    <w:semiHidden/>
    <w:unhideWhenUsed/>
    <w:rsid w:val="00164F81"/>
    <w:rPr>
      <w:color w:val="605E5C"/>
      <w:shd w:val="clear" w:color="auto" w:fill="E1DFDD"/>
    </w:rPr>
  </w:style>
  <w:style w:type="table" w:customStyle="1" w:styleId="TableGrid20">
    <w:name w:val="Table Grid2"/>
    <w:basedOn w:val="TableNormal"/>
    <w:next w:val="TableGrid"/>
    <w:uiPriority w:val="39"/>
    <w:rsid w:val="00714D2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714D22"/>
    <w:pPr>
      <w:spacing w:after="0" w:line="240" w:lineRule="auto"/>
      <w:jc w:val="both"/>
    </w:pPr>
    <w:rPr>
      <w:rFonts w:ascii="Times New Roman" w:eastAsia="Times New Roman" w:hAnsi="Times New Roman" w:cs="Times New Roman"/>
      <w:sz w:val="20"/>
      <w:szCs w:val="20"/>
      <w:lang w:val="en-US"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51">
    <w:name w:val="Grid Table 3 - Accent 51"/>
    <w:basedOn w:val="TableNormal"/>
    <w:next w:val="GridTable3-Accent5"/>
    <w:uiPriority w:val="48"/>
    <w:rsid w:val="00714D22"/>
    <w:pPr>
      <w:spacing w:after="0" w:line="240" w:lineRule="auto"/>
    </w:pPr>
    <w:rPr>
      <w:lang w:val="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3-Accent5">
    <w:name w:val="Grid Table 3 Accent 5"/>
    <w:basedOn w:val="TableNormal"/>
    <w:uiPriority w:val="48"/>
    <w:rsid w:val="00714D2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customStyle="1" w:styleId="Style1">
    <w:name w:val="Style1"/>
    <w:basedOn w:val="DefaultParagraphFont"/>
    <w:uiPriority w:val="1"/>
    <w:rsid w:val="00E92DDE"/>
    <w:rPr>
      <w:rFonts w:ascii="Trebuchet MS" w:hAnsi="Trebuchet MS"/>
      <w:sz w:val="20"/>
    </w:rPr>
  </w:style>
  <w:style w:type="character" w:customStyle="1" w:styleId="ui-provider">
    <w:name w:val="ui-provider"/>
    <w:basedOn w:val="DefaultParagraphFont"/>
    <w:rsid w:val="00610975"/>
  </w:style>
  <w:style w:type="character" w:customStyle="1" w:styleId="gmail-apple-converted-space">
    <w:name w:val="gmail-apple-converted-space"/>
    <w:basedOn w:val="DefaultParagraphFont"/>
    <w:rsid w:val="0023021F"/>
  </w:style>
  <w:style w:type="character" w:customStyle="1" w:styleId="apple-converted-space">
    <w:name w:val="apple-converted-space"/>
    <w:basedOn w:val="DefaultParagraphFont"/>
    <w:rsid w:val="0023021F"/>
  </w:style>
  <w:style w:type="character" w:customStyle="1" w:styleId="NoSpacingChar">
    <w:name w:val="No Spacing Char"/>
    <w:basedOn w:val="DefaultParagraphFont"/>
    <w:link w:val="NoSpacing"/>
    <w:uiPriority w:val="1"/>
    <w:rsid w:val="009348DF"/>
  </w:style>
  <w:style w:type="character" w:customStyle="1" w:styleId="normaltextrun">
    <w:name w:val="normaltextrun"/>
    <w:basedOn w:val="DefaultParagraphFont"/>
    <w:rsid w:val="002651C2"/>
  </w:style>
  <w:style w:type="character" w:customStyle="1" w:styleId="eop">
    <w:name w:val="eop"/>
    <w:basedOn w:val="DefaultParagraphFont"/>
    <w:rsid w:val="00265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7335">
      <w:bodyDiv w:val="1"/>
      <w:marLeft w:val="0"/>
      <w:marRight w:val="0"/>
      <w:marTop w:val="0"/>
      <w:marBottom w:val="0"/>
      <w:divBdr>
        <w:top w:val="none" w:sz="0" w:space="0" w:color="auto"/>
        <w:left w:val="none" w:sz="0" w:space="0" w:color="auto"/>
        <w:bottom w:val="none" w:sz="0" w:space="0" w:color="auto"/>
        <w:right w:val="none" w:sz="0" w:space="0" w:color="auto"/>
      </w:divBdr>
    </w:div>
    <w:div w:id="27267808">
      <w:bodyDiv w:val="1"/>
      <w:marLeft w:val="0"/>
      <w:marRight w:val="0"/>
      <w:marTop w:val="0"/>
      <w:marBottom w:val="0"/>
      <w:divBdr>
        <w:top w:val="none" w:sz="0" w:space="0" w:color="auto"/>
        <w:left w:val="none" w:sz="0" w:space="0" w:color="auto"/>
        <w:bottom w:val="none" w:sz="0" w:space="0" w:color="auto"/>
        <w:right w:val="none" w:sz="0" w:space="0" w:color="auto"/>
      </w:divBdr>
    </w:div>
    <w:div w:id="35082235">
      <w:bodyDiv w:val="1"/>
      <w:marLeft w:val="0"/>
      <w:marRight w:val="0"/>
      <w:marTop w:val="0"/>
      <w:marBottom w:val="0"/>
      <w:divBdr>
        <w:top w:val="none" w:sz="0" w:space="0" w:color="auto"/>
        <w:left w:val="none" w:sz="0" w:space="0" w:color="auto"/>
        <w:bottom w:val="none" w:sz="0" w:space="0" w:color="auto"/>
        <w:right w:val="none" w:sz="0" w:space="0" w:color="auto"/>
      </w:divBdr>
    </w:div>
    <w:div w:id="51740279">
      <w:bodyDiv w:val="1"/>
      <w:marLeft w:val="0"/>
      <w:marRight w:val="0"/>
      <w:marTop w:val="0"/>
      <w:marBottom w:val="0"/>
      <w:divBdr>
        <w:top w:val="none" w:sz="0" w:space="0" w:color="auto"/>
        <w:left w:val="none" w:sz="0" w:space="0" w:color="auto"/>
        <w:bottom w:val="none" w:sz="0" w:space="0" w:color="auto"/>
        <w:right w:val="none" w:sz="0" w:space="0" w:color="auto"/>
      </w:divBdr>
    </w:div>
    <w:div w:id="65349104">
      <w:bodyDiv w:val="1"/>
      <w:marLeft w:val="0"/>
      <w:marRight w:val="0"/>
      <w:marTop w:val="0"/>
      <w:marBottom w:val="0"/>
      <w:divBdr>
        <w:top w:val="none" w:sz="0" w:space="0" w:color="auto"/>
        <w:left w:val="none" w:sz="0" w:space="0" w:color="auto"/>
        <w:bottom w:val="none" w:sz="0" w:space="0" w:color="auto"/>
        <w:right w:val="none" w:sz="0" w:space="0" w:color="auto"/>
      </w:divBdr>
    </w:div>
    <w:div w:id="76947708">
      <w:bodyDiv w:val="1"/>
      <w:marLeft w:val="0"/>
      <w:marRight w:val="0"/>
      <w:marTop w:val="0"/>
      <w:marBottom w:val="0"/>
      <w:divBdr>
        <w:top w:val="none" w:sz="0" w:space="0" w:color="auto"/>
        <w:left w:val="none" w:sz="0" w:space="0" w:color="auto"/>
        <w:bottom w:val="none" w:sz="0" w:space="0" w:color="auto"/>
        <w:right w:val="none" w:sz="0" w:space="0" w:color="auto"/>
      </w:divBdr>
    </w:div>
    <w:div w:id="91442298">
      <w:bodyDiv w:val="1"/>
      <w:marLeft w:val="0"/>
      <w:marRight w:val="0"/>
      <w:marTop w:val="0"/>
      <w:marBottom w:val="0"/>
      <w:divBdr>
        <w:top w:val="none" w:sz="0" w:space="0" w:color="auto"/>
        <w:left w:val="none" w:sz="0" w:space="0" w:color="auto"/>
        <w:bottom w:val="none" w:sz="0" w:space="0" w:color="auto"/>
        <w:right w:val="none" w:sz="0" w:space="0" w:color="auto"/>
      </w:divBdr>
    </w:div>
    <w:div w:id="125514207">
      <w:bodyDiv w:val="1"/>
      <w:marLeft w:val="0"/>
      <w:marRight w:val="0"/>
      <w:marTop w:val="0"/>
      <w:marBottom w:val="0"/>
      <w:divBdr>
        <w:top w:val="none" w:sz="0" w:space="0" w:color="auto"/>
        <w:left w:val="none" w:sz="0" w:space="0" w:color="auto"/>
        <w:bottom w:val="none" w:sz="0" w:space="0" w:color="auto"/>
        <w:right w:val="none" w:sz="0" w:space="0" w:color="auto"/>
      </w:divBdr>
    </w:div>
    <w:div w:id="148446903">
      <w:bodyDiv w:val="1"/>
      <w:marLeft w:val="0"/>
      <w:marRight w:val="0"/>
      <w:marTop w:val="0"/>
      <w:marBottom w:val="0"/>
      <w:divBdr>
        <w:top w:val="none" w:sz="0" w:space="0" w:color="auto"/>
        <w:left w:val="none" w:sz="0" w:space="0" w:color="auto"/>
        <w:bottom w:val="none" w:sz="0" w:space="0" w:color="auto"/>
        <w:right w:val="none" w:sz="0" w:space="0" w:color="auto"/>
      </w:divBdr>
      <w:divsChild>
        <w:div w:id="1347169263">
          <w:marLeft w:val="547"/>
          <w:marRight w:val="0"/>
          <w:marTop w:val="0"/>
          <w:marBottom w:val="0"/>
          <w:divBdr>
            <w:top w:val="none" w:sz="0" w:space="0" w:color="auto"/>
            <w:left w:val="none" w:sz="0" w:space="0" w:color="auto"/>
            <w:bottom w:val="none" w:sz="0" w:space="0" w:color="auto"/>
            <w:right w:val="none" w:sz="0" w:space="0" w:color="auto"/>
          </w:divBdr>
        </w:div>
      </w:divsChild>
    </w:div>
    <w:div w:id="153882738">
      <w:bodyDiv w:val="1"/>
      <w:marLeft w:val="0"/>
      <w:marRight w:val="0"/>
      <w:marTop w:val="0"/>
      <w:marBottom w:val="0"/>
      <w:divBdr>
        <w:top w:val="none" w:sz="0" w:space="0" w:color="auto"/>
        <w:left w:val="none" w:sz="0" w:space="0" w:color="auto"/>
        <w:bottom w:val="none" w:sz="0" w:space="0" w:color="auto"/>
        <w:right w:val="none" w:sz="0" w:space="0" w:color="auto"/>
      </w:divBdr>
    </w:div>
    <w:div w:id="176890935">
      <w:bodyDiv w:val="1"/>
      <w:marLeft w:val="0"/>
      <w:marRight w:val="0"/>
      <w:marTop w:val="0"/>
      <w:marBottom w:val="0"/>
      <w:divBdr>
        <w:top w:val="none" w:sz="0" w:space="0" w:color="auto"/>
        <w:left w:val="none" w:sz="0" w:space="0" w:color="auto"/>
        <w:bottom w:val="none" w:sz="0" w:space="0" w:color="auto"/>
        <w:right w:val="none" w:sz="0" w:space="0" w:color="auto"/>
      </w:divBdr>
    </w:div>
    <w:div w:id="189419054">
      <w:bodyDiv w:val="1"/>
      <w:marLeft w:val="0"/>
      <w:marRight w:val="0"/>
      <w:marTop w:val="0"/>
      <w:marBottom w:val="0"/>
      <w:divBdr>
        <w:top w:val="none" w:sz="0" w:space="0" w:color="auto"/>
        <w:left w:val="none" w:sz="0" w:space="0" w:color="auto"/>
        <w:bottom w:val="none" w:sz="0" w:space="0" w:color="auto"/>
        <w:right w:val="none" w:sz="0" w:space="0" w:color="auto"/>
      </w:divBdr>
      <w:divsChild>
        <w:div w:id="320012530">
          <w:marLeft w:val="446"/>
          <w:marRight w:val="0"/>
          <w:marTop w:val="0"/>
          <w:marBottom w:val="0"/>
          <w:divBdr>
            <w:top w:val="none" w:sz="0" w:space="0" w:color="auto"/>
            <w:left w:val="none" w:sz="0" w:space="0" w:color="auto"/>
            <w:bottom w:val="none" w:sz="0" w:space="0" w:color="auto"/>
            <w:right w:val="none" w:sz="0" w:space="0" w:color="auto"/>
          </w:divBdr>
        </w:div>
        <w:div w:id="803617236">
          <w:marLeft w:val="446"/>
          <w:marRight w:val="0"/>
          <w:marTop w:val="0"/>
          <w:marBottom w:val="0"/>
          <w:divBdr>
            <w:top w:val="none" w:sz="0" w:space="0" w:color="auto"/>
            <w:left w:val="none" w:sz="0" w:space="0" w:color="auto"/>
            <w:bottom w:val="none" w:sz="0" w:space="0" w:color="auto"/>
            <w:right w:val="none" w:sz="0" w:space="0" w:color="auto"/>
          </w:divBdr>
        </w:div>
        <w:div w:id="1007517611">
          <w:marLeft w:val="446"/>
          <w:marRight w:val="0"/>
          <w:marTop w:val="0"/>
          <w:marBottom w:val="0"/>
          <w:divBdr>
            <w:top w:val="none" w:sz="0" w:space="0" w:color="auto"/>
            <w:left w:val="none" w:sz="0" w:space="0" w:color="auto"/>
            <w:bottom w:val="none" w:sz="0" w:space="0" w:color="auto"/>
            <w:right w:val="none" w:sz="0" w:space="0" w:color="auto"/>
          </w:divBdr>
        </w:div>
        <w:div w:id="1359811636">
          <w:marLeft w:val="446"/>
          <w:marRight w:val="0"/>
          <w:marTop w:val="0"/>
          <w:marBottom w:val="0"/>
          <w:divBdr>
            <w:top w:val="none" w:sz="0" w:space="0" w:color="auto"/>
            <w:left w:val="none" w:sz="0" w:space="0" w:color="auto"/>
            <w:bottom w:val="none" w:sz="0" w:space="0" w:color="auto"/>
            <w:right w:val="none" w:sz="0" w:space="0" w:color="auto"/>
          </w:divBdr>
        </w:div>
        <w:div w:id="1756509166">
          <w:marLeft w:val="446"/>
          <w:marRight w:val="0"/>
          <w:marTop w:val="0"/>
          <w:marBottom w:val="0"/>
          <w:divBdr>
            <w:top w:val="none" w:sz="0" w:space="0" w:color="auto"/>
            <w:left w:val="none" w:sz="0" w:space="0" w:color="auto"/>
            <w:bottom w:val="none" w:sz="0" w:space="0" w:color="auto"/>
            <w:right w:val="none" w:sz="0" w:space="0" w:color="auto"/>
          </w:divBdr>
        </w:div>
        <w:div w:id="1869562988">
          <w:marLeft w:val="446"/>
          <w:marRight w:val="0"/>
          <w:marTop w:val="0"/>
          <w:marBottom w:val="0"/>
          <w:divBdr>
            <w:top w:val="none" w:sz="0" w:space="0" w:color="auto"/>
            <w:left w:val="none" w:sz="0" w:space="0" w:color="auto"/>
            <w:bottom w:val="none" w:sz="0" w:space="0" w:color="auto"/>
            <w:right w:val="none" w:sz="0" w:space="0" w:color="auto"/>
          </w:divBdr>
        </w:div>
        <w:div w:id="2026520250">
          <w:marLeft w:val="446"/>
          <w:marRight w:val="0"/>
          <w:marTop w:val="0"/>
          <w:marBottom w:val="0"/>
          <w:divBdr>
            <w:top w:val="none" w:sz="0" w:space="0" w:color="auto"/>
            <w:left w:val="none" w:sz="0" w:space="0" w:color="auto"/>
            <w:bottom w:val="none" w:sz="0" w:space="0" w:color="auto"/>
            <w:right w:val="none" w:sz="0" w:space="0" w:color="auto"/>
          </w:divBdr>
        </w:div>
      </w:divsChild>
    </w:div>
    <w:div w:id="237793702">
      <w:bodyDiv w:val="1"/>
      <w:marLeft w:val="0"/>
      <w:marRight w:val="0"/>
      <w:marTop w:val="0"/>
      <w:marBottom w:val="0"/>
      <w:divBdr>
        <w:top w:val="none" w:sz="0" w:space="0" w:color="auto"/>
        <w:left w:val="none" w:sz="0" w:space="0" w:color="auto"/>
        <w:bottom w:val="none" w:sz="0" w:space="0" w:color="auto"/>
        <w:right w:val="none" w:sz="0" w:space="0" w:color="auto"/>
      </w:divBdr>
      <w:divsChild>
        <w:div w:id="5986105">
          <w:marLeft w:val="446"/>
          <w:marRight w:val="0"/>
          <w:marTop w:val="0"/>
          <w:marBottom w:val="0"/>
          <w:divBdr>
            <w:top w:val="none" w:sz="0" w:space="0" w:color="auto"/>
            <w:left w:val="none" w:sz="0" w:space="0" w:color="auto"/>
            <w:bottom w:val="none" w:sz="0" w:space="0" w:color="auto"/>
            <w:right w:val="none" w:sz="0" w:space="0" w:color="auto"/>
          </w:divBdr>
        </w:div>
        <w:div w:id="705444693">
          <w:marLeft w:val="446"/>
          <w:marRight w:val="0"/>
          <w:marTop w:val="0"/>
          <w:marBottom w:val="0"/>
          <w:divBdr>
            <w:top w:val="none" w:sz="0" w:space="0" w:color="auto"/>
            <w:left w:val="none" w:sz="0" w:space="0" w:color="auto"/>
            <w:bottom w:val="none" w:sz="0" w:space="0" w:color="auto"/>
            <w:right w:val="none" w:sz="0" w:space="0" w:color="auto"/>
          </w:divBdr>
        </w:div>
        <w:div w:id="1391611046">
          <w:marLeft w:val="446"/>
          <w:marRight w:val="0"/>
          <w:marTop w:val="0"/>
          <w:marBottom w:val="0"/>
          <w:divBdr>
            <w:top w:val="none" w:sz="0" w:space="0" w:color="auto"/>
            <w:left w:val="none" w:sz="0" w:space="0" w:color="auto"/>
            <w:bottom w:val="none" w:sz="0" w:space="0" w:color="auto"/>
            <w:right w:val="none" w:sz="0" w:space="0" w:color="auto"/>
          </w:divBdr>
        </w:div>
        <w:div w:id="1594312612">
          <w:marLeft w:val="446"/>
          <w:marRight w:val="0"/>
          <w:marTop w:val="0"/>
          <w:marBottom w:val="0"/>
          <w:divBdr>
            <w:top w:val="none" w:sz="0" w:space="0" w:color="auto"/>
            <w:left w:val="none" w:sz="0" w:space="0" w:color="auto"/>
            <w:bottom w:val="none" w:sz="0" w:space="0" w:color="auto"/>
            <w:right w:val="none" w:sz="0" w:space="0" w:color="auto"/>
          </w:divBdr>
        </w:div>
        <w:div w:id="1962952866">
          <w:marLeft w:val="446"/>
          <w:marRight w:val="0"/>
          <w:marTop w:val="0"/>
          <w:marBottom w:val="0"/>
          <w:divBdr>
            <w:top w:val="none" w:sz="0" w:space="0" w:color="auto"/>
            <w:left w:val="none" w:sz="0" w:space="0" w:color="auto"/>
            <w:bottom w:val="none" w:sz="0" w:space="0" w:color="auto"/>
            <w:right w:val="none" w:sz="0" w:space="0" w:color="auto"/>
          </w:divBdr>
        </w:div>
      </w:divsChild>
    </w:div>
    <w:div w:id="238948479">
      <w:bodyDiv w:val="1"/>
      <w:marLeft w:val="0"/>
      <w:marRight w:val="0"/>
      <w:marTop w:val="0"/>
      <w:marBottom w:val="0"/>
      <w:divBdr>
        <w:top w:val="none" w:sz="0" w:space="0" w:color="auto"/>
        <w:left w:val="none" w:sz="0" w:space="0" w:color="auto"/>
        <w:bottom w:val="none" w:sz="0" w:space="0" w:color="auto"/>
        <w:right w:val="none" w:sz="0" w:space="0" w:color="auto"/>
      </w:divBdr>
      <w:divsChild>
        <w:div w:id="348064933">
          <w:marLeft w:val="446"/>
          <w:marRight w:val="0"/>
          <w:marTop w:val="0"/>
          <w:marBottom w:val="120"/>
          <w:divBdr>
            <w:top w:val="none" w:sz="0" w:space="0" w:color="auto"/>
            <w:left w:val="none" w:sz="0" w:space="0" w:color="auto"/>
            <w:bottom w:val="none" w:sz="0" w:space="0" w:color="auto"/>
            <w:right w:val="none" w:sz="0" w:space="0" w:color="auto"/>
          </w:divBdr>
        </w:div>
        <w:div w:id="934753775">
          <w:marLeft w:val="446"/>
          <w:marRight w:val="0"/>
          <w:marTop w:val="0"/>
          <w:marBottom w:val="120"/>
          <w:divBdr>
            <w:top w:val="none" w:sz="0" w:space="0" w:color="auto"/>
            <w:left w:val="none" w:sz="0" w:space="0" w:color="auto"/>
            <w:bottom w:val="none" w:sz="0" w:space="0" w:color="auto"/>
            <w:right w:val="none" w:sz="0" w:space="0" w:color="auto"/>
          </w:divBdr>
        </w:div>
        <w:div w:id="1184973384">
          <w:marLeft w:val="446"/>
          <w:marRight w:val="0"/>
          <w:marTop w:val="0"/>
          <w:marBottom w:val="120"/>
          <w:divBdr>
            <w:top w:val="none" w:sz="0" w:space="0" w:color="auto"/>
            <w:left w:val="none" w:sz="0" w:space="0" w:color="auto"/>
            <w:bottom w:val="none" w:sz="0" w:space="0" w:color="auto"/>
            <w:right w:val="none" w:sz="0" w:space="0" w:color="auto"/>
          </w:divBdr>
        </w:div>
        <w:div w:id="1362631429">
          <w:marLeft w:val="446"/>
          <w:marRight w:val="0"/>
          <w:marTop w:val="0"/>
          <w:marBottom w:val="120"/>
          <w:divBdr>
            <w:top w:val="none" w:sz="0" w:space="0" w:color="auto"/>
            <w:left w:val="none" w:sz="0" w:space="0" w:color="auto"/>
            <w:bottom w:val="none" w:sz="0" w:space="0" w:color="auto"/>
            <w:right w:val="none" w:sz="0" w:space="0" w:color="auto"/>
          </w:divBdr>
        </w:div>
        <w:div w:id="1384674941">
          <w:marLeft w:val="446"/>
          <w:marRight w:val="0"/>
          <w:marTop w:val="0"/>
          <w:marBottom w:val="120"/>
          <w:divBdr>
            <w:top w:val="none" w:sz="0" w:space="0" w:color="auto"/>
            <w:left w:val="none" w:sz="0" w:space="0" w:color="auto"/>
            <w:bottom w:val="none" w:sz="0" w:space="0" w:color="auto"/>
            <w:right w:val="none" w:sz="0" w:space="0" w:color="auto"/>
          </w:divBdr>
        </w:div>
        <w:div w:id="1614480389">
          <w:marLeft w:val="446"/>
          <w:marRight w:val="0"/>
          <w:marTop w:val="0"/>
          <w:marBottom w:val="120"/>
          <w:divBdr>
            <w:top w:val="none" w:sz="0" w:space="0" w:color="auto"/>
            <w:left w:val="none" w:sz="0" w:space="0" w:color="auto"/>
            <w:bottom w:val="none" w:sz="0" w:space="0" w:color="auto"/>
            <w:right w:val="none" w:sz="0" w:space="0" w:color="auto"/>
          </w:divBdr>
        </w:div>
      </w:divsChild>
    </w:div>
    <w:div w:id="317269133">
      <w:bodyDiv w:val="1"/>
      <w:marLeft w:val="0"/>
      <w:marRight w:val="0"/>
      <w:marTop w:val="0"/>
      <w:marBottom w:val="0"/>
      <w:divBdr>
        <w:top w:val="none" w:sz="0" w:space="0" w:color="auto"/>
        <w:left w:val="none" w:sz="0" w:space="0" w:color="auto"/>
        <w:bottom w:val="none" w:sz="0" w:space="0" w:color="auto"/>
        <w:right w:val="none" w:sz="0" w:space="0" w:color="auto"/>
      </w:divBdr>
    </w:div>
    <w:div w:id="333193955">
      <w:bodyDiv w:val="1"/>
      <w:marLeft w:val="0"/>
      <w:marRight w:val="0"/>
      <w:marTop w:val="0"/>
      <w:marBottom w:val="0"/>
      <w:divBdr>
        <w:top w:val="none" w:sz="0" w:space="0" w:color="auto"/>
        <w:left w:val="none" w:sz="0" w:space="0" w:color="auto"/>
        <w:bottom w:val="none" w:sz="0" w:space="0" w:color="auto"/>
        <w:right w:val="none" w:sz="0" w:space="0" w:color="auto"/>
      </w:divBdr>
      <w:divsChild>
        <w:div w:id="476806475">
          <w:marLeft w:val="144"/>
          <w:marRight w:val="0"/>
          <w:marTop w:val="0"/>
          <w:marBottom w:val="0"/>
          <w:divBdr>
            <w:top w:val="none" w:sz="0" w:space="0" w:color="auto"/>
            <w:left w:val="none" w:sz="0" w:space="0" w:color="auto"/>
            <w:bottom w:val="none" w:sz="0" w:space="0" w:color="auto"/>
            <w:right w:val="none" w:sz="0" w:space="0" w:color="auto"/>
          </w:divBdr>
        </w:div>
        <w:div w:id="845169986">
          <w:marLeft w:val="144"/>
          <w:marRight w:val="0"/>
          <w:marTop w:val="0"/>
          <w:marBottom w:val="0"/>
          <w:divBdr>
            <w:top w:val="none" w:sz="0" w:space="0" w:color="auto"/>
            <w:left w:val="none" w:sz="0" w:space="0" w:color="auto"/>
            <w:bottom w:val="none" w:sz="0" w:space="0" w:color="auto"/>
            <w:right w:val="none" w:sz="0" w:space="0" w:color="auto"/>
          </w:divBdr>
        </w:div>
        <w:div w:id="1248225847">
          <w:marLeft w:val="144"/>
          <w:marRight w:val="0"/>
          <w:marTop w:val="0"/>
          <w:marBottom w:val="0"/>
          <w:divBdr>
            <w:top w:val="none" w:sz="0" w:space="0" w:color="auto"/>
            <w:left w:val="none" w:sz="0" w:space="0" w:color="auto"/>
            <w:bottom w:val="none" w:sz="0" w:space="0" w:color="auto"/>
            <w:right w:val="none" w:sz="0" w:space="0" w:color="auto"/>
          </w:divBdr>
        </w:div>
      </w:divsChild>
    </w:div>
    <w:div w:id="346059707">
      <w:bodyDiv w:val="1"/>
      <w:marLeft w:val="0"/>
      <w:marRight w:val="0"/>
      <w:marTop w:val="0"/>
      <w:marBottom w:val="0"/>
      <w:divBdr>
        <w:top w:val="none" w:sz="0" w:space="0" w:color="auto"/>
        <w:left w:val="none" w:sz="0" w:space="0" w:color="auto"/>
        <w:bottom w:val="none" w:sz="0" w:space="0" w:color="auto"/>
        <w:right w:val="none" w:sz="0" w:space="0" w:color="auto"/>
      </w:divBdr>
    </w:div>
    <w:div w:id="399716956">
      <w:bodyDiv w:val="1"/>
      <w:marLeft w:val="0"/>
      <w:marRight w:val="0"/>
      <w:marTop w:val="0"/>
      <w:marBottom w:val="0"/>
      <w:divBdr>
        <w:top w:val="none" w:sz="0" w:space="0" w:color="auto"/>
        <w:left w:val="none" w:sz="0" w:space="0" w:color="auto"/>
        <w:bottom w:val="none" w:sz="0" w:space="0" w:color="auto"/>
        <w:right w:val="none" w:sz="0" w:space="0" w:color="auto"/>
      </w:divBdr>
    </w:div>
    <w:div w:id="462618661">
      <w:bodyDiv w:val="1"/>
      <w:marLeft w:val="0"/>
      <w:marRight w:val="0"/>
      <w:marTop w:val="0"/>
      <w:marBottom w:val="0"/>
      <w:divBdr>
        <w:top w:val="none" w:sz="0" w:space="0" w:color="auto"/>
        <w:left w:val="none" w:sz="0" w:space="0" w:color="auto"/>
        <w:bottom w:val="none" w:sz="0" w:space="0" w:color="auto"/>
        <w:right w:val="none" w:sz="0" w:space="0" w:color="auto"/>
      </w:divBdr>
    </w:div>
    <w:div w:id="572130648">
      <w:bodyDiv w:val="1"/>
      <w:marLeft w:val="0"/>
      <w:marRight w:val="0"/>
      <w:marTop w:val="0"/>
      <w:marBottom w:val="0"/>
      <w:divBdr>
        <w:top w:val="none" w:sz="0" w:space="0" w:color="auto"/>
        <w:left w:val="none" w:sz="0" w:space="0" w:color="auto"/>
        <w:bottom w:val="none" w:sz="0" w:space="0" w:color="auto"/>
        <w:right w:val="none" w:sz="0" w:space="0" w:color="auto"/>
      </w:divBdr>
    </w:div>
    <w:div w:id="624433613">
      <w:bodyDiv w:val="1"/>
      <w:marLeft w:val="0"/>
      <w:marRight w:val="0"/>
      <w:marTop w:val="0"/>
      <w:marBottom w:val="0"/>
      <w:divBdr>
        <w:top w:val="none" w:sz="0" w:space="0" w:color="auto"/>
        <w:left w:val="none" w:sz="0" w:space="0" w:color="auto"/>
        <w:bottom w:val="none" w:sz="0" w:space="0" w:color="auto"/>
        <w:right w:val="none" w:sz="0" w:space="0" w:color="auto"/>
      </w:divBdr>
    </w:div>
    <w:div w:id="635717554">
      <w:bodyDiv w:val="1"/>
      <w:marLeft w:val="0"/>
      <w:marRight w:val="0"/>
      <w:marTop w:val="0"/>
      <w:marBottom w:val="0"/>
      <w:divBdr>
        <w:top w:val="none" w:sz="0" w:space="0" w:color="auto"/>
        <w:left w:val="none" w:sz="0" w:space="0" w:color="auto"/>
        <w:bottom w:val="none" w:sz="0" w:space="0" w:color="auto"/>
        <w:right w:val="none" w:sz="0" w:space="0" w:color="auto"/>
      </w:divBdr>
    </w:div>
    <w:div w:id="670180259">
      <w:bodyDiv w:val="1"/>
      <w:marLeft w:val="0"/>
      <w:marRight w:val="0"/>
      <w:marTop w:val="0"/>
      <w:marBottom w:val="0"/>
      <w:divBdr>
        <w:top w:val="none" w:sz="0" w:space="0" w:color="auto"/>
        <w:left w:val="none" w:sz="0" w:space="0" w:color="auto"/>
        <w:bottom w:val="none" w:sz="0" w:space="0" w:color="auto"/>
        <w:right w:val="none" w:sz="0" w:space="0" w:color="auto"/>
      </w:divBdr>
    </w:div>
    <w:div w:id="680931887">
      <w:bodyDiv w:val="1"/>
      <w:marLeft w:val="0"/>
      <w:marRight w:val="0"/>
      <w:marTop w:val="0"/>
      <w:marBottom w:val="0"/>
      <w:divBdr>
        <w:top w:val="none" w:sz="0" w:space="0" w:color="auto"/>
        <w:left w:val="none" w:sz="0" w:space="0" w:color="auto"/>
        <w:bottom w:val="none" w:sz="0" w:space="0" w:color="auto"/>
        <w:right w:val="none" w:sz="0" w:space="0" w:color="auto"/>
      </w:divBdr>
    </w:div>
    <w:div w:id="691223284">
      <w:bodyDiv w:val="1"/>
      <w:marLeft w:val="0"/>
      <w:marRight w:val="0"/>
      <w:marTop w:val="0"/>
      <w:marBottom w:val="0"/>
      <w:divBdr>
        <w:top w:val="none" w:sz="0" w:space="0" w:color="auto"/>
        <w:left w:val="none" w:sz="0" w:space="0" w:color="auto"/>
        <w:bottom w:val="none" w:sz="0" w:space="0" w:color="auto"/>
        <w:right w:val="none" w:sz="0" w:space="0" w:color="auto"/>
      </w:divBdr>
    </w:div>
    <w:div w:id="701248767">
      <w:bodyDiv w:val="1"/>
      <w:marLeft w:val="0"/>
      <w:marRight w:val="0"/>
      <w:marTop w:val="0"/>
      <w:marBottom w:val="0"/>
      <w:divBdr>
        <w:top w:val="none" w:sz="0" w:space="0" w:color="auto"/>
        <w:left w:val="none" w:sz="0" w:space="0" w:color="auto"/>
        <w:bottom w:val="none" w:sz="0" w:space="0" w:color="auto"/>
        <w:right w:val="none" w:sz="0" w:space="0" w:color="auto"/>
      </w:divBdr>
    </w:div>
    <w:div w:id="704645019">
      <w:bodyDiv w:val="1"/>
      <w:marLeft w:val="0"/>
      <w:marRight w:val="0"/>
      <w:marTop w:val="0"/>
      <w:marBottom w:val="0"/>
      <w:divBdr>
        <w:top w:val="none" w:sz="0" w:space="0" w:color="auto"/>
        <w:left w:val="none" w:sz="0" w:space="0" w:color="auto"/>
        <w:bottom w:val="none" w:sz="0" w:space="0" w:color="auto"/>
        <w:right w:val="none" w:sz="0" w:space="0" w:color="auto"/>
      </w:divBdr>
    </w:div>
    <w:div w:id="715357491">
      <w:bodyDiv w:val="1"/>
      <w:marLeft w:val="0"/>
      <w:marRight w:val="0"/>
      <w:marTop w:val="0"/>
      <w:marBottom w:val="0"/>
      <w:divBdr>
        <w:top w:val="none" w:sz="0" w:space="0" w:color="auto"/>
        <w:left w:val="none" w:sz="0" w:space="0" w:color="auto"/>
        <w:bottom w:val="none" w:sz="0" w:space="0" w:color="auto"/>
        <w:right w:val="none" w:sz="0" w:space="0" w:color="auto"/>
      </w:divBdr>
      <w:divsChild>
        <w:div w:id="394283744">
          <w:marLeft w:val="144"/>
          <w:marRight w:val="0"/>
          <w:marTop w:val="0"/>
          <w:marBottom w:val="0"/>
          <w:divBdr>
            <w:top w:val="none" w:sz="0" w:space="0" w:color="auto"/>
            <w:left w:val="none" w:sz="0" w:space="0" w:color="auto"/>
            <w:bottom w:val="none" w:sz="0" w:space="0" w:color="auto"/>
            <w:right w:val="none" w:sz="0" w:space="0" w:color="auto"/>
          </w:divBdr>
        </w:div>
        <w:div w:id="832532668">
          <w:marLeft w:val="144"/>
          <w:marRight w:val="0"/>
          <w:marTop w:val="0"/>
          <w:marBottom w:val="0"/>
          <w:divBdr>
            <w:top w:val="none" w:sz="0" w:space="0" w:color="auto"/>
            <w:left w:val="none" w:sz="0" w:space="0" w:color="auto"/>
            <w:bottom w:val="none" w:sz="0" w:space="0" w:color="auto"/>
            <w:right w:val="none" w:sz="0" w:space="0" w:color="auto"/>
          </w:divBdr>
        </w:div>
        <w:div w:id="1125268001">
          <w:marLeft w:val="144"/>
          <w:marRight w:val="0"/>
          <w:marTop w:val="0"/>
          <w:marBottom w:val="0"/>
          <w:divBdr>
            <w:top w:val="none" w:sz="0" w:space="0" w:color="auto"/>
            <w:left w:val="none" w:sz="0" w:space="0" w:color="auto"/>
            <w:bottom w:val="none" w:sz="0" w:space="0" w:color="auto"/>
            <w:right w:val="none" w:sz="0" w:space="0" w:color="auto"/>
          </w:divBdr>
        </w:div>
        <w:div w:id="1289707185">
          <w:marLeft w:val="144"/>
          <w:marRight w:val="0"/>
          <w:marTop w:val="0"/>
          <w:marBottom w:val="0"/>
          <w:divBdr>
            <w:top w:val="none" w:sz="0" w:space="0" w:color="auto"/>
            <w:left w:val="none" w:sz="0" w:space="0" w:color="auto"/>
            <w:bottom w:val="none" w:sz="0" w:space="0" w:color="auto"/>
            <w:right w:val="none" w:sz="0" w:space="0" w:color="auto"/>
          </w:divBdr>
        </w:div>
      </w:divsChild>
    </w:div>
    <w:div w:id="770007491">
      <w:bodyDiv w:val="1"/>
      <w:marLeft w:val="0"/>
      <w:marRight w:val="0"/>
      <w:marTop w:val="0"/>
      <w:marBottom w:val="0"/>
      <w:divBdr>
        <w:top w:val="none" w:sz="0" w:space="0" w:color="auto"/>
        <w:left w:val="none" w:sz="0" w:space="0" w:color="auto"/>
        <w:bottom w:val="none" w:sz="0" w:space="0" w:color="auto"/>
        <w:right w:val="none" w:sz="0" w:space="0" w:color="auto"/>
      </w:divBdr>
      <w:divsChild>
        <w:div w:id="1942225694">
          <w:marLeft w:val="0"/>
          <w:marRight w:val="0"/>
          <w:marTop w:val="0"/>
          <w:marBottom w:val="0"/>
          <w:divBdr>
            <w:top w:val="none" w:sz="0" w:space="0" w:color="auto"/>
            <w:left w:val="none" w:sz="0" w:space="0" w:color="auto"/>
            <w:bottom w:val="none" w:sz="0" w:space="0" w:color="auto"/>
            <w:right w:val="none" w:sz="0" w:space="0" w:color="auto"/>
          </w:divBdr>
        </w:div>
      </w:divsChild>
    </w:div>
    <w:div w:id="775364470">
      <w:bodyDiv w:val="1"/>
      <w:marLeft w:val="0"/>
      <w:marRight w:val="0"/>
      <w:marTop w:val="0"/>
      <w:marBottom w:val="0"/>
      <w:divBdr>
        <w:top w:val="none" w:sz="0" w:space="0" w:color="auto"/>
        <w:left w:val="none" w:sz="0" w:space="0" w:color="auto"/>
        <w:bottom w:val="none" w:sz="0" w:space="0" w:color="auto"/>
        <w:right w:val="none" w:sz="0" w:space="0" w:color="auto"/>
      </w:divBdr>
      <w:divsChild>
        <w:div w:id="704718632">
          <w:marLeft w:val="144"/>
          <w:marRight w:val="0"/>
          <w:marTop w:val="0"/>
          <w:marBottom w:val="0"/>
          <w:divBdr>
            <w:top w:val="none" w:sz="0" w:space="0" w:color="auto"/>
            <w:left w:val="none" w:sz="0" w:space="0" w:color="auto"/>
            <w:bottom w:val="none" w:sz="0" w:space="0" w:color="auto"/>
            <w:right w:val="none" w:sz="0" w:space="0" w:color="auto"/>
          </w:divBdr>
        </w:div>
        <w:div w:id="856699060">
          <w:marLeft w:val="144"/>
          <w:marRight w:val="0"/>
          <w:marTop w:val="0"/>
          <w:marBottom w:val="0"/>
          <w:divBdr>
            <w:top w:val="none" w:sz="0" w:space="0" w:color="auto"/>
            <w:left w:val="none" w:sz="0" w:space="0" w:color="auto"/>
            <w:bottom w:val="none" w:sz="0" w:space="0" w:color="auto"/>
            <w:right w:val="none" w:sz="0" w:space="0" w:color="auto"/>
          </w:divBdr>
        </w:div>
        <w:div w:id="1471941879">
          <w:marLeft w:val="144"/>
          <w:marRight w:val="0"/>
          <w:marTop w:val="0"/>
          <w:marBottom w:val="0"/>
          <w:divBdr>
            <w:top w:val="none" w:sz="0" w:space="0" w:color="auto"/>
            <w:left w:val="none" w:sz="0" w:space="0" w:color="auto"/>
            <w:bottom w:val="none" w:sz="0" w:space="0" w:color="auto"/>
            <w:right w:val="none" w:sz="0" w:space="0" w:color="auto"/>
          </w:divBdr>
        </w:div>
        <w:div w:id="1772893829">
          <w:marLeft w:val="144"/>
          <w:marRight w:val="0"/>
          <w:marTop w:val="0"/>
          <w:marBottom w:val="0"/>
          <w:divBdr>
            <w:top w:val="none" w:sz="0" w:space="0" w:color="auto"/>
            <w:left w:val="none" w:sz="0" w:space="0" w:color="auto"/>
            <w:bottom w:val="none" w:sz="0" w:space="0" w:color="auto"/>
            <w:right w:val="none" w:sz="0" w:space="0" w:color="auto"/>
          </w:divBdr>
        </w:div>
      </w:divsChild>
    </w:div>
    <w:div w:id="779035681">
      <w:bodyDiv w:val="1"/>
      <w:marLeft w:val="0"/>
      <w:marRight w:val="0"/>
      <w:marTop w:val="0"/>
      <w:marBottom w:val="0"/>
      <w:divBdr>
        <w:top w:val="none" w:sz="0" w:space="0" w:color="auto"/>
        <w:left w:val="none" w:sz="0" w:space="0" w:color="auto"/>
        <w:bottom w:val="none" w:sz="0" w:space="0" w:color="auto"/>
        <w:right w:val="none" w:sz="0" w:space="0" w:color="auto"/>
      </w:divBdr>
    </w:div>
    <w:div w:id="784925330">
      <w:bodyDiv w:val="1"/>
      <w:marLeft w:val="0"/>
      <w:marRight w:val="0"/>
      <w:marTop w:val="0"/>
      <w:marBottom w:val="0"/>
      <w:divBdr>
        <w:top w:val="none" w:sz="0" w:space="0" w:color="auto"/>
        <w:left w:val="none" w:sz="0" w:space="0" w:color="auto"/>
        <w:bottom w:val="none" w:sz="0" w:space="0" w:color="auto"/>
        <w:right w:val="none" w:sz="0" w:space="0" w:color="auto"/>
      </w:divBdr>
    </w:div>
    <w:div w:id="809397554">
      <w:bodyDiv w:val="1"/>
      <w:marLeft w:val="0"/>
      <w:marRight w:val="0"/>
      <w:marTop w:val="0"/>
      <w:marBottom w:val="0"/>
      <w:divBdr>
        <w:top w:val="none" w:sz="0" w:space="0" w:color="auto"/>
        <w:left w:val="none" w:sz="0" w:space="0" w:color="auto"/>
        <w:bottom w:val="none" w:sz="0" w:space="0" w:color="auto"/>
        <w:right w:val="none" w:sz="0" w:space="0" w:color="auto"/>
      </w:divBdr>
    </w:div>
    <w:div w:id="846746379">
      <w:bodyDiv w:val="1"/>
      <w:marLeft w:val="0"/>
      <w:marRight w:val="0"/>
      <w:marTop w:val="0"/>
      <w:marBottom w:val="0"/>
      <w:divBdr>
        <w:top w:val="none" w:sz="0" w:space="0" w:color="auto"/>
        <w:left w:val="none" w:sz="0" w:space="0" w:color="auto"/>
        <w:bottom w:val="none" w:sz="0" w:space="0" w:color="auto"/>
        <w:right w:val="none" w:sz="0" w:space="0" w:color="auto"/>
      </w:divBdr>
      <w:divsChild>
        <w:div w:id="536282707">
          <w:marLeft w:val="1166"/>
          <w:marRight w:val="0"/>
          <w:marTop w:val="0"/>
          <w:marBottom w:val="0"/>
          <w:divBdr>
            <w:top w:val="none" w:sz="0" w:space="0" w:color="auto"/>
            <w:left w:val="none" w:sz="0" w:space="0" w:color="auto"/>
            <w:bottom w:val="none" w:sz="0" w:space="0" w:color="auto"/>
            <w:right w:val="none" w:sz="0" w:space="0" w:color="auto"/>
          </w:divBdr>
        </w:div>
        <w:div w:id="664210455">
          <w:marLeft w:val="1166"/>
          <w:marRight w:val="0"/>
          <w:marTop w:val="0"/>
          <w:marBottom w:val="0"/>
          <w:divBdr>
            <w:top w:val="none" w:sz="0" w:space="0" w:color="auto"/>
            <w:left w:val="none" w:sz="0" w:space="0" w:color="auto"/>
            <w:bottom w:val="none" w:sz="0" w:space="0" w:color="auto"/>
            <w:right w:val="none" w:sz="0" w:space="0" w:color="auto"/>
          </w:divBdr>
        </w:div>
        <w:div w:id="711616754">
          <w:marLeft w:val="1166"/>
          <w:marRight w:val="0"/>
          <w:marTop w:val="0"/>
          <w:marBottom w:val="0"/>
          <w:divBdr>
            <w:top w:val="none" w:sz="0" w:space="0" w:color="auto"/>
            <w:left w:val="none" w:sz="0" w:space="0" w:color="auto"/>
            <w:bottom w:val="none" w:sz="0" w:space="0" w:color="auto"/>
            <w:right w:val="none" w:sz="0" w:space="0" w:color="auto"/>
          </w:divBdr>
        </w:div>
      </w:divsChild>
    </w:div>
    <w:div w:id="862549783">
      <w:bodyDiv w:val="1"/>
      <w:marLeft w:val="0"/>
      <w:marRight w:val="0"/>
      <w:marTop w:val="0"/>
      <w:marBottom w:val="0"/>
      <w:divBdr>
        <w:top w:val="none" w:sz="0" w:space="0" w:color="auto"/>
        <w:left w:val="none" w:sz="0" w:space="0" w:color="auto"/>
        <w:bottom w:val="none" w:sz="0" w:space="0" w:color="auto"/>
        <w:right w:val="none" w:sz="0" w:space="0" w:color="auto"/>
      </w:divBdr>
    </w:div>
    <w:div w:id="875583170">
      <w:bodyDiv w:val="1"/>
      <w:marLeft w:val="0"/>
      <w:marRight w:val="0"/>
      <w:marTop w:val="0"/>
      <w:marBottom w:val="0"/>
      <w:divBdr>
        <w:top w:val="none" w:sz="0" w:space="0" w:color="auto"/>
        <w:left w:val="none" w:sz="0" w:space="0" w:color="auto"/>
        <w:bottom w:val="none" w:sz="0" w:space="0" w:color="auto"/>
        <w:right w:val="none" w:sz="0" w:space="0" w:color="auto"/>
      </w:divBdr>
      <w:divsChild>
        <w:div w:id="1110512566">
          <w:marLeft w:val="446"/>
          <w:marRight w:val="0"/>
          <w:marTop w:val="0"/>
          <w:marBottom w:val="0"/>
          <w:divBdr>
            <w:top w:val="none" w:sz="0" w:space="0" w:color="auto"/>
            <w:left w:val="none" w:sz="0" w:space="0" w:color="auto"/>
            <w:bottom w:val="none" w:sz="0" w:space="0" w:color="auto"/>
            <w:right w:val="none" w:sz="0" w:space="0" w:color="auto"/>
          </w:divBdr>
        </w:div>
        <w:div w:id="1200512283">
          <w:marLeft w:val="446"/>
          <w:marRight w:val="0"/>
          <w:marTop w:val="0"/>
          <w:marBottom w:val="0"/>
          <w:divBdr>
            <w:top w:val="none" w:sz="0" w:space="0" w:color="auto"/>
            <w:left w:val="none" w:sz="0" w:space="0" w:color="auto"/>
            <w:bottom w:val="none" w:sz="0" w:space="0" w:color="auto"/>
            <w:right w:val="none" w:sz="0" w:space="0" w:color="auto"/>
          </w:divBdr>
        </w:div>
        <w:div w:id="1204444139">
          <w:marLeft w:val="446"/>
          <w:marRight w:val="0"/>
          <w:marTop w:val="0"/>
          <w:marBottom w:val="0"/>
          <w:divBdr>
            <w:top w:val="none" w:sz="0" w:space="0" w:color="auto"/>
            <w:left w:val="none" w:sz="0" w:space="0" w:color="auto"/>
            <w:bottom w:val="none" w:sz="0" w:space="0" w:color="auto"/>
            <w:right w:val="none" w:sz="0" w:space="0" w:color="auto"/>
          </w:divBdr>
        </w:div>
        <w:div w:id="1916473961">
          <w:marLeft w:val="446"/>
          <w:marRight w:val="0"/>
          <w:marTop w:val="0"/>
          <w:marBottom w:val="0"/>
          <w:divBdr>
            <w:top w:val="none" w:sz="0" w:space="0" w:color="auto"/>
            <w:left w:val="none" w:sz="0" w:space="0" w:color="auto"/>
            <w:bottom w:val="none" w:sz="0" w:space="0" w:color="auto"/>
            <w:right w:val="none" w:sz="0" w:space="0" w:color="auto"/>
          </w:divBdr>
        </w:div>
      </w:divsChild>
    </w:div>
    <w:div w:id="963122428">
      <w:bodyDiv w:val="1"/>
      <w:marLeft w:val="0"/>
      <w:marRight w:val="0"/>
      <w:marTop w:val="0"/>
      <w:marBottom w:val="0"/>
      <w:divBdr>
        <w:top w:val="none" w:sz="0" w:space="0" w:color="auto"/>
        <w:left w:val="none" w:sz="0" w:space="0" w:color="auto"/>
        <w:bottom w:val="none" w:sz="0" w:space="0" w:color="auto"/>
        <w:right w:val="none" w:sz="0" w:space="0" w:color="auto"/>
      </w:divBdr>
    </w:div>
    <w:div w:id="980843733">
      <w:bodyDiv w:val="1"/>
      <w:marLeft w:val="0"/>
      <w:marRight w:val="0"/>
      <w:marTop w:val="0"/>
      <w:marBottom w:val="0"/>
      <w:divBdr>
        <w:top w:val="none" w:sz="0" w:space="0" w:color="auto"/>
        <w:left w:val="none" w:sz="0" w:space="0" w:color="auto"/>
        <w:bottom w:val="none" w:sz="0" w:space="0" w:color="auto"/>
        <w:right w:val="none" w:sz="0" w:space="0" w:color="auto"/>
      </w:divBdr>
      <w:divsChild>
        <w:div w:id="1288006304">
          <w:marLeft w:val="547"/>
          <w:marRight w:val="0"/>
          <w:marTop w:val="0"/>
          <w:marBottom w:val="0"/>
          <w:divBdr>
            <w:top w:val="none" w:sz="0" w:space="0" w:color="auto"/>
            <w:left w:val="none" w:sz="0" w:space="0" w:color="auto"/>
            <w:bottom w:val="none" w:sz="0" w:space="0" w:color="auto"/>
            <w:right w:val="none" w:sz="0" w:space="0" w:color="auto"/>
          </w:divBdr>
        </w:div>
        <w:div w:id="415245751">
          <w:marLeft w:val="547"/>
          <w:marRight w:val="0"/>
          <w:marTop w:val="0"/>
          <w:marBottom w:val="0"/>
          <w:divBdr>
            <w:top w:val="none" w:sz="0" w:space="0" w:color="auto"/>
            <w:left w:val="none" w:sz="0" w:space="0" w:color="auto"/>
            <w:bottom w:val="none" w:sz="0" w:space="0" w:color="auto"/>
            <w:right w:val="none" w:sz="0" w:space="0" w:color="auto"/>
          </w:divBdr>
        </w:div>
        <w:div w:id="29569412">
          <w:marLeft w:val="547"/>
          <w:marRight w:val="0"/>
          <w:marTop w:val="0"/>
          <w:marBottom w:val="0"/>
          <w:divBdr>
            <w:top w:val="none" w:sz="0" w:space="0" w:color="auto"/>
            <w:left w:val="none" w:sz="0" w:space="0" w:color="auto"/>
            <w:bottom w:val="none" w:sz="0" w:space="0" w:color="auto"/>
            <w:right w:val="none" w:sz="0" w:space="0" w:color="auto"/>
          </w:divBdr>
        </w:div>
      </w:divsChild>
    </w:div>
    <w:div w:id="988941543">
      <w:bodyDiv w:val="1"/>
      <w:marLeft w:val="0"/>
      <w:marRight w:val="0"/>
      <w:marTop w:val="0"/>
      <w:marBottom w:val="0"/>
      <w:divBdr>
        <w:top w:val="none" w:sz="0" w:space="0" w:color="auto"/>
        <w:left w:val="none" w:sz="0" w:space="0" w:color="auto"/>
        <w:bottom w:val="none" w:sz="0" w:space="0" w:color="auto"/>
        <w:right w:val="none" w:sz="0" w:space="0" w:color="auto"/>
      </w:divBdr>
    </w:div>
    <w:div w:id="992874057">
      <w:bodyDiv w:val="1"/>
      <w:marLeft w:val="0"/>
      <w:marRight w:val="0"/>
      <w:marTop w:val="0"/>
      <w:marBottom w:val="0"/>
      <w:divBdr>
        <w:top w:val="none" w:sz="0" w:space="0" w:color="auto"/>
        <w:left w:val="none" w:sz="0" w:space="0" w:color="auto"/>
        <w:bottom w:val="none" w:sz="0" w:space="0" w:color="auto"/>
        <w:right w:val="none" w:sz="0" w:space="0" w:color="auto"/>
      </w:divBdr>
    </w:div>
    <w:div w:id="1026445418">
      <w:bodyDiv w:val="1"/>
      <w:marLeft w:val="0"/>
      <w:marRight w:val="0"/>
      <w:marTop w:val="0"/>
      <w:marBottom w:val="0"/>
      <w:divBdr>
        <w:top w:val="none" w:sz="0" w:space="0" w:color="auto"/>
        <w:left w:val="none" w:sz="0" w:space="0" w:color="auto"/>
        <w:bottom w:val="none" w:sz="0" w:space="0" w:color="auto"/>
        <w:right w:val="none" w:sz="0" w:space="0" w:color="auto"/>
      </w:divBdr>
      <w:divsChild>
        <w:div w:id="2084527859">
          <w:marLeft w:val="547"/>
          <w:marRight w:val="0"/>
          <w:marTop w:val="0"/>
          <w:marBottom w:val="0"/>
          <w:divBdr>
            <w:top w:val="none" w:sz="0" w:space="0" w:color="auto"/>
            <w:left w:val="none" w:sz="0" w:space="0" w:color="auto"/>
            <w:bottom w:val="none" w:sz="0" w:space="0" w:color="auto"/>
            <w:right w:val="none" w:sz="0" w:space="0" w:color="auto"/>
          </w:divBdr>
        </w:div>
        <w:div w:id="323364877">
          <w:marLeft w:val="547"/>
          <w:marRight w:val="0"/>
          <w:marTop w:val="0"/>
          <w:marBottom w:val="0"/>
          <w:divBdr>
            <w:top w:val="none" w:sz="0" w:space="0" w:color="auto"/>
            <w:left w:val="none" w:sz="0" w:space="0" w:color="auto"/>
            <w:bottom w:val="none" w:sz="0" w:space="0" w:color="auto"/>
            <w:right w:val="none" w:sz="0" w:space="0" w:color="auto"/>
          </w:divBdr>
        </w:div>
        <w:div w:id="1191530516">
          <w:marLeft w:val="547"/>
          <w:marRight w:val="0"/>
          <w:marTop w:val="0"/>
          <w:marBottom w:val="0"/>
          <w:divBdr>
            <w:top w:val="none" w:sz="0" w:space="0" w:color="auto"/>
            <w:left w:val="none" w:sz="0" w:space="0" w:color="auto"/>
            <w:bottom w:val="none" w:sz="0" w:space="0" w:color="auto"/>
            <w:right w:val="none" w:sz="0" w:space="0" w:color="auto"/>
          </w:divBdr>
        </w:div>
      </w:divsChild>
    </w:div>
    <w:div w:id="1054888034">
      <w:bodyDiv w:val="1"/>
      <w:marLeft w:val="0"/>
      <w:marRight w:val="0"/>
      <w:marTop w:val="0"/>
      <w:marBottom w:val="0"/>
      <w:divBdr>
        <w:top w:val="none" w:sz="0" w:space="0" w:color="auto"/>
        <w:left w:val="none" w:sz="0" w:space="0" w:color="auto"/>
        <w:bottom w:val="none" w:sz="0" w:space="0" w:color="auto"/>
        <w:right w:val="none" w:sz="0" w:space="0" w:color="auto"/>
      </w:divBdr>
      <w:divsChild>
        <w:div w:id="1003892804">
          <w:marLeft w:val="446"/>
          <w:marRight w:val="0"/>
          <w:marTop w:val="0"/>
          <w:marBottom w:val="0"/>
          <w:divBdr>
            <w:top w:val="none" w:sz="0" w:space="0" w:color="auto"/>
            <w:left w:val="none" w:sz="0" w:space="0" w:color="auto"/>
            <w:bottom w:val="none" w:sz="0" w:space="0" w:color="auto"/>
            <w:right w:val="none" w:sz="0" w:space="0" w:color="auto"/>
          </w:divBdr>
        </w:div>
        <w:div w:id="1727610333">
          <w:marLeft w:val="446"/>
          <w:marRight w:val="0"/>
          <w:marTop w:val="0"/>
          <w:marBottom w:val="0"/>
          <w:divBdr>
            <w:top w:val="none" w:sz="0" w:space="0" w:color="auto"/>
            <w:left w:val="none" w:sz="0" w:space="0" w:color="auto"/>
            <w:bottom w:val="none" w:sz="0" w:space="0" w:color="auto"/>
            <w:right w:val="none" w:sz="0" w:space="0" w:color="auto"/>
          </w:divBdr>
        </w:div>
      </w:divsChild>
    </w:div>
    <w:div w:id="1116604611">
      <w:bodyDiv w:val="1"/>
      <w:marLeft w:val="0"/>
      <w:marRight w:val="0"/>
      <w:marTop w:val="0"/>
      <w:marBottom w:val="0"/>
      <w:divBdr>
        <w:top w:val="none" w:sz="0" w:space="0" w:color="auto"/>
        <w:left w:val="none" w:sz="0" w:space="0" w:color="auto"/>
        <w:bottom w:val="none" w:sz="0" w:space="0" w:color="auto"/>
        <w:right w:val="none" w:sz="0" w:space="0" w:color="auto"/>
      </w:divBdr>
      <w:divsChild>
        <w:div w:id="532886470">
          <w:marLeft w:val="274"/>
          <w:marRight w:val="0"/>
          <w:marTop w:val="0"/>
          <w:marBottom w:val="0"/>
          <w:divBdr>
            <w:top w:val="none" w:sz="0" w:space="0" w:color="auto"/>
            <w:left w:val="none" w:sz="0" w:space="0" w:color="auto"/>
            <w:bottom w:val="none" w:sz="0" w:space="0" w:color="auto"/>
            <w:right w:val="none" w:sz="0" w:space="0" w:color="auto"/>
          </w:divBdr>
        </w:div>
        <w:div w:id="1329018819">
          <w:marLeft w:val="274"/>
          <w:marRight w:val="0"/>
          <w:marTop w:val="0"/>
          <w:marBottom w:val="0"/>
          <w:divBdr>
            <w:top w:val="none" w:sz="0" w:space="0" w:color="auto"/>
            <w:left w:val="none" w:sz="0" w:space="0" w:color="auto"/>
            <w:bottom w:val="none" w:sz="0" w:space="0" w:color="auto"/>
            <w:right w:val="none" w:sz="0" w:space="0" w:color="auto"/>
          </w:divBdr>
        </w:div>
        <w:div w:id="1880388401">
          <w:marLeft w:val="274"/>
          <w:marRight w:val="0"/>
          <w:marTop w:val="0"/>
          <w:marBottom w:val="0"/>
          <w:divBdr>
            <w:top w:val="none" w:sz="0" w:space="0" w:color="auto"/>
            <w:left w:val="none" w:sz="0" w:space="0" w:color="auto"/>
            <w:bottom w:val="none" w:sz="0" w:space="0" w:color="auto"/>
            <w:right w:val="none" w:sz="0" w:space="0" w:color="auto"/>
          </w:divBdr>
        </w:div>
      </w:divsChild>
    </w:div>
    <w:div w:id="1119446015">
      <w:bodyDiv w:val="1"/>
      <w:marLeft w:val="0"/>
      <w:marRight w:val="0"/>
      <w:marTop w:val="0"/>
      <w:marBottom w:val="0"/>
      <w:divBdr>
        <w:top w:val="none" w:sz="0" w:space="0" w:color="auto"/>
        <w:left w:val="none" w:sz="0" w:space="0" w:color="auto"/>
        <w:bottom w:val="none" w:sz="0" w:space="0" w:color="auto"/>
        <w:right w:val="none" w:sz="0" w:space="0" w:color="auto"/>
      </w:divBdr>
    </w:div>
    <w:div w:id="1145271788">
      <w:bodyDiv w:val="1"/>
      <w:marLeft w:val="0"/>
      <w:marRight w:val="0"/>
      <w:marTop w:val="0"/>
      <w:marBottom w:val="0"/>
      <w:divBdr>
        <w:top w:val="none" w:sz="0" w:space="0" w:color="auto"/>
        <w:left w:val="none" w:sz="0" w:space="0" w:color="auto"/>
        <w:bottom w:val="none" w:sz="0" w:space="0" w:color="auto"/>
        <w:right w:val="none" w:sz="0" w:space="0" w:color="auto"/>
      </w:divBdr>
      <w:divsChild>
        <w:div w:id="131412454">
          <w:marLeft w:val="144"/>
          <w:marRight w:val="0"/>
          <w:marTop w:val="0"/>
          <w:marBottom w:val="0"/>
          <w:divBdr>
            <w:top w:val="none" w:sz="0" w:space="0" w:color="auto"/>
            <w:left w:val="none" w:sz="0" w:space="0" w:color="auto"/>
            <w:bottom w:val="none" w:sz="0" w:space="0" w:color="auto"/>
            <w:right w:val="none" w:sz="0" w:space="0" w:color="auto"/>
          </w:divBdr>
        </w:div>
        <w:div w:id="1402948331">
          <w:marLeft w:val="144"/>
          <w:marRight w:val="0"/>
          <w:marTop w:val="0"/>
          <w:marBottom w:val="0"/>
          <w:divBdr>
            <w:top w:val="none" w:sz="0" w:space="0" w:color="auto"/>
            <w:left w:val="none" w:sz="0" w:space="0" w:color="auto"/>
            <w:bottom w:val="none" w:sz="0" w:space="0" w:color="auto"/>
            <w:right w:val="none" w:sz="0" w:space="0" w:color="auto"/>
          </w:divBdr>
        </w:div>
        <w:div w:id="1594240314">
          <w:marLeft w:val="144"/>
          <w:marRight w:val="0"/>
          <w:marTop w:val="0"/>
          <w:marBottom w:val="0"/>
          <w:divBdr>
            <w:top w:val="none" w:sz="0" w:space="0" w:color="auto"/>
            <w:left w:val="none" w:sz="0" w:space="0" w:color="auto"/>
            <w:bottom w:val="none" w:sz="0" w:space="0" w:color="auto"/>
            <w:right w:val="none" w:sz="0" w:space="0" w:color="auto"/>
          </w:divBdr>
        </w:div>
        <w:div w:id="1708918212">
          <w:marLeft w:val="144"/>
          <w:marRight w:val="0"/>
          <w:marTop w:val="0"/>
          <w:marBottom w:val="0"/>
          <w:divBdr>
            <w:top w:val="none" w:sz="0" w:space="0" w:color="auto"/>
            <w:left w:val="none" w:sz="0" w:space="0" w:color="auto"/>
            <w:bottom w:val="none" w:sz="0" w:space="0" w:color="auto"/>
            <w:right w:val="none" w:sz="0" w:space="0" w:color="auto"/>
          </w:divBdr>
        </w:div>
        <w:div w:id="1831826298">
          <w:marLeft w:val="144"/>
          <w:marRight w:val="0"/>
          <w:marTop w:val="0"/>
          <w:marBottom w:val="0"/>
          <w:divBdr>
            <w:top w:val="none" w:sz="0" w:space="0" w:color="auto"/>
            <w:left w:val="none" w:sz="0" w:space="0" w:color="auto"/>
            <w:bottom w:val="none" w:sz="0" w:space="0" w:color="auto"/>
            <w:right w:val="none" w:sz="0" w:space="0" w:color="auto"/>
          </w:divBdr>
        </w:div>
        <w:div w:id="2028410057">
          <w:marLeft w:val="144"/>
          <w:marRight w:val="0"/>
          <w:marTop w:val="0"/>
          <w:marBottom w:val="0"/>
          <w:divBdr>
            <w:top w:val="none" w:sz="0" w:space="0" w:color="auto"/>
            <w:left w:val="none" w:sz="0" w:space="0" w:color="auto"/>
            <w:bottom w:val="none" w:sz="0" w:space="0" w:color="auto"/>
            <w:right w:val="none" w:sz="0" w:space="0" w:color="auto"/>
          </w:divBdr>
        </w:div>
      </w:divsChild>
    </w:div>
    <w:div w:id="1178999874">
      <w:bodyDiv w:val="1"/>
      <w:marLeft w:val="0"/>
      <w:marRight w:val="0"/>
      <w:marTop w:val="0"/>
      <w:marBottom w:val="0"/>
      <w:divBdr>
        <w:top w:val="none" w:sz="0" w:space="0" w:color="auto"/>
        <w:left w:val="none" w:sz="0" w:space="0" w:color="auto"/>
        <w:bottom w:val="none" w:sz="0" w:space="0" w:color="auto"/>
        <w:right w:val="none" w:sz="0" w:space="0" w:color="auto"/>
      </w:divBdr>
    </w:div>
    <w:div w:id="1184246718">
      <w:bodyDiv w:val="1"/>
      <w:marLeft w:val="0"/>
      <w:marRight w:val="0"/>
      <w:marTop w:val="0"/>
      <w:marBottom w:val="0"/>
      <w:divBdr>
        <w:top w:val="none" w:sz="0" w:space="0" w:color="auto"/>
        <w:left w:val="none" w:sz="0" w:space="0" w:color="auto"/>
        <w:bottom w:val="none" w:sz="0" w:space="0" w:color="auto"/>
        <w:right w:val="none" w:sz="0" w:space="0" w:color="auto"/>
      </w:divBdr>
    </w:div>
    <w:div w:id="1210069243">
      <w:bodyDiv w:val="1"/>
      <w:marLeft w:val="0"/>
      <w:marRight w:val="0"/>
      <w:marTop w:val="0"/>
      <w:marBottom w:val="0"/>
      <w:divBdr>
        <w:top w:val="none" w:sz="0" w:space="0" w:color="auto"/>
        <w:left w:val="none" w:sz="0" w:space="0" w:color="auto"/>
        <w:bottom w:val="none" w:sz="0" w:space="0" w:color="auto"/>
        <w:right w:val="none" w:sz="0" w:space="0" w:color="auto"/>
      </w:divBdr>
    </w:div>
    <w:div w:id="1218398312">
      <w:bodyDiv w:val="1"/>
      <w:marLeft w:val="0"/>
      <w:marRight w:val="0"/>
      <w:marTop w:val="0"/>
      <w:marBottom w:val="0"/>
      <w:divBdr>
        <w:top w:val="none" w:sz="0" w:space="0" w:color="auto"/>
        <w:left w:val="none" w:sz="0" w:space="0" w:color="auto"/>
        <w:bottom w:val="none" w:sz="0" w:space="0" w:color="auto"/>
        <w:right w:val="none" w:sz="0" w:space="0" w:color="auto"/>
      </w:divBdr>
      <w:divsChild>
        <w:div w:id="792552727">
          <w:marLeft w:val="0"/>
          <w:marRight w:val="0"/>
          <w:marTop w:val="0"/>
          <w:marBottom w:val="0"/>
          <w:divBdr>
            <w:top w:val="none" w:sz="0" w:space="0" w:color="auto"/>
            <w:left w:val="none" w:sz="0" w:space="0" w:color="auto"/>
            <w:bottom w:val="none" w:sz="0" w:space="0" w:color="auto"/>
            <w:right w:val="none" w:sz="0" w:space="0" w:color="auto"/>
          </w:divBdr>
        </w:div>
      </w:divsChild>
    </w:div>
    <w:div w:id="1265381626">
      <w:bodyDiv w:val="1"/>
      <w:marLeft w:val="0"/>
      <w:marRight w:val="0"/>
      <w:marTop w:val="0"/>
      <w:marBottom w:val="0"/>
      <w:divBdr>
        <w:top w:val="none" w:sz="0" w:space="0" w:color="auto"/>
        <w:left w:val="none" w:sz="0" w:space="0" w:color="auto"/>
        <w:bottom w:val="none" w:sz="0" w:space="0" w:color="auto"/>
        <w:right w:val="none" w:sz="0" w:space="0" w:color="auto"/>
      </w:divBdr>
    </w:div>
    <w:div w:id="1321228632">
      <w:bodyDiv w:val="1"/>
      <w:marLeft w:val="0"/>
      <w:marRight w:val="0"/>
      <w:marTop w:val="0"/>
      <w:marBottom w:val="0"/>
      <w:divBdr>
        <w:top w:val="none" w:sz="0" w:space="0" w:color="auto"/>
        <w:left w:val="none" w:sz="0" w:space="0" w:color="auto"/>
        <w:bottom w:val="none" w:sz="0" w:space="0" w:color="auto"/>
        <w:right w:val="none" w:sz="0" w:space="0" w:color="auto"/>
      </w:divBdr>
    </w:div>
    <w:div w:id="1326057418">
      <w:bodyDiv w:val="1"/>
      <w:marLeft w:val="0"/>
      <w:marRight w:val="0"/>
      <w:marTop w:val="0"/>
      <w:marBottom w:val="0"/>
      <w:divBdr>
        <w:top w:val="none" w:sz="0" w:space="0" w:color="auto"/>
        <w:left w:val="none" w:sz="0" w:space="0" w:color="auto"/>
        <w:bottom w:val="none" w:sz="0" w:space="0" w:color="auto"/>
        <w:right w:val="none" w:sz="0" w:space="0" w:color="auto"/>
      </w:divBdr>
    </w:div>
    <w:div w:id="1327054496">
      <w:bodyDiv w:val="1"/>
      <w:marLeft w:val="0"/>
      <w:marRight w:val="0"/>
      <w:marTop w:val="0"/>
      <w:marBottom w:val="0"/>
      <w:divBdr>
        <w:top w:val="none" w:sz="0" w:space="0" w:color="auto"/>
        <w:left w:val="none" w:sz="0" w:space="0" w:color="auto"/>
        <w:bottom w:val="none" w:sz="0" w:space="0" w:color="auto"/>
        <w:right w:val="none" w:sz="0" w:space="0" w:color="auto"/>
      </w:divBdr>
    </w:div>
    <w:div w:id="1331760431">
      <w:bodyDiv w:val="1"/>
      <w:marLeft w:val="0"/>
      <w:marRight w:val="0"/>
      <w:marTop w:val="0"/>
      <w:marBottom w:val="0"/>
      <w:divBdr>
        <w:top w:val="none" w:sz="0" w:space="0" w:color="auto"/>
        <w:left w:val="none" w:sz="0" w:space="0" w:color="auto"/>
        <w:bottom w:val="none" w:sz="0" w:space="0" w:color="auto"/>
        <w:right w:val="none" w:sz="0" w:space="0" w:color="auto"/>
      </w:divBdr>
      <w:divsChild>
        <w:div w:id="1324549670">
          <w:marLeft w:val="202"/>
          <w:marRight w:val="0"/>
          <w:marTop w:val="0"/>
          <w:marBottom w:val="60"/>
          <w:divBdr>
            <w:top w:val="none" w:sz="0" w:space="0" w:color="auto"/>
            <w:left w:val="none" w:sz="0" w:space="0" w:color="auto"/>
            <w:bottom w:val="none" w:sz="0" w:space="0" w:color="auto"/>
            <w:right w:val="none" w:sz="0" w:space="0" w:color="auto"/>
          </w:divBdr>
        </w:div>
        <w:div w:id="1933732543">
          <w:marLeft w:val="202"/>
          <w:marRight w:val="0"/>
          <w:marTop w:val="0"/>
          <w:marBottom w:val="60"/>
          <w:divBdr>
            <w:top w:val="none" w:sz="0" w:space="0" w:color="auto"/>
            <w:left w:val="none" w:sz="0" w:space="0" w:color="auto"/>
            <w:bottom w:val="none" w:sz="0" w:space="0" w:color="auto"/>
            <w:right w:val="none" w:sz="0" w:space="0" w:color="auto"/>
          </w:divBdr>
        </w:div>
      </w:divsChild>
    </w:div>
    <w:div w:id="1337153423">
      <w:bodyDiv w:val="1"/>
      <w:marLeft w:val="0"/>
      <w:marRight w:val="0"/>
      <w:marTop w:val="0"/>
      <w:marBottom w:val="0"/>
      <w:divBdr>
        <w:top w:val="none" w:sz="0" w:space="0" w:color="auto"/>
        <w:left w:val="none" w:sz="0" w:space="0" w:color="auto"/>
        <w:bottom w:val="none" w:sz="0" w:space="0" w:color="auto"/>
        <w:right w:val="none" w:sz="0" w:space="0" w:color="auto"/>
      </w:divBdr>
    </w:div>
    <w:div w:id="1350568890">
      <w:bodyDiv w:val="1"/>
      <w:marLeft w:val="0"/>
      <w:marRight w:val="0"/>
      <w:marTop w:val="0"/>
      <w:marBottom w:val="0"/>
      <w:divBdr>
        <w:top w:val="none" w:sz="0" w:space="0" w:color="auto"/>
        <w:left w:val="none" w:sz="0" w:space="0" w:color="auto"/>
        <w:bottom w:val="none" w:sz="0" w:space="0" w:color="auto"/>
        <w:right w:val="none" w:sz="0" w:space="0" w:color="auto"/>
      </w:divBdr>
      <w:divsChild>
        <w:div w:id="699479180">
          <w:marLeft w:val="144"/>
          <w:marRight w:val="0"/>
          <w:marTop w:val="0"/>
          <w:marBottom w:val="0"/>
          <w:divBdr>
            <w:top w:val="none" w:sz="0" w:space="0" w:color="auto"/>
            <w:left w:val="none" w:sz="0" w:space="0" w:color="auto"/>
            <w:bottom w:val="none" w:sz="0" w:space="0" w:color="auto"/>
            <w:right w:val="none" w:sz="0" w:space="0" w:color="auto"/>
          </w:divBdr>
        </w:div>
        <w:div w:id="1492479713">
          <w:marLeft w:val="144"/>
          <w:marRight w:val="0"/>
          <w:marTop w:val="0"/>
          <w:marBottom w:val="0"/>
          <w:divBdr>
            <w:top w:val="none" w:sz="0" w:space="0" w:color="auto"/>
            <w:left w:val="none" w:sz="0" w:space="0" w:color="auto"/>
            <w:bottom w:val="none" w:sz="0" w:space="0" w:color="auto"/>
            <w:right w:val="none" w:sz="0" w:space="0" w:color="auto"/>
          </w:divBdr>
        </w:div>
        <w:div w:id="1857309258">
          <w:marLeft w:val="144"/>
          <w:marRight w:val="0"/>
          <w:marTop w:val="0"/>
          <w:marBottom w:val="0"/>
          <w:divBdr>
            <w:top w:val="none" w:sz="0" w:space="0" w:color="auto"/>
            <w:left w:val="none" w:sz="0" w:space="0" w:color="auto"/>
            <w:bottom w:val="none" w:sz="0" w:space="0" w:color="auto"/>
            <w:right w:val="none" w:sz="0" w:space="0" w:color="auto"/>
          </w:divBdr>
        </w:div>
      </w:divsChild>
    </w:div>
    <w:div w:id="1351838236">
      <w:bodyDiv w:val="1"/>
      <w:marLeft w:val="0"/>
      <w:marRight w:val="0"/>
      <w:marTop w:val="0"/>
      <w:marBottom w:val="0"/>
      <w:divBdr>
        <w:top w:val="none" w:sz="0" w:space="0" w:color="auto"/>
        <w:left w:val="none" w:sz="0" w:space="0" w:color="auto"/>
        <w:bottom w:val="none" w:sz="0" w:space="0" w:color="auto"/>
        <w:right w:val="none" w:sz="0" w:space="0" w:color="auto"/>
      </w:divBdr>
    </w:div>
    <w:div w:id="1379669100">
      <w:bodyDiv w:val="1"/>
      <w:marLeft w:val="0"/>
      <w:marRight w:val="0"/>
      <w:marTop w:val="0"/>
      <w:marBottom w:val="0"/>
      <w:divBdr>
        <w:top w:val="none" w:sz="0" w:space="0" w:color="auto"/>
        <w:left w:val="none" w:sz="0" w:space="0" w:color="auto"/>
        <w:bottom w:val="none" w:sz="0" w:space="0" w:color="auto"/>
        <w:right w:val="none" w:sz="0" w:space="0" w:color="auto"/>
      </w:divBdr>
      <w:divsChild>
        <w:div w:id="336688287">
          <w:marLeft w:val="446"/>
          <w:marRight w:val="0"/>
          <w:marTop w:val="0"/>
          <w:marBottom w:val="0"/>
          <w:divBdr>
            <w:top w:val="none" w:sz="0" w:space="0" w:color="auto"/>
            <w:left w:val="none" w:sz="0" w:space="0" w:color="auto"/>
            <w:bottom w:val="none" w:sz="0" w:space="0" w:color="auto"/>
            <w:right w:val="none" w:sz="0" w:space="0" w:color="auto"/>
          </w:divBdr>
        </w:div>
        <w:div w:id="1899394775">
          <w:marLeft w:val="446"/>
          <w:marRight w:val="0"/>
          <w:marTop w:val="0"/>
          <w:marBottom w:val="0"/>
          <w:divBdr>
            <w:top w:val="none" w:sz="0" w:space="0" w:color="auto"/>
            <w:left w:val="none" w:sz="0" w:space="0" w:color="auto"/>
            <w:bottom w:val="none" w:sz="0" w:space="0" w:color="auto"/>
            <w:right w:val="none" w:sz="0" w:space="0" w:color="auto"/>
          </w:divBdr>
        </w:div>
      </w:divsChild>
    </w:div>
    <w:div w:id="1386372826">
      <w:bodyDiv w:val="1"/>
      <w:marLeft w:val="0"/>
      <w:marRight w:val="0"/>
      <w:marTop w:val="0"/>
      <w:marBottom w:val="0"/>
      <w:divBdr>
        <w:top w:val="none" w:sz="0" w:space="0" w:color="auto"/>
        <w:left w:val="none" w:sz="0" w:space="0" w:color="auto"/>
        <w:bottom w:val="none" w:sz="0" w:space="0" w:color="auto"/>
        <w:right w:val="none" w:sz="0" w:space="0" w:color="auto"/>
      </w:divBdr>
      <w:divsChild>
        <w:div w:id="2046982861">
          <w:marLeft w:val="547"/>
          <w:marRight w:val="0"/>
          <w:marTop w:val="0"/>
          <w:marBottom w:val="0"/>
          <w:divBdr>
            <w:top w:val="none" w:sz="0" w:space="0" w:color="auto"/>
            <w:left w:val="none" w:sz="0" w:space="0" w:color="auto"/>
            <w:bottom w:val="none" w:sz="0" w:space="0" w:color="auto"/>
            <w:right w:val="none" w:sz="0" w:space="0" w:color="auto"/>
          </w:divBdr>
        </w:div>
        <w:div w:id="1747335689">
          <w:marLeft w:val="547"/>
          <w:marRight w:val="0"/>
          <w:marTop w:val="0"/>
          <w:marBottom w:val="0"/>
          <w:divBdr>
            <w:top w:val="none" w:sz="0" w:space="0" w:color="auto"/>
            <w:left w:val="none" w:sz="0" w:space="0" w:color="auto"/>
            <w:bottom w:val="none" w:sz="0" w:space="0" w:color="auto"/>
            <w:right w:val="none" w:sz="0" w:space="0" w:color="auto"/>
          </w:divBdr>
        </w:div>
        <w:div w:id="931352273">
          <w:marLeft w:val="547"/>
          <w:marRight w:val="0"/>
          <w:marTop w:val="0"/>
          <w:marBottom w:val="0"/>
          <w:divBdr>
            <w:top w:val="none" w:sz="0" w:space="0" w:color="auto"/>
            <w:left w:val="none" w:sz="0" w:space="0" w:color="auto"/>
            <w:bottom w:val="none" w:sz="0" w:space="0" w:color="auto"/>
            <w:right w:val="none" w:sz="0" w:space="0" w:color="auto"/>
          </w:divBdr>
        </w:div>
      </w:divsChild>
    </w:div>
    <w:div w:id="1399934287">
      <w:bodyDiv w:val="1"/>
      <w:marLeft w:val="0"/>
      <w:marRight w:val="0"/>
      <w:marTop w:val="0"/>
      <w:marBottom w:val="0"/>
      <w:divBdr>
        <w:top w:val="none" w:sz="0" w:space="0" w:color="auto"/>
        <w:left w:val="none" w:sz="0" w:space="0" w:color="auto"/>
        <w:bottom w:val="none" w:sz="0" w:space="0" w:color="auto"/>
        <w:right w:val="none" w:sz="0" w:space="0" w:color="auto"/>
      </w:divBdr>
    </w:div>
    <w:div w:id="1417744002">
      <w:bodyDiv w:val="1"/>
      <w:marLeft w:val="0"/>
      <w:marRight w:val="0"/>
      <w:marTop w:val="0"/>
      <w:marBottom w:val="0"/>
      <w:divBdr>
        <w:top w:val="none" w:sz="0" w:space="0" w:color="auto"/>
        <w:left w:val="none" w:sz="0" w:space="0" w:color="auto"/>
        <w:bottom w:val="none" w:sz="0" w:space="0" w:color="auto"/>
        <w:right w:val="none" w:sz="0" w:space="0" w:color="auto"/>
      </w:divBdr>
    </w:div>
    <w:div w:id="1436361402">
      <w:bodyDiv w:val="1"/>
      <w:marLeft w:val="0"/>
      <w:marRight w:val="0"/>
      <w:marTop w:val="0"/>
      <w:marBottom w:val="0"/>
      <w:divBdr>
        <w:top w:val="none" w:sz="0" w:space="0" w:color="auto"/>
        <w:left w:val="none" w:sz="0" w:space="0" w:color="auto"/>
        <w:bottom w:val="none" w:sz="0" w:space="0" w:color="auto"/>
        <w:right w:val="none" w:sz="0" w:space="0" w:color="auto"/>
      </w:divBdr>
    </w:div>
    <w:div w:id="1452550541">
      <w:bodyDiv w:val="1"/>
      <w:marLeft w:val="0"/>
      <w:marRight w:val="0"/>
      <w:marTop w:val="0"/>
      <w:marBottom w:val="0"/>
      <w:divBdr>
        <w:top w:val="none" w:sz="0" w:space="0" w:color="auto"/>
        <w:left w:val="none" w:sz="0" w:space="0" w:color="auto"/>
        <w:bottom w:val="none" w:sz="0" w:space="0" w:color="auto"/>
        <w:right w:val="none" w:sz="0" w:space="0" w:color="auto"/>
      </w:divBdr>
      <w:divsChild>
        <w:div w:id="815998970">
          <w:marLeft w:val="547"/>
          <w:marRight w:val="0"/>
          <w:marTop w:val="0"/>
          <w:marBottom w:val="0"/>
          <w:divBdr>
            <w:top w:val="none" w:sz="0" w:space="0" w:color="auto"/>
            <w:left w:val="none" w:sz="0" w:space="0" w:color="auto"/>
            <w:bottom w:val="none" w:sz="0" w:space="0" w:color="auto"/>
            <w:right w:val="none" w:sz="0" w:space="0" w:color="auto"/>
          </w:divBdr>
        </w:div>
        <w:div w:id="1860578025">
          <w:marLeft w:val="547"/>
          <w:marRight w:val="0"/>
          <w:marTop w:val="0"/>
          <w:marBottom w:val="0"/>
          <w:divBdr>
            <w:top w:val="none" w:sz="0" w:space="0" w:color="auto"/>
            <w:left w:val="none" w:sz="0" w:space="0" w:color="auto"/>
            <w:bottom w:val="none" w:sz="0" w:space="0" w:color="auto"/>
            <w:right w:val="none" w:sz="0" w:space="0" w:color="auto"/>
          </w:divBdr>
        </w:div>
        <w:div w:id="1592080390">
          <w:marLeft w:val="547"/>
          <w:marRight w:val="0"/>
          <w:marTop w:val="0"/>
          <w:marBottom w:val="0"/>
          <w:divBdr>
            <w:top w:val="none" w:sz="0" w:space="0" w:color="auto"/>
            <w:left w:val="none" w:sz="0" w:space="0" w:color="auto"/>
            <w:bottom w:val="none" w:sz="0" w:space="0" w:color="auto"/>
            <w:right w:val="none" w:sz="0" w:space="0" w:color="auto"/>
          </w:divBdr>
        </w:div>
      </w:divsChild>
    </w:div>
    <w:div w:id="1458991377">
      <w:bodyDiv w:val="1"/>
      <w:marLeft w:val="0"/>
      <w:marRight w:val="0"/>
      <w:marTop w:val="0"/>
      <w:marBottom w:val="0"/>
      <w:divBdr>
        <w:top w:val="none" w:sz="0" w:space="0" w:color="auto"/>
        <w:left w:val="none" w:sz="0" w:space="0" w:color="auto"/>
        <w:bottom w:val="none" w:sz="0" w:space="0" w:color="auto"/>
        <w:right w:val="none" w:sz="0" w:space="0" w:color="auto"/>
      </w:divBdr>
      <w:divsChild>
        <w:div w:id="484709820">
          <w:marLeft w:val="202"/>
          <w:marRight w:val="0"/>
          <w:marTop w:val="0"/>
          <w:marBottom w:val="60"/>
          <w:divBdr>
            <w:top w:val="none" w:sz="0" w:space="0" w:color="auto"/>
            <w:left w:val="none" w:sz="0" w:space="0" w:color="auto"/>
            <w:bottom w:val="none" w:sz="0" w:space="0" w:color="auto"/>
            <w:right w:val="none" w:sz="0" w:space="0" w:color="auto"/>
          </w:divBdr>
        </w:div>
        <w:div w:id="1540707302">
          <w:marLeft w:val="202"/>
          <w:marRight w:val="0"/>
          <w:marTop w:val="0"/>
          <w:marBottom w:val="60"/>
          <w:divBdr>
            <w:top w:val="none" w:sz="0" w:space="0" w:color="auto"/>
            <w:left w:val="none" w:sz="0" w:space="0" w:color="auto"/>
            <w:bottom w:val="none" w:sz="0" w:space="0" w:color="auto"/>
            <w:right w:val="none" w:sz="0" w:space="0" w:color="auto"/>
          </w:divBdr>
        </w:div>
      </w:divsChild>
    </w:div>
    <w:div w:id="1522629119">
      <w:bodyDiv w:val="1"/>
      <w:marLeft w:val="0"/>
      <w:marRight w:val="0"/>
      <w:marTop w:val="0"/>
      <w:marBottom w:val="0"/>
      <w:divBdr>
        <w:top w:val="none" w:sz="0" w:space="0" w:color="auto"/>
        <w:left w:val="none" w:sz="0" w:space="0" w:color="auto"/>
        <w:bottom w:val="none" w:sz="0" w:space="0" w:color="auto"/>
        <w:right w:val="none" w:sz="0" w:space="0" w:color="auto"/>
      </w:divBdr>
    </w:div>
    <w:div w:id="1544905816">
      <w:bodyDiv w:val="1"/>
      <w:marLeft w:val="0"/>
      <w:marRight w:val="0"/>
      <w:marTop w:val="0"/>
      <w:marBottom w:val="0"/>
      <w:divBdr>
        <w:top w:val="none" w:sz="0" w:space="0" w:color="auto"/>
        <w:left w:val="none" w:sz="0" w:space="0" w:color="auto"/>
        <w:bottom w:val="none" w:sz="0" w:space="0" w:color="auto"/>
        <w:right w:val="none" w:sz="0" w:space="0" w:color="auto"/>
      </w:divBdr>
    </w:div>
    <w:div w:id="1588727440">
      <w:bodyDiv w:val="1"/>
      <w:marLeft w:val="0"/>
      <w:marRight w:val="0"/>
      <w:marTop w:val="0"/>
      <w:marBottom w:val="0"/>
      <w:divBdr>
        <w:top w:val="none" w:sz="0" w:space="0" w:color="auto"/>
        <w:left w:val="none" w:sz="0" w:space="0" w:color="auto"/>
        <w:bottom w:val="none" w:sz="0" w:space="0" w:color="auto"/>
        <w:right w:val="none" w:sz="0" w:space="0" w:color="auto"/>
      </w:divBdr>
    </w:div>
    <w:div w:id="1599406545">
      <w:bodyDiv w:val="1"/>
      <w:marLeft w:val="0"/>
      <w:marRight w:val="0"/>
      <w:marTop w:val="0"/>
      <w:marBottom w:val="0"/>
      <w:divBdr>
        <w:top w:val="none" w:sz="0" w:space="0" w:color="auto"/>
        <w:left w:val="none" w:sz="0" w:space="0" w:color="auto"/>
        <w:bottom w:val="none" w:sz="0" w:space="0" w:color="auto"/>
        <w:right w:val="none" w:sz="0" w:space="0" w:color="auto"/>
      </w:divBdr>
    </w:div>
    <w:div w:id="1614167765">
      <w:bodyDiv w:val="1"/>
      <w:marLeft w:val="0"/>
      <w:marRight w:val="0"/>
      <w:marTop w:val="0"/>
      <w:marBottom w:val="0"/>
      <w:divBdr>
        <w:top w:val="none" w:sz="0" w:space="0" w:color="auto"/>
        <w:left w:val="none" w:sz="0" w:space="0" w:color="auto"/>
        <w:bottom w:val="none" w:sz="0" w:space="0" w:color="auto"/>
        <w:right w:val="none" w:sz="0" w:space="0" w:color="auto"/>
      </w:divBdr>
      <w:divsChild>
        <w:div w:id="2083139156">
          <w:marLeft w:val="0"/>
          <w:marRight w:val="0"/>
          <w:marTop w:val="0"/>
          <w:marBottom w:val="0"/>
          <w:divBdr>
            <w:top w:val="none" w:sz="0" w:space="0" w:color="auto"/>
            <w:left w:val="none" w:sz="0" w:space="0" w:color="auto"/>
            <w:bottom w:val="none" w:sz="0" w:space="0" w:color="auto"/>
            <w:right w:val="none" w:sz="0" w:space="0" w:color="auto"/>
          </w:divBdr>
        </w:div>
      </w:divsChild>
    </w:div>
    <w:div w:id="1647323007">
      <w:bodyDiv w:val="1"/>
      <w:marLeft w:val="0"/>
      <w:marRight w:val="0"/>
      <w:marTop w:val="0"/>
      <w:marBottom w:val="0"/>
      <w:divBdr>
        <w:top w:val="none" w:sz="0" w:space="0" w:color="auto"/>
        <w:left w:val="none" w:sz="0" w:space="0" w:color="auto"/>
        <w:bottom w:val="none" w:sz="0" w:space="0" w:color="auto"/>
        <w:right w:val="none" w:sz="0" w:space="0" w:color="auto"/>
      </w:divBdr>
    </w:div>
    <w:div w:id="1659966705">
      <w:bodyDiv w:val="1"/>
      <w:marLeft w:val="0"/>
      <w:marRight w:val="0"/>
      <w:marTop w:val="0"/>
      <w:marBottom w:val="0"/>
      <w:divBdr>
        <w:top w:val="none" w:sz="0" w:space="0" w:color="auto"/>
        <w:left w:val="none" w:sz="0" w:space="0" w:color="auto"/>
        <w:bottom w:val="none" w:sz="0" w:space="0" w:color="auto"/>
        <w:right w:val="none" w:sz="0" w:space="0" w:color="auto"/>
      </w:divBdr>
      <w:divsChild>
        <w:div w:id="264003562">
          <w:marLeft w:val="446"/>
          <w:marRight w:val="0"/>
          <w:marTop w:val="0"/>
          <w:marBottom w:val="0"/>
          <w:divBdr>
            <w:top w:val="none" w:sz="0" w:space="0" w:color="auto"/>
            <w:left w:val="none" w:sz="0" w:space="0" w:color="auto"/>
            <w:bottom w:val="none" w:sz="0" w:space="0" w:color="auto"/>
            <w:right w:val="none" w:sz="0" w:space="0" w:color="auto"/>
          </w:divBdr>
        </w:div>
        <w:div w:id="643971184">
          <w:marLeft w:val="446"/>
          <w:marRight w:val="0"/>
          <w:marTop w:val="0"/>
          <w:marBottom w:val="0"/>
          <w:divBdr>
            <w:top w:val="none" w:sz="0" w:space="0" w:color="auto"/>
            <w:left w:val="none" w:sz="0" w:space="0" w:color="auto"/>
            <w:bottom w:val="none" w:sz="0" w:space="0" w:color="auto"/>
            <w:right w:val="none" w:sz="0" w:space="0" w:color="auto"/>
          </w:divBdr>
        </w:div>
        <w:div w:id="971204938">
          <w:marLeft w:val="446"/>
          <w:marRight w:val="0"/>
          <w:marTop w:val="0"/>
          <w:marBottom w:val="0"/>
          <w:divBdr>
            <w:top w:val="none" w:sz="0" w:space="0" w:color="auto"/>
            <w:left w:val="none" w:sz="0" w:space="0" w:color="auto"/>
            <w:bottom w:val="none" w:sz="0" w:space="0" w:color="auto"/>
            <w:right w:val="none" w:sz="0" w:space="0" w:color="auto"/>
          </w:divBdr>
        </w:div>
        <w:div w:id="1192305509">
          <w:marLeft w:val="446"/>
          <w:marRight w:val="0"/>
          <w:marTop w:val="0"/>
          <w:marBottom w:val="0"/>
          <w:divBdr>
            <w:top w:val="none" w:sz="0" w:space="0" w:color="auto"/>
            <w:left w:val="none" w:sz="0" w:space="0" w:color="auto"/>
            <w:bottom w:val="none" w:sz="0" w:space="0" w:color="auto"/>
            <w:right w:val="none" w:sz="0" w:space="0" w:color="auto"/>
          </w:divBdr>
        </w:div>
      </w:divsChild>
    </w:div>
    <w:div w:id="1696031931">
      <w:bodyDiv w:val="1"/>
      <w:marLeft w:val="0"/>
      <w:marRight w:val="0"/>
      <w:marTop w:val="0"/>
      <w:marBottom w:val="0"/>
      <w:divBdr>
        <w:top w:val="none" w:sz="0" w:space="0" w:color="auto"/>
        <w:left w:val="none" w:sz="0" w:space="0" w:color="auto"/>
        <w:bottom w:val="none" w:sz="0" w:space="0" w:color="auto"/>
        <w:right w:val="none" w:sz="0" w:space="0" w:color="auto"/>
      </w:divBdr>
    </w:div>
    <w:div w:id="1704788936">
      <w:bodyDiv w:val="1"/>
      <w:marLeft w:val="0"/>
      <w:marRight w:val="0"/>
      <w:marTop w:val="0"/>
      <w:marBottom w:val="0"/>
      <w:divBdr>
        <w:top w:val="none" w:sz="0" w:space="0" w:color="auto"/>
        <w:left w:val="none" w:sz="0" w:space="0" w:color="auto"/>
        <w:bottom w:val="none" w:sz="0" w:space="0" w:color="auto"/>
        <w:right w:val="none" w:sz="0" w:space="0" w:color="auto"/>
      </w:divBdr>
    </w:div>
    <w:div w:id="1707218175">
      <w:bodyDiv w:val="1"/>
      <w:marLeft w:val="0"/>
      <w:marRight w:val="0"/>
      <w:marTop w:val="0"/>
      <w:marBottom w:val="0"/>
      <w:divBdr>
        <w:top w:val="none" w:sz="0" w:space="0" w:color="auto"/>
        <w:left w:val="none" w:sz="0" w:space="0" w:color="auto"/>
        <w:bottom w:val="none" w:sz="0" w:space="0" w:color="auto"/>
        <w:right w:val="none" w:sz="0" w:space="0" w:color="auto"/>
      </w:divBdr>
    </w:div>
    <w:div w:id="1710496182">
      <w:bodyDiv w:val="1"/>
      <w:marLeft w:val="0"/>
      <w:marRight w:val="0"/>
      <w:marTop w:val="0"/>
      <w:marBottom w:val="0"/>
      <w:divBdr>
        <w:top w:val="none" w:sz="0" w:space="0" w:color="auto"/>
        <w:left w:val="none" w:sz="0" w:space="0" w:color="auto"/>
        <w:bottom w:val="none" w:sz="0" w:space="0" w:color="auto"/>
        <w:right w:val="none" w:sz="0" w:space="0" w:color="auto"/>
      </w:divBdr>
    </w:div>
    <w:div w:id="1752501529">
      <w:bodyDiv w:val="1"/>
      <w:marLeft w:val="0"/>
      <w:marRight w:val="0"/>
      <w:marTop w:val="0"/>
      <w:marBottom w:val="0"/>
      <w:divBdr>
        <w:top w:val="none" w:sz="0" w:space="0" w:color="auto"/>
        <w:left w:val="none" w:sz="0" w:space="0" w:color="auto"/>
        <w:bottom w:val="none" w:sz="0" w:space="0" w:color="auto"/>
        <w:right w:val="none" w:sz="0" w:space="0" w:color="auto"/>
      </w:divBdr>
    </w:div>
    <w:div w:id="1784886429">
      <w:bodyDiv w:val="1"/>
      <w:marLeft w:val="0"/>
      <w:marRight w:val="0"/>
      <w:marTop w:val="0"/>
      <w:marBottom w:val="0"/>
      <w:divBdr>
        <w:top w:val="none" w:sz="0" w:space="0" w:color="auto"/>
        <w:left w:val="none" w:sz="0" w:space="0" w:color="auto"/>
        <w:bottom w:val="none" w:sz="0" w:space="0" w:color="auto"/>
        <w:right w:val="none" w:sz="0" w:space="0" w:color="auto"/>
      </w:divBdr>
      <w:divsChild>
        <w:div w:id="1649237845">
          <w:marLeft w:val="547"/>
          <w:marRight w:val="0"/>
          <w:marTop w:val="0"/>
          <w:marBottom w:val="0"/>
          <w:divBdr>
            <w:top w:val="none" w:sz="0" w:space="0" w:color="auto"/>
            <w:left w:val="none" w:sz="0" w:space="0" w:color="auto"/>
            <w:bottom w:val="none" w:sz="0" w:space="0" w:color="auto"/>
            <w:right w:val="none" w:sz="0" w:space="0" w:color="auto"/>
          </w:divBdr>
        </w:div>
      </w:divsChild>
    </w:div>
    <w:div w:id="1802502668">
      <w:bodyDiv w:val="1"/>
      <w:marLeft w:val="0"/>
      <w:marRight w:val="0"/>
      <w:marTop w:val="0"/>
      <w:marBottom w:val="0"/>
      <w:divBdr>
        <w:top w:val="none" w:sz="0" w:space="0" w:color="auto"/>
        <w:left w:val="none" w:sz="0" w:space="0" w:color="auto"/>
        <w:bottom w:val="none" w:sz="0" w:space="0" w:color="auto"/>
        <w:right w:val="none" w:sz="0" w:space="0" w:color="auto"/>
      </w:divBdr>
    </w:div>
    <w:div w:id="1807428596">
      <w:bodyDiv w:val="1"/>
      <w:marLeft w:val="0"/>
      <w:marRight w:val="0"/>
      <w:marTop w:val="0"/>
      <w:marBottom w:val="0"/>
      <w:divBdr>
        <w:top w:val="none" w:sz="0" w:space="0" w:color="auto"/>
        <w:left w:val="none" w:sz="0" w:space="0" w:color="auto"/>
        <w:bottom w:val="none" w:sz="0" w:space="0" w:color="auto"/>
        <w:right w:val="none" w:sz="0" w:space="0" w:color="auto"/>
      </w:divBdr>
    </w:div>
    <w:div w:id="1821842288">
      <w:bodyDiv w:val="1"/>
      <w:marLeft w:val="0"/>
      <w:marRight w:val="0"/>
      <w:marTop w:val="0"/>
      <w:marBottom w:val="0"/>
      <w:divBdr>
        <w:top w:val="none" w:sz="0" w:space="0" w:color="auto"/>
        <w:left w:val="none" w:sz="0" w:space="0" w:color="auto"/>
        <w:bottom w:val="none" w:sz="0" w:space="0" w:color="auto"/>
        <w:right w:val="none" w:sz="0" w:space="0" w:color="auto"/>
      </w:divBdr>
    </w:div>
    <w:div w:id="1886214718">
      <w:bodyDiv w:val="1"/>
      <w:marLeft w:val="0"/>
      <w:marRight w:val="0"/>
      <w:marTop w:val="0"/>
      <w:marBottom w:val="0"/>
      <w:divBdr>
        <w:top w:val="none" w:sz="0" w:space="0" w:color="auto"/>
        <w:left w:val="none" w:sz="0" w:space="0" w:color="auto"/>
        <w:bottom w:val="none" w:sz="0" w:space="0" w:color="auto"/>
        <w:right w:val="none" w:sz="0" w:space="0" w:color="auto"/>
      </w:divBdr>
    </w:div>
    <w:div w:id="1917323358">
      <w:bodyDiv w:val="1"/>
      <w:marLeft w:val="0"/>
      <w:marRight w:val="0"/>
      <w:marTop w:val="0"/>
      <w:marBottom w:val="0"/>
      <w:divBdr>
        <w:top w:val="none" w:sz="0" w:space="0" w:color="auto"/>
        <w:left w:val="none" w:sz="0" w:space="0" w:color="auto"/>
        <w:bottom w:val="none" w:sz="0" w:space="0" w:color="auto"/>
        <w:right w:val="none" w:sz="0" w:space="0" w:color="auto"/>
      </w:divBdr>
    </w:div>
    <w:div w:id="1997343697">
      <w:bodyDiv w:val="1"/>
      <w:marLeft w:val="0"/>
      <w:marRight w:val="0"/>
      <w:marTop w:val="0"/>
      <w:marBottom w:val="0"/>
      <w:divBdr>
        <w:top w:val="none" w:sz="0" w:space="0" w:color="auto"/>
        <w:left w:val="none" w:sz="0" w:space="0" w:color="auto"/>
        <w:bottom w:val="none" w:sz="0" w:space="0" w:color="auto"/>
        <w:right w:val="none" w:sz="0" w:space="0" w:color="auto"/>
      </w:divBdr>
    </w:div>
    <w:div w:id="1997878478">
      <w:bodyDiv w:val="1"/>
      <w:marLeft w:val="0"/>
      <w:marRight w:val="0"/>
      <w:marTop w:val="0"/>
      <w:marBottom w:val="0"/>
      <w:divBdr>
        <w:top w:val="none" w:sz="0" w:space="0" w:color="auto"/>
        <w:left w:val="none" w:sz="0" w:space="0" w:color="auto"/>
        <w:bottom w:val="none" w:sz="0" w:space="0" w:color="auto"/>
        <w:right w:val="none" w:sz="0" w:space="0" w:color="auto"/>
      </w:divBdr>
      <w:divsChild>
        <w:div w:id="338428259">
          <w:marLeft w:val="446"/>
          <w:marRight w:val="0"/>
          <w:marTop w:val="0"/>
          <w:marBottom w:val="0"/>
          <w:divBdr>
            <w:top w:val="none" w:sz="0" w:space="0" w:color="auto"/>
            <w:left w:val="none" w:sz="0" w:space="0" w:color="auto"/>
            <w:bottom w:val="none" w:sz="0" w:space="0" w:color="auto"/>
            <w:right w:val="none" w:sz="0" w:space="0" w:color="auto"/>
          </w:divBdr>
        </w:div>
        <w:div w:id="634020336">
          <w:marLeft w:val="446"/>
          <w:marRight w:val="0"/>
          <w:marTop w:val="0"/>
          <w:marBottom w:val="0"/>
          <w:divBdr>
            <w:top w:val="none" w:sz="0" w:space="0" w:color="auto"/>
            <w:left w:val="none" w:sz="0" w:space="0" w:color="auto"/>
            <w:bottom w:val="none" w:sz="0" w:space="0" w:color="auto"/>
            <w:right w:val="none" w:sz="0" w:space="0" w:color="auto"/>
          </w:divBdr>
        </w:div>
        <w:div w:id="923996206">
          <w:marLeft w:val="1166"/>
          <w:marRight w:val="0"/>
          <w:marTop w:val="0"/>
          <w:marBottom w:val="0"/>
          <w:divBdr>
            <w:top w:val="none" w:sz="0" w:space="0" w:color="auto"/>
            <w:left w:val="none" w:sz="0" w:space="0" w:color="auto"/>
            <w:bottom w:val="none" w:sz="0" w:space="0" w:color="auto"/>
            <w:right w:val="none" w:sz="0" w:space="0" w:color="auto"/>
          </w:divBdr>
        </w:div>
        <w:div w:id="1052463267">
          <w:marLeft w:val="1166"/>
          <w:marRight w:val="0"/>
          <w:marTop w:val="0"/>
          <w:marBottom w:val="0"/>
          <w:divBdr>
            <w:top w:val="none" w:sz="0" w:space="0" w:color="auto"/>
            <w:left w:val="none" w:sz="0" w:space="0" w:color="auto"/>
            <w:bottom w:val="none" w:sz="0" w:space="0" w:color="auto"/>
            <w:right w:val="none" w:sz="0" w:space="0" w:color="auto"/>
          </w:divBdr>
        </w:div>
        <w:div w:id="1166359923">
          <w:marLeft w:val="1166"/>
          <w:marRight w:val="0"/>
          <w:marTop w:val="0"/>
          <w:marBottom w:val="0"/>
          <w:divBdr>
            <w:top w:val="none" w:sz="0" w:space="0" w:color="auto"/>
            <w:left w:val="none" w:sz="0" w:space="0" w:color="auto"/>
            <w:bottom w:val="none" w:sz="0" w:space="0" w:color="auto"/>
            <w:right w:val="none" w:sz="0" w:space="0" w:color="auto"/>
          </w:divBdr>
        </w:div>
        <w:div w:id="1353918006">
          <w:marLeft w:val="1166"/>
          <w:marRight w:val="0"/>
          <w:marTop w:val="0"/>
          <w:marBottom w:val="0"/>
          <w:divBdr>
            <w:top w:val="none" w:sz="0" w:space="0" w:color="auto"/>
            <w:left w:val="none" w:sz="0" w:space="0" w:color="auto"/>
            <w:bottom w:val="none" w:sz="0" w:space="0" w:color="auto"/>
            <w:right w:val="none" w:sz="0" w:space="0" w:color="auto"/>
          </w:divBdr>
        </w:div>
        <w:div w:id="1502233976">
          <w:marLeft w:val="1166"/>
          <w:marRight w:val="0"/>
          <w:marTop w:val="0"/>
          <w:marBottom w:val="0"/>
          <w:divBdr>
            <w:top w:val="none" w:sz="0" w:space="0" w:color="auto"/>
            <w:left w:val="none" w:sz="0" w:space="0" w:color="auto"/>
            <w:bottom w:val="none" w:sz="0" w:space="0" w:color="auto"/>
            <w:right w:val="none" w:sz="0" w:space="0" w:color="auto"/>
          </w:divBdr>
        </w:div>
        <w:div w:id="2046176309">
          <w:marLeft w:val="446"/>
          <w:marRight w:val="0"/>
          <w:marTop w:val="0"/>
          <w:marBottom w:val="0"/>
          <w:divBdr>
            <w:top w:val="none" w:sz="0" w:space="0" w:color="auto"/>
            <w:left w:val="none" w:sz="0" w:space="0" w:color="auto"/>
            <w:bottom w:val="none" w:sz="0" w:space="0" w:color="auto"/>
            <w:right w:val="none" w:sz="0" w:space="0" w:color="auto"/>
          </w:divBdr>
        </w:div>
      </w:divsChild>
    </w:div>
    <w:div w:id="1998410320">
      <w:bodyDiv w:val="1"/>
      <w:marLeft w:val="0"/>
      <w:marRight w:val="0"/>
      <w:marTop w:val="0"/>
      <w:marBottom w:val="0"/>
      <w:divBdr>
        <w:top w:val="none" w:sz="0" w:space="0" w:color="auto"/>
        <w:left w:val="none" w:sz="0" w:space="0" w:color="auto"/>
        <w:bottom w:val="none" w:sz="0" w:space="0" w:color="auto"/>
        <w:right w:val="none" w:sz="0" w:space="0" w:color="auto"/>
      </w:divBdr>
    </w:div>
    <w:div w:id="2001038985">
      <w:bodyDiv w:val="1"/>
      <w:marLeft w:val="0"/>
      <w:marRight w:val="0"/>
      <w:marTop w:val="0"/>
      <w:marBottom w:val="0"/>
      <w:divBdr>
        <w:top w:val="none" w:sz="0" w:space="0" w:color="auto"/>
        <w:left w:val="none" w:sz="0" w:space="0" w:color="auto"/>
        <w:bottom w:val="none" w:sz="0" w:space="0" w:color="auto"/>
        <w:right w:val="none" w:sz="0" w:space="0" w:color="auto"/>
      </w:divBdr>
    </w:div>
    <w:div w:id="2034187189">
      <w:bodyDiv w:val="1"/>
      <w:marLeft w:val="0"/>
      <w:marRight w:val="0"/>
      <w:marTop w:val="0"/>
      <w:marBottom w:val="0"/>
      <w:divBdr>
        <w:top w:val="none" w:sz="0" w:space="0" w:color="auto"/>
        <w:left w:val="none" w:sz="0" w:space="0" w:color="auto"/>
        <w:bottom w:val="none" w:sz="0" w:space="0" w:color="auto"/>
        <w:right w:val="none" w:sz="0" w:space="0" w:color="auto"/>
      </w:divBdr>
    </w:div>
    <w:div w:id="2054847341">
      <w:bodyDiv w:val="1"/>
      <w:marLeft w:val="0"/>
      <w:marRight w:val="0"/>
      <w:marTop w:val="0"/>
      <w:marBottom w:val="0"/>
      <w:divBdr>
        <w:top w:val="none" w:sz="0" w:space="0" w:color="auto"/>
        <w:left w:val="none" w:sz="0" w:space="0" w:color="auto"/>
        <w:bottom w:val="none" w:sz="0" w:space="0" w:color="auto"/>
        <w:right w:val="none" w:sz="0" w:space="0" w:color="auto"/>
      </w:divBdr>
    </w:div>
    <w:div w:id="2076464263">
      <w:bodyDiv w:val="1"/>
      <w:marLeft w:val="0"/>
      <w:marRight w:val="0"/>
      <w:marTop w:val="0"/>
      <w:marBottom w:val="0"/>
      <w:divBdr>
        <w:top w:val="none" w:sz="0" w:space="0" w:color="auto"/>
        <w:left w:val="none" w:sz="0" w:space="0" w:color="auto"/>
        <w:bottom w:val="none" w:sz="0" w:space="0" w:color="auto"/>
        <w:right w:val="none" w:sz="0" w:space="0" w:color="auto"/>
      </w:divBdr>
    </w:div>
    <w:div w:id="2113816289">
      <w:bodyDiv w:val="1"/>
      <w:marLeft w:val="0"/>
      <w:marRight w:val="0"/>
      <w:marTop w:val="0"/>
      <w:marBottom w:val="0"/>
      <w:divBdr>
        <w:top w:val="none" w:sz="0" w:space="0" w:color="auto"/>
        <w:left w:val="none" w:sz="0" w:space="0" w:color="auto"/>
        <w:bottom w:val="none" w:sz="0" w:space="0" w:color="auto"/>
        <w:right w:val="none" w:sz="0" w:space="0" w:color="auto"/>
      </w:divBdr>
    </w:div>
    <w:div w:id="211760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www.popular.com/en/lead/mortgages/consultant=SalesRepName" TargetMode="External"/><Relationship Id="rId18" Type="http://schemas.openxmlformats.org/officeDocument/2006/relationships/image" Target="media/image6.png"/><Relationship Id="rId26" Type="http://schemas.openxmlformats.org/officeDocument/2006/relationships/hyperlink" Target="https://bppr-my.sharepoint.com/personal/jorlys_alvaradomorales_popular_com/Documents/Escritorio/Prequalification_Engine_Workbook.xlsm?web=1"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package" Target="embeddings/Microsoft_PowerPoint_Presentation.pptx"/><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emf"/><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support.microsoft.com/en-us/office/pmt-function-8a27a1b8-ee4a-4dc2-820e-be0cf6c74a37" TargetMode="External"/><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hyperlink" Target="https://www.popular.com/formulario/hipotecas/"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iamson%20Hector\AppData\Roaming\BCG%20Word%202013%20Add-in\Resources\BCGMacr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June 2024</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180AE7D700FCB48A67387965684EEBB" ma:contentTypeVersion="19" ma:contentTypeDescription="Create a new document." ma:contentTypeScope="" ma:versionID="4fff1a1a20abe552bde65144a1e41c2a">
  <xsd:schema xmlns:xsd="http://www.w3.org/2001/XMLSchema" xmlns:xs="http://www.w3.org/2001/XMLSchema" xmlns:p="http://schemas.microsoft.com/office/2006/metadata/properties" xmlns:ns1="http://schemas.microsoft.com/sharepoint/v3" xmlns:ns3="1d1b72cb-03da-465d-9b8f-91ece0a1ad94" xmlns:ns4="fc44861c-6390-4f14-a747-d44ee2e43748" targetNamespace="http://schemas.microsoft.com/office/2006/metadata/properties" ma:root="true" ma:fieldsID="f07d39e10b77318d6702d7ca5cc358f2" ns1:_="" ns3:_="" ns4:_="">
    <xsd:import namespace="http://schemas.microsoft.com/sharepoint/v3"/>
    <xsd:import namespace="1d1b72cb-03da-465d-9b8f-91ece0a1ad94"/>
    <xsd:import namespace="fc44861c-6390-4f14-a747-d44ee2e4374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1:_ip_UnifiedCompliancePolicyProperties" minOccurs="0"/>
                <xsd:element ref="ns1:_ip_UnifiedCompliancePolicyUIAction"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AutoKeyPoints" minOccurs="0"/>
                <xsd:element ref="ns3:MediaServiceKeyPoints"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1b72cb-03da-465d-9b8f-91ece0a1ad9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44861c-6390-4f14-a747-d44ee2e4374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fc44861c-6390-4f14-a747-d44ee2e43748">
      <UserInfo>
        <DisplayName>Alexis Colon Sepulveda</DisplayName>
        <AccountId>6</AccountId>
        <AccountType/>
      </UserInfo>
      <UserInfo>
        <DisplayName>Giovanni Rosario Santiago</DisplayName>
        <AccountId>11</AccountId>
        <AccountType/>
      </UserInfo>
      <UserInfo>
        <DisplayName>Natalia Alvarado Castillo</DisplayName>
        <AccountId>10</AccountId>
        <AccountType/>
      </UserInfo>
    </SharedWithUsers>
    <_activity xmlns="1d1b72cb-03da-465d-9b8f-91ece0a1ad94"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0FAF66-6F25-492D-851A-0784F4E78170}">
  <ds:schemaRefs>
    <ds:schemaRef ds:uri="http://schemas.microsoft.com/sharepoint/v3/contenttype/forms"/>
  </ds:schemaRefs>
</ds:datastoreItem>
</file>

<file path=customXml/itemProps3.xml><?xml version="1.0" encoding="utf-8"?>
<ds:datastoreItem xmlns:ds="http://schemas.openxmlformats.org/officeDocument/2006/customXml" ds:itemID="{B6B5A5A8-3003-406C-B0C9-CCE12F84A1C3}">
  <ds:schemaRefs>
    <ds:schemaRef ds:uri="http://schemas.openxmlformats.org/officeDocument/2006/bibliography"/>
  </ds:schemaRefs>
</ds:datastoreItem>
</file>

<file path=customXml/itemProps4.xml><?xml version="1.0" encoding="utf-8"?>
<ds:datastoreItem xmlns:ds="http://schemas.openxmlformats.org/officeDocument/2006/customXml" ds:itemID="{5CE6DAC9-2D41-4C87-8EA8-593BE7E48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1b72cb-03da-465d-9b8f-91ece0a1ad94"/>
    <ds:schemaRef ds:uri="fc44861c-6390-4f14-a747-d44ee2e437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4B9E90A-3679-4E31-A2B1-8BCDD1291FF0}">
  <ds:schemaRefs>
    <ds:schemaRef ds:uri="http://schemas.microsoft.com/office/2006/metadata/properties"/>
    <ds:schemaRef ds:uri="http://schemas.microsoft.com/office/infopath/2007/PartnerControls"/>
    <ds:schemaRef ds:uri="http://schemas.microsoft.com/sharepoint/v3"/>
    <ds:schemaRef ds:uri="fc44861c-6390-4f14-a747-d44ee2e43748"/>
    <ds:schemaRef ds:uri="1d1b72cb-03da-465d-9b8f-91ece0a1ad94"/>
  </ds:schemaRefs>
</ds:datastoreItem>
</file>

<file path=docProps/app.xml><?xml version="1.0" encoding="utf-8"?>
<Properties xmlns="http://schemas.openxmlformats.org/officeDocument/2006/extended-properties" xmlns:vt="http://schemas.openxmlformats.org/officeDocument/2006/docPropsVTypes">
  <Template>BCGMacro</Template>
  <TotalTime>0</TotalTime>
  <Pages>28</Pages>
  <Words>5442</Words>
  <Characters>31022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Popular mortgage   
Digital Prequalification letter</vt:lpstr>
    </vt:vector>
  </TitlesOfParts>
  <Company>june 2024</Company>
  <LinksUpToDate>false</LinksUpToDate>
  <CharactersWithSpaces>36392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Popular mortgage   
Digital Prequalification letter</dc:title>
  <dc:subject>business requirements document (BRD)</dc:subject>
  <dc:creator>Jorlys Alvarado Morales</dc:creator>
  <cp:keywords/>
  <dc:description/>
  <cp:lastModifiedBy>Jorlys Alvarado Morales</cp:lastModifiedBy>
  <cp:revision>2</cp:revision>
  <cp:lastPrinted>2024-06-26T21:12:00Z</cp:lastPrinted>
  <dcterms:created xsi:type="dcterms:W3CDTF">2024-08-12T21:23:00Z</dcterms:created>
  <dcterms:modified xsi:type="dcterms:W3CDTF">2024-08-12T21:23:00Z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0x010100F180AE7D700FCB48A67387965684EEBB</vt:lpwstr>
  </property>
  <property fmtid="{D5CDD505-2E9C-101B-9397-08002B2CF9AE}" pid="3" name="Order">
    <vt:r8>120200</vt:r8>
  </property>
  <property fmtid="{D5CDD505-2E9C-101B-9397-08002B2CF9AE}" pid="4" name="_NewReviewCycle">
    <vt:lpwstr/>
  </property>
  <property fmtid="{D5CDD505-2E9C-101B-9397-08002B2CF9AE}" pid="5" name="MSIP_Label_b0d5c4f4-7a29-4385-b7a5-afbe2154ae6f_Enabled">
    <vt:lpwstr>true</vt:lpwstr>
  </property>
  <property fmtid="{D5CDD505-2E9C-101B-9397-08002B2CF9AE}" pid="6" name="MSIP_Label_b0d5c4f4-7a29-4385-b7a5-afbe2154ae6f_SetDate">
    <vt:lpwstr>2023-01-25T13:29:16Z</vt:lpwstr>
  </property>
  <property fmtid="{D5CDD505-2E9C-101B-9397-08002B2CF9AE}" pid="7" name="MSIP_Label_b0d5c4f4-7a29-4385-b7a5-afbe2154ae6f_Method">
    <vt:lpwstr>Standard</vt:lpwstr>
  </property>
  <property fmtid="{D5CDD505-2E9C-101B-9397-08002B2CF9AE}" pid="8" name="MSIP_Label_b0d5c4f4-7a29-4385-b7a5-afbe2154ae6f_Name">
    <vt:lpwstr>Confidential</vt:lpwstr>
  </property>
  <property fmtid="{D5CDD505-2E9C-101B-9397-08002B2CF9AE}" pid="9" name="MSIP_Label_b0d5c4f4-7a29-4385-b7a5-afbe2154ae6f_SiteId">
    <vt:lpwstr>2dfb2f0b-4d21-4268-9559-72926144c918</vt:lpwstr>
  </property>
  <property fmtid="{D5CDD505-2E9C-101B-9397-08002B2CF9AE}" pid="10" name="MSIP_Label_b0d5c4f4-7a29-4385-b7a5-afbe2154ae6f_ActionId">
    <vt:lpwstr>eb6ab937-d3d6-46be-9489-983e049f55c7</vt:lpwstr>
  </property>
  <property fmtid="{D5CDD505-2E9C-101B-9397-08002B2CF9AE}" pid="11" name="MSIP_Label_b0d5c4f4-7a29-4385-b7a5-afbe2154ae6f_ContentBits">
    <vt:lpwstr>0</vt:lpwstr>
  </property>
  <property fmtid="{D5CDD505-2E9C-101B-9397-08002B2CF9AE}" pid="12" name="bcgClassification">
    <vt:lpwstr>bcgConfidential</vt:lpwstr>
  </property>
  <property fmtid="{D5CDD505-2E9C-101B-9397-08002B2CF9AE}" pid="13" name="MediaServiceImageTags">
    <vt:lpwstr/>
  </property>
</Properties>
</file>